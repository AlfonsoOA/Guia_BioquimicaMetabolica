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7B61A" w14:textId="46268356" w:rsidR="00C661BB" w:rsidRPr="00F234E7" w:rsidRDefault="00000000">
      <w:pPr>
        <w:jc w:val="both"/>
        <w:rPr>
          <w:rFonts w:ascii="Arial" w:hAnsi="Arial" w:cs="Arial"/>
          <w:b/>
          <w:bCs/>
          <w:sz w:val="24"/>
          <w:szCs w:val="24"/>
        </w:rPr>
      </w:pPr>
      <w:r w:rsidRPr="00F234E7">
        <w:rPr>
          <w:rFonts w:ascii="Arial" w:hAnsi="Arial" w:cs="Arial"/>
          <w:b/>
          <w:bCs/>
          <w:sz w:val="24"/>
          <w:szCs w:val="24"/>
        </w:rPr>
        <w:t xml:space="preserve">Tema 4. </w:t>
      </w:r>
      <w:r w:rsidR="00F234E7" w:rsidRPr="00F234E7">
        <w:rPr>
          <w:rFonts w:ascii="Arial" w:hAnsi="Arial" w:cs="Arial"/>
          <w:b/>
          <w:bCs/>
          <w:sz w:val="24"/>
          <w:szCs w:val="24"/>
        </w:rPr>
        <w:t>C</w:t>
      </w:r>
      <w:r w:rsidRPr="00F234E7">
        <w:rPr>
          <w:rFonts w:ascii="Arial" w:hAnsi="Arial" w:cs="Arial"/>
          <w:b/>
          <w:bCs/>
          <w:sz w:val="24"/>
          <w:szCs w:val="24"/>
        </w:rPr>
        <w:t>iclo de Krebs y ciclo del glioxilato</w:t>
      </w:r>
      <w:r w:rsidR="00F234E7" w:rsidRPr="00F234E7">
        <w:rPr>
          <w:rFonts w:ascii="Arial" w:hAnsi="Arial" w:cs="Arial"/>
          <w:b/>
          <w:bCs/>
          <w:sz w:val="24"/>
          <w:szCs w:val="24"/>
        </w:rPr>
        <w:t xml:space="preserve"> (resumen general)</w:t>
      </w:r>
    </w:p>
    <w:p w14:paraId="1BF1B01C" w14:textId="77777777" w:rsidR="00C661BB" w:rsidRDefault="00000000">
      <w:pPr>
        <w:jc w:val="both"/>
        <w:rPr>
          <w:rFonts w:ascii="Arial" w:hAnsi="Arial" w:cs="Arial"/>
        </w:rPr>
      </w:pPr>
      <w:r>
        <w:rPr>
          <w:rFonts w:ascii="Arial" w:hAnsi="Arial" w:cs="Arial"/>
        </w:rPr>
        <w:t>El metabolismo energético en condiciones aeróbicas se centraliza en la matriz mitocondrial, siendo la oxidación del piruvato la puerta de entrada principal al ciclo de Krebs (CK) y el punto donde convergen el catabolismo de glúcidos y aminoácidos.</w:t>
      </w:r>
    </w:p>
    <w:p w14:paraId="21FDD02C" w14:textId="77777777" w:rsidR="00C661BB" w:rsidRDefault="00000000">
      <w:pPr>
        <w:jc w:val="both"/>
        <w:rPr>
          <w:rFonts w:ascii="Arial" w:hAnsi="Arial" w:cs="Arial"/>
          <w:b/>
          <w:bCs/>
          <w:i/>
          <w:iCs/>
        </w:rPr>
      </w:pPr>
      <w:r>
        <w:rPr>
          <w:rFonts w:ascii="Arial" w:hAnsi="Arial" w:cs="Arial"/>
          <w:b/>
          <w:bCs/>
          <w:i/>
          <w:iCs/>
        </w:rPr>
        <w:t>La oxidación del piruvato y sus puntos de control</w:t>
      </w:r>
    </w:p>
    <w:p w14:paraId="2127E072" w14:textId="77777777" w:rsidR="00C661BB" w:rsidRDefault="00000000">
      <w:pPr>
        <w:jc w:val="both"/>
        <w:rPr>
          <w:rFonts w:ascii="Arial" w:hAnsi="Arial" w:cs="Arial"/>
        </w:rPr>
      </w:pPr>
      <w:r>
        <w:rPr>
          <w:rFonts w:ascii="Arial" w:hAnsi="Arial" w:cs="Arial"/>
        </w:rPr>
        <w:t>El piruvato, una molécula clave proveniente de la glucólisis o de aminoácidos glucogénicos (como la alanina o la serina), se transforma de manera irreversible en acetil-CoA mediante el complejo piruvato deshidrogenasa (CPD). Este complejo es dependiente de cinco coenzimas esenciales, destacando la tiamina pirofosfato (TPP) (derivada de la vitamina B1) para la reacción de descarboxilación.</w:t>
      </w:r>
    </w:p>
    <w:p w14:paraId="11DA36F1" w14:textId="77777777" w:rsidR="00C661BB" w:rsidRDefault="00000000">
      <w:pPr>
        <w:ind w:firstLine="567"/>
        <w:jc w:val="both"/>
        <w:rPr>
          <w:rFonts w:ascii="Arial" w:hAnsi="Arial" w:cs="Arial"/>
        </w:rPr>
      </w:pPr>
      <w:r>
        <w:rPr>
          <w:rFonts w:ascii="Arial" w:hAnsi="Arial" w:cs="Arial"/>
        </w:rPr>
        <w:t>La deficiencia de TPP o un defecto genético en el CPD (como en la enfermedad de Leigh) bloquea esta ruta, forzando al piruvato a desviarse hacia la fermentación láctica, lo que resulta en la acumulación de piruvato y lactato y la manifestación clínica de acidosis láctica.</w:t>
      </w:r>
    </w:p>
    <w:p w14:paraId="7B7A7C40" w14:textId="77777777" w:rsidR="00C661BB" w:rsidRDefault="00000000">
      <w:pPr>
        <w:ind w:firstLine="567"/>
        <w:jc w:val="both"/>
      </w:pPr>
      <w:r>
        <w:rPr>
          <w:rFonts w:ascii="Arial" w:hAnsi="Arial" w:cs="Arial"/>
        </w:rPr>
        <w:t>El CPD es estrictamente regulado por modificación covalente. En condiciones de suficiencia energética (altas concentraciones de ATP y NADH), estas moléculas activan la piruvato deshidrogenasa quinasa. Esta quinasa fosforila el CPD, inactivándolo para frenar la entrada de carbono al CK. Por el contrario, en deficiencia energética (alto ADP, Ca</w:t>
      </w:r>
      <w:r>
        <w:rPr>
          <w:rFonts w:ascii="Arial" w:hAnsi="Arial" w:cs="Arial"/>
          <w:vertAlign w:val="superscript"/>
        </w:rPr>
        <w:t>2+</w:t>
      </w:r>
      <w:r>
        <w:rPr>
          <w:rFonts w:ascii="Arial" w:hAnsi="Arial" w:cs="Arial"/>
        </w:rPr>
        <w:t>), la quinasa se inhibe, permitiendo que el CPD se desfosforile y active.</w:t>
      </w:r>
    </w:p>
    <w:p w14:paraId="24FD8A64" w14:textId="77777777" w:rsidR="00C661BB" w:rsidRDefault="00000000">
      <w:pPr>
        <w:jc w:val="both"/>
        <w:rPr>
          <w:rFonts w:ascii="Arial" w:hAnsi="Arial" w:cs="Arial"/>
          <w:b/>
          <w:bCs/>
          <w:i/>
          <w:iCs/>
        </w:rPr>
      </w:pPr>
      <w:r>
        <w:rPr>
          <w:rFonts w:ascii="Arial" w:hAnsi="Arial" w:cs="Arial"/>
          <w:b/>
          <w:bCs/>
          <w:i/>
          <w:iCs/>
        </w:rPr>
        <w:t>El ciclo de Krebs: carácter anfibólico y regulación</w:t>
      </w:r>
    </w:p>
    <w:p w14:paraId="2DB2E630" w14:textId="12687015" w:rsidR="00C661BB" w:rsidRDefault="00000000">
      <w:pPr>
        <w:jc w:val="both"/>
        <w:rPr>
          <w:rFonts w:ascii="Arial" w:hAnsi="Arial" w:cs="Arial"/>
        </w:rPr>
      </w:pPr>
      <w:r>
        <w:rPr>
          <w:rFonts w:ascii="Arial" w:hAnsi="Arial" w:cs="Arial"/>
        </w:rPr>
        <w:t>El ciclo de Krebs o ciclo del ácido tricarboxílico (CK), que se localiza en la matriz mitocondrial, es la vía final de oxidación de los esqueletos de carbono, siendo el acetil-CoA el punto de entrada común para el catabolismo de carbohidratos, lípidos y proteínas</w:t>
      </w:r>
      <w:r w:rsidR="00F234E7">
        <w:rPr>
          <w:rFonts w:ascii="Arial" w:hAnsi="Arial" w:cs="Arial"/>
        </w:rPr>
        <w:t xml:space="preserve"> (Figura 4.1.).</w:t>
      </w:r>
    </w:p>
    <w:p w14:paraId="43357A55" w14:textId="77777777" w:rsidR="00C661BB" w:rsidRDefault="00000000">
      <w:pPr>
        <w:ind w:firstLine="567"/>
        <w:jc w:val="both"/>
      </w:pPr>
      <w:r>
        <w:rPr>
          <w:rFonts w:ascii="Arial" w:hAnsi="Arial" w:cs="Arial"/>
        </w:rPr>
        <w:t>Por cada molécula de acetil-CoA que se oxida, se genera un alto rendimiento energético: tres NADH, un FADH</w:t>
      </w:r>
      <w:r>
        <w:rPr>
          <w:rFonts w:ascii="Arial" w:hAnsi="Arial" w:cs="Arial"/>
          <w:vertAlign w:val="subscript"/>
        </w:rPr>
        <w:t>2</w:t>
      </w:r>
      <w:r>
        <w:rPr>
          <w:rFonts w:ascii="Arial" w:hAnsi="Arial" w:cs="Arial"/>
        </w:rPr>
        <w:t xml:space="preserve"> y un GTP (o ATP). Los electrones de NADH y FADH</w:t>
      </w:r>
      <w:r>
        <w:rPr>
          <w:rFonts w:ascii="Arial" w:hAnsi="Arial" w:cs="Arial"/>
          <w:vertAlign w:val="subscript"/>
        </w:rPr>
        <w:t>2</w:t>
      </w:r>
      <w:r>
        <w:rPr>
          <w:rFonts w:ascii="Arial" w:hAnsi="Arial" w:cs="Arial"/>
        </w:rPr>
        <w:t xml:space="preserve"> se dirigen a la cadena de transporte de electrones (CTE) para la producción masiva de ATP oxidativo.</w:t>
      </w:r>
    </w:p>
    <w:p w14:paraId="75A2DFE0" w14:textId="77777777" w:rsidR="00C661BB" w:rsidRDefault="00000000">
      <w:pPr>
        <w:jc w:val="both"/>
        <w:rPr>
          <w:rFonts w:ascii="Arial" w:hAnsi="Arial" w:cs="Arial"/>
          <w:b/>
          <w:bCs/>
          <w:i/>
          <w:iCs/>
        </w:rPr>
      </w:pPr>
      <w:r>
        <w:rPr>
          <w:rFonts w:ascii="Arial" w:hAnsi="Arial" w:cs="Arial"/>
          <w:b/>
          <w:bCs/>
          <w:i/>
          <w:iCs/>
        </w:rPr>
        <w:t>Enzimas clave y puntos de control</w:t>
      </w:r>
    </w:p>
    <w:p w14:paraId="04737BC8" w14:textId="77777777" w:rsidR="00C661BB" w:rsidRDefault="00000000">
      <w:pPr>
        <w:jc w:val="both"/>
        <w:rPr>
          <w:rFonts w:ascii="Arial" w:hAnsi="Arial" w:cs="Arial"/>
        </w:rPr>
      </w:pPr>
      <w:r>
        <w:rPr>
          <w:rFonts w:ascii="Arial" w:hAnsi="Arial" w:cs="Arial"/>
        </w:rPr>
        <w:t>El ciclo presenta tres reacciones esencialmente irreversibles que actúan como puntos clave de regulación:</w:t>
      </w:r>
    </w:p>
    <w:p w14:paraId="5D604E3E" w14:textId="77777777" w:rsidR="00C661BB" w:rsidRDefault="00000000">
      <w:pPr>
        <w:pStyle w:val="Prrafodelista"/>
        <w:numPr>
          <w:ilvl w:val="0"/>
          <w:numId w:val="1"/>
        </w:numPr>
        <w:ind w:left="0" w:firstLine="360"/>
        <w:jc w:val="both"/>
        <w:rPr>
          <w:rFonts w:ascii="Arial" w:hAnsi="Arial" w:cs="Arial"/>
        </w:rPr>
      </w:pPr>
      <w:r>
        <w:rPr>
          <w:rFonts w:ascii="Arial" w:hAnsi="Arial" w:cs="Arial"/>
        </w:rPr>
        <w:t>Citrato sintasa: une acetil-CoA y oxalacetato (OAA) para formar citrato. Es inhibida por altas concentraciones de productos como ATP y NADH.</w:t>
      </w:r>
    </w:p>
    <w:p w14:paraId="52A68F44" w14:textId="77777777" w:rsidR="00C661BB" w:rsidRDefault="00000000">
      <w:pPr>
        <w:pStyle w:val="Prrafodelista"/>
        <w:numPr>
          <w:ilvl w:val="0"/>
          <w:numId w:val="1"/>
        </w:numPr>
        <w:ind w:left="0" w:firstLine="360"/>
        <w:jc w:val="both"/>
      </w:pPr>
      <w:r>
        <w:rPr>
          <w:rFonts w:ascii="Arial" w:hAnsi="Arial" w:cs="Arial"/>
        </w:rPr>
        <w:t>Isocitrato deshidrogenasa: cataliza la primera descarboxilación, generando NADH. Es el principal punto de control, siendo activada por ADP (baja energía) y Ca</w:t>
      </w:r>
      <w:r>
        <w:rPr>
          <w:rFonts w:ascii="Arial" w:hAnsi="Arial" w:cs="Arial"/>
          <w:vertAlign w:val="superscript"/>
        </w:rPr>
        <w:t>2+</w:t>
      </w:r>
      <w:r>
        <w:rPr>
          <w:rFonts w:ascii="Arial" w:hAnsi="Arial" w:cs="Arial"/>
        </w:rPr>
        <w:t xml:space="preserve"> (señal de actividad muscular), e inhibida por ATP y NADH.</w:t>
      </w:r>
    </w:p>
    <w:p w14:paraId="5AD30F60" w14:textId="77777777" w:rsidR="00C661BB" w:rsidRDefault="00000000">
      <w:pPr>
        <w:pStyle w:val="Prrafodelista"/>
        <w:numPr>
          <w:ilvl w:val="0"/>
          <w:numId w:val="1"/>
        </w:numPr>
        <w:ind w:left="0" w:firstLine="360"/>
        <w:jc w:val="both"/>
        <w:rPr>
          <w:rFonts w:ascii="Arial" w:hAnsi="Arial" w:cs="Arial"/>
        </w:rPr>
      </w:pPr>
      <w:r>
        <w:rPr>
          <w:rFonts w:ascii="Arial" w:hAnsi="Arial" w:cs="Arial"/>
        </w:rPr>
        <w:t>α-cetoglutarato deshidrogenasa: cataliza la segunda descarboxilación. Al igual que el CPD, también es un complejo que requiere TPP. Su inhibición (por fármacos o mutación) provoca la acumulación de α-cetoglutarato.</w:t>
      </w:r>
    </w:p>
    <w:p w14:paraId="6E01B063" w14:textId="77777777" w:rsidR="00C661BB" w:rsidRDefault="00000000">
      <w:pPr>
        <w:ind w:firstLine="567"/>
        <w:jc w:val="both"/>
      </w:pPr>
      <w:r>
        <w:rPr>
          <w:rFonts w:ascii="Arial" w:hAnsi="Arial" w:cs="Arial"/>
        </w:rPr>
        <w:t>Una enzima con localización especial es la succinato deshidrogenasa, que genera FADH</w:t>
      </w:r>
      <w:r>
        <w:rPr>
          <w:rFonts w:ascii="Arial" w:hAnsi="Arial" w:cs="Arial"/>
          <w:vertAlign w:val="subscript"/>
        </w:rPr>
        <w:t>2</w:t>
      </w:r>
      <w:r>
        <w:rPr>
          <w:rFonts w:ascii="Arial" w:hAnsi="Arial" w:cs="Arial"/>
        </w:rPr>
        <w:t xml:space="preserve"> y es la única enzima del CK que se encuentra anclada a la membrana mitocondrial interna, formando parte del Complejo II de la CTE. Su inhibición por malonato lleva a la acumulación de succinato y a la reducción del flujo de electrones </w:t>
      </w:r>
      <w:r>
        <w:rPr>
          <w:rFonts w:ascii="Arial" w:hAnsi="Arial" w:cs="Arial"/>
        </w:rPr>
        <w:lastRenderedPageBreak/>
        <w:t>hacia la CTE. Por otro lado, la fumarasa cataliza la hidratación del fumarato a malato con alta esteroespecificidad; su deficiencia resulta en la acumulación de fumarato.</w:t>
      </w:r>
    </w:p>
    <w:p w14:paraId="51D8AFFD" w14:textId="77777777" w:rsidR="00C661BB" w:rsidRDefault="00000000">
      <w:pPr>
        <w:jc w:val="both"/>
        <w:rPr>
          <w:rFonts w:ascii="Arial" w:hAnsi="Arial" w:cs="Arial"/>
          <w:b/>
          <w:bCs/>
          <w:i/>
          <w:iCs/>
        </w:rPr>
      </w:pPr>
      <w:r>
        <w:rPr>
          <w:rFonts w:ascii="Arial" w:hAnsi="Arial" w:cs="Arial"/>
          <w:b/>
          <w:bCs/>
          <w:i/>
          <w:iCs/>
        </w:rPr>
        <w:t>Consecuencias de la regulación y anaplerosis</w:t>
      </w:r>
    </w:p>
    <w:p w14:paraId="00E457A7" w14:textId="77777777" w:rsidR="00C661BB" w:rsidRDefault="00000000">
      <w:pPr>
        <w:jc w:val="both"/>
        <w:rPr>
          <w:rFonts w:ascii="Arial" w:hAnsi="Arial" w:cs="Arial"/>
        </w:rPr>
      </w:pPr>
      <w:r>
        <w:rPr>
          <w:rFonts w:ascii="Arial" w:hAnsi="Arial" w:cs="Arial"/>
        </w:rPr>
        <w:t>El CK posee un carácter anfibólico, siendo vital no solo para la producción de energía, sino también para el aporte de intermediarios para la biosíntesis (rutas anabólicas). Por ejemplo, el succinil-CoA se desvía para la síntesis del grupo hemo, y el citrato se exporta al citosol para iniciar la lipogénesis.</w:t>
      </w:r>
    </w:p>
    <w:p w14:paraId="530353DE" w14:textId="77777777" w:rsidR="00C661BB" w:rsidRDefault="00000000">
      <w:pPr>
        <w:ind w:firstLine="567"/>
        <w:jc w:val="both"/>
        <w:rPr>
          <w:rFonts w:ascii="Arial" w:hAnsi="Arial" w:cs="Arial"/>
        </w:rPr>
      </w:pPr>
      <w:r>
        <w:rPr>
          <w:rFonts w:ascii="Arial" w:hAnsi="Arial" w:cs="Arial"/>
        </w:rPr>
        <w:t>La acumulación de citrato en el citosol actúa como una señal de alta energía, ejerciendo un doble efecto regulador: activa la acetil-CoA carboxilasa (estimulando la síntesis de ácidos grasos) e inhibe la fosfofructoquinasa-1 (PFK-1) (frenando la glucólisis).</w:t>
      </w:r>
    </w:p>
    <w:p w14:paraId="41B56050" w14:textId="77777777" w:rsidR="00C661BB" w:rsidRDefault="00000000">
      <w:pPr>
        <w:ind w:firstLine="567"/>
        <w:jc w:val="both"/>
        <w:rPr>
          <w:rFonts w:ascii="Arial" w:hAnsi="Arial" w:cs="Arial"/>
        </w:rPr>
      </w:pPr>
      <w:r>
        <w:rPr>
          <w:rFonts w:ascii="Arial" w:hAnsi="Arial" w:cs="Arial"/>
        </w:rPr>
        <w:t>Para reponer los intermediarios desviados (reacciones catabólicas), existen las reacciones anapleróticas ("de relleno"). La más importante en el hígado es la conversión de piruvato a OAA por la piruvato carboxilasa. Esta enzima es crucial y se activa alostéricamente por un exceso de acetil-CoA, asegurando que siempre haya OAA disponible para iniciar el ciclo y evitar el estancamiento.</w:t>
      </w:r>
    </w:p>
    <w:p w14:paraId="663CBB3F" w14:textId="77777777" w:rsidR="00C661BB" w:rsidRDefault="00000000">
      <w:pPr>
        <w:ind w:firstLine="567"/>
        <w:jc w:val="both"/>
        <w:rPr>
          <w:rFonts w:ascii="Arial" w:hAnsi="Arial" w:cs="Arial"/>
        </w:rPr>
      </w:pPr>
      <w:r>
        <w:rPr>
          <w:rFonts w:ascii="Arial" w:hAnsi="Arial" w:cs="Arial"/>
        </w:rPr>
        <w:t>En un estado de ayuno prolongado o dieta cetogénica, el OAA es desviado a la gluconeogénesis para generar glucosa. Esta disminución de OAA en la mitocondria limita la entrada del acetil-CoA (proveniente de la β-oxidación), obligándolo a desviarse hacia la cetogénesis (producción de cuerpos cetónicos).</w:t>
      </w:r>
    </w:p>
    <w:p w14:paraId="42E84617" w14:textId="77777777" w:rsidR="00C661BB" w:rsidRDefault="00000000">
      <w:pPr>
        <w:jc w:val="both"/>
        <w:rPr>
          <w:rFonts w:ascii="Arial" w:hAnsi="Arial" w:cs="Arial"/>
          <w:b/>
          <w:bCs/>
          <w:i/>
          <w:iCs/>
        </w:rPr>
      </w:pPr>
      <w:r>
        <w:rPr>
          <w:rFonts w:ascii="Arial" w:hAnsi="Arial" w:cs="Arial"/>
          <w:b/>
          <w:bCs/>
          <w:i/>
          <w:iCs/>
        </w:rPr>
        <w:t>Hipoxia y toxicidad</w:t>
      </w:r>
    </w:p>
    <w:p w14:paraId="63D5B0E7" w14:textId="77777777" w:rsidR="00C661BB" w:rsidRDefault="00000000">
      <w:pPr>
        <w:jc w:val="both"/>
      </w:pPr>
      <w:r>
        <w:rPr>
          <w:rFonts w:ascii="Arial" w:hAnsi="Arial" w:cs="Arial"/>
        </w:rPr>
        <w:t>En condiciones de hipoxia (baja disponibilidad de oxígeno) o intoxicación por cianuro (que bloquea la CTE), la reoxidación de NADH y FADH</w:t>
      </w:r>
      <w:r>
        <w:rPr>
          <w:rFonts w:ascii="Arial" w:hAnsi="Arial" w:cs="Arial"/>
          <w:vertAlign w:val="subscript"/>
        </w:rPr>
        <w:t>2</w:t>
      </w:r>
      <w:r>
        <w:rPr>
          <w:rFonts w:ascii="Arial" w:hAnsi="Arial" w:cs="Arial"/>
        </w:rPr>
        <w:t xml:space="preserve"> se bloquea. Esto provoca la acumulación de estas coenzimas reducidas, lo que inhibe por producto a las deshidrogenasas del CK, ralentizando el ciclo y forzando la conversión de piruvato a lactato para intentar regenerar NAD</w:t>
      </w:r>
      <w:r>
        <w:rPr>
          <w:rFonts w:ascii="Arial" w:hAnsi="Arial" w:cs="Arial"/>
          <w:vertAlign w:val="superscript"/>
        </w:rPr>
        <w:t>+</w:t>
      </w:r>
      <w:r>
        <w:rPr>
          <w:rFonts w:ascii="Arial" w:hAnsi="Arial" w:cs="Arial"/>
        </w:rPr>
        <w:t xml:space="preserve"> y mantener la glucólisis.</w:t>
      </w:r>
    </w:p>
    <w:p w14:paraId="17F071E0" w14:textId="77777777" w:rsidR="00C661BB" w:rsidRDefault="00000000">
      <w:pPr>
        <w:jc w:val="both"/>
        <w:rPr>
          <w:rFonts w:ascii="Arial" w:hAnsi="Arial" w:cs="Arial"/>
          <w:b/>
          <w:bCs/>
        </w:rPr>
      </w:pPr>
      <w:r>
        <w:rPr>
          <w:rFonts w:ascii="Arial" w:hAnsi="Arial" w:cs="Arial"/>
          <w:b/>
          <w:bCs/>
        </w:rPr>
        <w:t>El ciclo del glioxilato: síntesis de azúcares a partir de grasas</w:t>
      </w:r>
    </w:p>
    <w:p w14:paraId="7E4D5DB0" w14:textId="7CFD87F3" w:rsidR="00C661BB" w:rsidRDefault="00000000">
      <w:pPr>
        <w:jc w:val="both"/>
        <w:rPr>
          <w:rFonts w:ascii="Arial" w:hAnsi="Arial" w:cs="Arial"/>
        </w:rPr>
      </w:pPr>
      <w:r>
        <w:rPr>
          <w:rFonts w:ascii="Arial" w:hAnsi="Arial" w:cs="Arial"/>
        </w:rPr>
        <w:t>El ciclo del glioxilato (CG) es una ruta metabólica crucial que permite la síntesis neta de carbohidratos a partir de acetil-CoA (derivado de la degradación de ácidos grasos)</w:t>
      </w:r>
      <w:r w:rsidR="00F234E7">
        <w:rPr>
          <w:rFonts w:ascii="Arial" w:hAnsi="Arial" w:cs="Arial"/>
        </w:rPr>
        <w:t xml:space="preserve"> (Figura 4.1.)</w:t>
      </w:r>
      <w:r>
        <w:rPr>
          <w:rFonts w:ascii="Arial" w:hAnsi="Arial" w:cs="Arial"/>
        </w:rPr>
        <w:t>. Esta vía es vital para plantas (especialmente durante la germinación de semillas) y microorganismos (como las bacterias patógenas que lo usan para sobrevivir en entornos pobres en glucosa dentro del huésped).</w:t>
      </w:r>
    </w:p>
    <w:p w14:paraId="7910156E" w14:textId="77777777" w:rsidR="00C661BB" w:rsidRDefault="00000000">
      <w:pPr>
        <w:jc w:val="both"/>
        <w:rPr>
          <w:rFonts w:ascii="Arial" w:hAnsi="Arial" w:cs="Arial"/>
          <w:b/>
          <w:bCs/>
          <w:i/>
          <w:iCs/>
        </w:rPr>
      </w:pPr>
      <w:r>
        <w:rPr>
          <w:rFonts w:ascii="Arial" w:hAnsi="Arial" w:cs="Arial"/>
          <w:b/>
          <w:bCs/>
          <w:i/>
          <w:iCs/>
        </w:rPr>
        <w:t>Mecanismo y ausencia en mamíferos</w:t>
      </w:r>
    </w:p>
    <w:p w14:paraId="79131DC2" w14:textId="77777777" w:rsidR="00C661BB" w:rsidRDefault="00000000">
      <w:pPr>
        <w:jc w:val="both"/>
      </w:pPr>
      <w:r>
        <w:rPr>
          <w:rFonts w:ascii="Arial" w:hAnsi="Arial" w:cs="Arial"/>
        </w:rPr>
        <w:t>El CG es una variación del ciclo de Krebs que evita las dos etapas descarboxilativas (los pasos que liberan CO</w:t>
      </w:r>
      <w:r>
        <w:rPr>
          <w:rFonts w:ascii="Arial" w:hAnsi="Arial" w:cs="Arial"/>
          <w:vertAlign w:val="subscript"/>
        </w:rPr>
        <w:t>2</w:t>
      </w:r>
      <w:r>
        <w:rPr>
          <w:rFonts w:ascii="Arial" w:hAnsi="Arial" w:cs="Arial"/>
        </w:rPr>
        <w:t>) del CK, permitiendo que el carbono se preserve para la biosíntesis. Dos moléculas de acetil-CoA entran al ciclo para generar finalmente una molécula de cuatro carbonos (OAA), que se desvía a la gluconeogénesis.</w:t>
      </w:r>
    </w:p>
    <w:p w14:paraId="6D69A4F8" w14:textId="77777777" w:rsidR="00C661BB" w:rsidRDefault="00000000">
      <w:pPr>
        <w:spacing w:after="0"/>
        <w:ind w:firstLine="567"/>
        <w:jc w:val="both"/>
        <w:rPr>
          <w:rFonts w:ascii="Arial" w:hAnsi="Arial" w:cs="Arial"/>
        </w:rPr>
      </w:pPr>
      <w:r>
        <w:rPr>
          <w:rFonts w:ascii="Arial" w:hAnsi="Arial" w:cs="Arial"/>
        </w:rPr>
        <w:t>Para ello, requiere dos enzimas únicas, cuya presencia en un experimento confirmaría la activación de la ruta:</w:t>
      </w:r>
    </w:p>
    <w:p w14:paraId="08EAA3ED" w14:textId="77777777" w:rsidR="00C661BB" w:rsidRDefault="00000000">
      <w:pPr>
        <w:pStyle w:val="Prrafodelista"/>
        <w:numPr>
          <w:ilvl w:val="0"/>
          <w:numId w:val="2"/>
        </w:numPr>
        <w:jc w:val="both"/>
        <w:rPr>
          <w:rFonts w:ascii="Arial" w:hAnsi="Arial" w:cs="Arial"/>
        </w:rPr>
      </w:pPr>
      <w:r>
        <w:rPr>
          <w:rFonts w:ascii="Arial" w:hAnsi="Arial" w:cs="Arial"/>
        </w:rPr>
        <w:t>Isocitrato liasa: rompe el isocitrato en succinato (que continúa en el CK) y glioxilato.</w:t>
      </w:r>
    </w:p>
    <w:p w14:paraId="2C9F68E1" w14:textId="77777777" w:rsidR="00C661BB" w:rsidRDefault="00000000">
      <w:pPr>
        <w:pStyle w:val="Prrafodelista"/>
        <w:numPr>
          <w:ilvl w:val="0"/>
          <w:numId w:val="2"/>
        </w:numPr>
        <w:jc w:val="both"/>
        <w:rPr>
          <w:rFonts w:ascii="Arial" w:hAnsi="Arial" w:cs="Arial"/>
        </w:rPr>
      </w:pPr>
      <w:r>
        <w:rPr>
          <w:rFonts w:ascii="Arial" w:hAnsi="Arial" w:cs="Arial"/>
        </w:rPr>
        <w:t>Malato sintasa: condensa el glioxilato con una segunda molécula de acetil-CoA para formar malato, que se convierte en OAA.</w:t>
      </w:r>
    </w:p>
    <w:p w14:paraId="7A8758E6" w14:textId="77777777" w:rsidR="00C661BB" w:rsidRDefault="00000000">
      <w:pPr>
        <w:ind w:firstLine="567"/>
        <w:jc w:val="both"/>
        <w:rPr>
          <w:rFonts w:ascii="Arial" w:hAnsi="Arial" w:cs="Arial"/>
        </w:rPr>
      </w:pPr>
      <w:r>
        <w:rPr>
          <w:rFonts w:ascii="Arial" w:hAnsi="Arial" w:cs="Arial"/>
        </w:rPr>
        <w:lastRenderedPageBreak/>
        <w:t>La clave para entender esta ruta es que los mamíferos carecen de la isocitrato liasa y la malato sintasa. Esta ausencia enzimática explica por qué el acetil-CoA derivado de los ácidos grasos no es glucogénico en humanos.</w:t>
      </w:r>
    </w:p>
    <w:p w14:paraId="356A759A" w14:textId="77777777" w:rsidR="00C661BB" w:rsidRDefault="00000000">
      <w:pPr>
        <w:ind w:firstLine="567"/>
        <w:jc w:val="both"/>
        <w:rPr>
          <w:rFonts w:ascii="Arial" w:hAnsi="Arial" w:cs="Arial"/>
        </w:rPr>
      </w:pPr>
      <w:r>
        <w:rPr>
          <w:rFonts w:ascii="Arial" w:hAnsi="Arial" w:cs="Arial"/>
        </w:rPr>
        <w:t>La regulación de la elección entre el CK y el CG depende de la necesidad anabólica y la disponibilidad de acetato. Si se requiere biomasa, la isocitrato deshidrogenasa se inactiva (por fosforilación), desviando el Isocitrato hacia la isocitrato liasa para impulsar el ciclo del glioxilato.</w:t>
      </w:r>
    </w:p>
    <w:p w14:paraId="712A876B" w14:textId="6DAF912D" w:rsidR="00F234E7" w:rsidRDefault="00F234E7" w:rsidP="00F234E7">
      <w:pPr>
        <w:jc w:val="both"/>
      </w:pPr>
      <w:r w:rsidRPr="00F234E7">
        <w:drawing>
          <wp:inline distT="0" distB="0" distL="0" distR="0" wp14:anchorId="5FFC67E4" wp14:editId="6AEFF0B8">
            <wp:extent cx="5400040" cy="6536266"/>
            <wp:effectExtent l="0" t="0" r="0" b="0"/>
            <wp:docPr id="1424297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4429"/>
                    <a:stretch>
                      <a:fillRect/>
                    </a:stretch>
                  </pic:blipFill>
                  <pic:spPr bwMode="auto">
                    <a:xfrm>
                      <a:off x="0" y="0"/>
                      <a:ext cx="5400040" cy="6536266"/>
                    </a:xfrm>
                    <a:prstGeom prst="rect">
                      <a:avLst/>
                    </a:prstGeom>
                    <a:noFill/>
                    <a:ln>
                      <a:noFill/>
                    </a:ln>
                    <a:extLst>
                      <a:ext uri="{53640926-AAD7-44D8-BBD7-CCE9431645EC}">
                        <a14:shadowObscured xmlns:a14="http://schemas.microsoft.com/office/drawing/2010/main"/>
                      </a:ext>
                    </a:extLst>
                  </pic:spPr>
                </pic:pic>
              </a:graphicData>
            </a:graphic>
          </wp:inline>
        </w:drawing>
      </w:r>
    </w:p>
    <w:p w14:paraId="5960AEAD" w14:textId="787D1C92" w:rsidR="00F234E7" w:rsidRDefault="00F234E7" w:rsidP="00F234E7">
      <w:pPr>
        <w:spacing w:after="0"/>
        <w:jc w:val="both"/>
        <w:rPr>
          <w:rFonts w:ascii="Arial" w:hAnsi="Arial" w:cs="Arial"/>
          <w:sz w:val="18"/>
          <w:szCs w:val="18"/>
        </w:rPr>
      </w:pPr>
      <w:r w:rsidRPr="00F234E7">
        <w:rPr>
          <w:rFonts w:ascii="Arial" w:hAnsi="Arial" w:cs="Arial"/>
          <w:b/>
          <w:bCs/>
          <w:sz w:val="18"/>
          <w:szCs w:val="18"/>
        </w:rPr>
        <w:t>Figura 4.1. Integración del metabolismo central: Ciclo de Krebs, reacciones</w:t>
      </w:r>
      <w:r>
        <w:rPr>
          <w:rFonts w:ascii="Arial" w:hAnsi="Arial" w:cs="Arial"/>
          <w:b/>
          <w:bCs/>
          <w:sz w:val="18"/>
          <w:szCs w:val="18"/>
        </w:rPr>
        <w:t xml:space="preserve"> </w:t>
      </w:r>
      <w:r w:rsidRPr="00F234E7">
        <w:rPr>
          <w:rFonts w:ascii="Arial" w:hAnsi="Arial" w:cs="Arial"/>
          <w:b/>
          <w:bCs/>
          <w:sz w:val="18"/>
          <w:szCs w:val="18"/>
        </w:rPr>
        <w:t xml:space="preserve">anapleróticas y catapleróticas. </w:t>
      </w:r>
      <w:r w:rsidRPr="00F234E7">
        <w:rPr>
          <w:rFonts w:ascii="Arial" w:hAnsi="Arial" w:cs="Arial"/>
          <w:sz w:val="18"/>
          <w:szCs w:val="18"/>
        </w:rPr>
        <w:t>Se detalla la entrada de sustratos vía piruvato</w:t>
      </w:r>
      <w:r>
        <w:rPr>
          <w:rFonts w:ascii="Arial" w:hAnsi="Arial" w:cs="Arial"/>
          <w:sz w:val="18"/>
          <w:szCs w:val="18"/>
        </w:rPr>
        <w:t xml:space="preserve"> </w:t>
      </w:r>
      <w:r w:rsidRPr="00F234E7">
        <w:rPr>
          <w:rFonts w:ascii="Arial" w:hAnsi="Arial" w:cs="Arial"/>
          <w:sz w:val="18"/>
          <w:szCs w:val="18"/>
        </w:rPr>
        <w:t>deshidrogenasa y β</w:t>
      </w:r>
      <w:r>
        <w:rPr>
          <w:rFonts w:ascii="Arial" w:hAnsi="Arial" w:cs="Arial"/>
          <w:sz w:val="18"/>
          <w:szCs w:val="18"/>
        </w:rPr>
        <w:t>-</w:t>
      </w:r>
      <w:r w:rsidRPr="00F234E7">
        <w:rPr>
          <w:rFonts w:ascii="Arial" w:hAnsi="Arial" w:cs="Arial"/>
          <w:sz w:val="18"/>
          <w:szCs w:val="18"/>
        </w:rPr>
        <w:t>oxidación,</w:t>
      </w:r>
      <w:r>
        <w:rPr>
          <w:rFonts w:ascii="Arial" w:hAnsi="Arial" w:cs="Arial"/>
          <w:sz w:val="18"/>
          <w:szCs w:val="18"/>
        </w:rPr>
        <w:t xml:space="preserve"> </w:t>
      </w:r>
      <w:r w:rsidRPr="00F234E7">
        <w:rPr>
          <w:rFonts w:ascii="Arial" w:hAnsi="Arial" w:cs="Arial"/>
          <w:sz w:val="18"/>
          <w:szCs w:val="18"/>
        </w:rPr>
        <w:t>así como la regulación de los puntos de control clave. Se</w:t>
      </w:r>
      <w:r>
        <w:rPr>
          <w:rFonts w:ascii="Arial" w:hAnsi="Arial" w:cs="Arial"/>
          <w:sz w:val="18"/>
          <w:szCs w:val="18"/>
        </w:rPr>
        <w:t xml:space="preserve"> </w:t>
      </w:r>
      <w:r w:rsidRPr="00F234E7">
        <w:rPr>
          <w:rFonts w:ascii="Arial" w:hAnsi="Arial" w:cs="Arial"/>
          <w:sz w:val="18"/>
          <w:szCs w:val="18"/>
        </w:rPr>
        <w:t>diferencian las rutas de anaplerosis (en verde) y las de cataplerosis (en rojo), que</w:t>
      </w:r>
      <w:r>
        <w:rPr>
          <w:rFonts w:ascii="Arial" w:hAnsi="Arial" w:cs="Arial"/>
          <w:sz w:val="18"/>
          <w:szCs w:val="18"/>
        </w:rPr>
        <w:t xml:space="preserve"> </w:t>
      </w:r>
      <w:r w:rsidRPr="00F234E7">
        <w:rPr>
          <w:rFonts w:ascii="Arial" w:hAnsi="Arial" w:cs="Arial"/>
          <w:sz w:val="18"/>
          <w:szCs w:val="18"/>
        </w:rPr>
        <w:t>desvían intermediarios hacia la síntesis de glucosa, aminoácidos, porfirinas y ácidos</w:t>
      </w:r>
      <w:r>
        <w:rPr>
          <w:rFonts w:ascii="Arial" w:hAnsi="Arial" w:cs="Arial"/>
          <w:sz w:val="18"/>
          <w:szCs w:val="18"/>
        </w:rPr>
        <w:t xml:space="preserve"> </w:t>
      </w:r>
      <w:r w:rsidRPr="00F234E7">
        <w:rPr>
          <w:rFonts w:ascii="Arial" w:hAnsi="Arial" w:cs="Arial"/>
          <w:sz w:val="18"/>
          <w:szCs w:val="18"/>
        </w:rPr>
        <w:t>grasos. Además, se incluye la conexión con el ciclo del glioxilato (gris), permitiendo la</w:t>
      </w:r>
      <w:r>
        <w:rPr>
          <w:rFonts w:ascii="Arial" w:hAnsi="Arial" w:cs="Arial"/>
          <w:sz w:val="18"/>
          <w:szCs w:val="18"/>
        </w:rPr>
        <w:t xml:space="preserve"> </w:t>
      </w:r>
      <w:r w:rsidRPr="00F234E7">
        <w:rPr>
          <w:rFonts w:ascii="Arial" w:hAnsi="Arial" w:cs="Arial"/>
          <w:sz w:val="18"/>
          <w:szCs w:val="18"/>
        </w:rPr>
        <w:t>síntesis neta de glucosa a partir de acetil</w:t>
      </w:r>
      <w:r>
        <w:rPr>
          <w:rFonts w:ascii="Arial" w:hAnsi="Arial" w:cs="Arial"/>
          <w:sz w:val="18"/>
          <w:szCs w:val="18"/>
        </w:rPr>
        <w:t>-</w:t>
      </w:r>
      <w:r w:rsidRPr="00F234E7">
        <w:rPr>
          <w:rFonts w:ascii="Arial" w:hAnsi="Arial" w:cs="Arial"/>
          <w:sz w:val="18"/>
          <w:szCs w:val="18"/>
        </w:rPr>
        <w:t>CoA</w:t>
      </w:r>
      <w:r>
        <w:rPr>
          <w:rFonts w:ascii="Arial" w:hAnsi="Arial" w:cs="Arial"/>
          <w:sz w:val="18"/>
          <w:szCs w:val="18"/>
        </w:rPr>
        <w:t xml:space="preserve"> </w:t>
      </w:r>
      <w:r w:rsidRPr="00F234E7">
        <w:rPr>
          <w:rFonts w:ascii="Arial" w:hAnsi="Arial" w:cs="Arial"/>
          <w:sz w:val="18"/>
          <w:szCs w:val="18"/>
        </w:rPr>
        <w:t>en organismos específicos.</w:t>
      </w:r>
      <w:r>
        <w:rPr>
          <w:rFonts w:ascii="Arial" w:hAnsi="Arial" w:cs="Arial"/>
          <w:sz w:val="18"/>
          <w:szCs w:val="18"/>
        </w:rPr>
        <w:br w:type="page"/>
      </w:r>
    </w:p>
    <w:p w14:paraId="0F80448E" w14:textId="76C851F3" w:rsidR="00F234E7" w:rsidRPr="00F234E7" w:rsidRDefault="00F234E7" w:rsidP="00F234E7">
      <w:pPr>
        <w:jc w:val="both"/>
        <w:rPr>
          <w:rFonts w:ascii="Arial" w:hAnsi="Arial" w:cs="Arial"/>
          <w:b/>
          <w:bCs/>
          <w:sz w:val="24"/>
          <w:szCs w:val="24"/>
        </w:rPr>
      </w:pPr>
      <w:r w:rsidRPr="00F234E7">
        <w:rPr>
          <w:rFonts w:ascii="Arial" w:hAnsi="Arial" w:cs="Arial"/>
          <w:b/>
          <w:bCs/>
          <w:sz w:val="24"/>
          <w:szCs w:val="24"/>
        </w:rPr>
        <w:lastRenderedPageBreak/>
        <w:t xml:space="preserve">Tema 4. Ciclo de Krebs y ciclo del glioxilato (resumen </w:t>
      </w:r>
      <w:r w:rsidR="00E64736">
        <w:rPr>
          <w:rFonts w:ascii="Arial" w:hAnsi="Arial" w:cs="Arial"/>
          <w:b/>
          <w:bCs/>
          <w:sz w:val="24"/>
          <w:szCs w:val="24"/>
        </w:rPr>
        <w:t>extendido</w:t>
      </w:r>
      <w:r w:rsidRPr="00F234E7">
        <w:rPr>
          <w:rFonts w:ascii="Arial" w:hAnsi="Arial" w:cs="Arial"/>
          <w:b/>
          <w:bCs/>
          <w:sz w:val="24"/>
          <w:szCs w:val="24"/>
        </w:rPr>
        <w:t>)</w:t>
      </w:r>
    </w:p>
    <w:p w14:paraId="6536425E" w14:textId="5B58FBEF" w:rsidR="00F234E7" w:rsidRDefault="00F234E7" w:rsidP="00F234E7">
      <w:pPr>
        <w:spacing w:after="0"/>
        <w:jc w:val="both"/>
        <w:rPr>
          <w:rFonts w:ascii="Arial" w:hAnsi="Arial" w:cs="Arial"/>
          <w:b/>
          <w:bCs/>
        </w:rPr>
      </w:pPr>
      <w:r w:rsidRPr="00F234E7">
        <w:rPr>
          <w:rFonts w:ascii="Arial" w:hAnsi="Arial" w:cs="Arial"/>
          <w:b/>
          <w:bCs/>
        </w:rPr>
        <w:t>4.1. Papel central del ciclo de Krebs</w:t>
      </w:r>
    </w:p>
    <w:p w14:paraId="294905BF" w14:textId="77777777" w:rsidR="00F234E7" w:rsidRPr="00F234E7" w:rsidRDefault="00F234E7" w:rsidP="00F234E7">
      <w:pPr>
        <w:spacing w:after="0"/>
        <w:jc w:val="both"/>
        <w:rPr>
          <w:rFonts w:ascii="Arial" w:hAnsi="Arial" w:cs="Arial"/>
          <w:b/>
          <w:bCs/>
        </w:rPr>
      </w:pPr>
    </w:p>
    <w:p w14:paraId="6D9D07A8" w14:textId="77777777" w:rsidR="00F234E7" w:rsidRDefault="00F234E7" w:rsidP="00F234E7">
      <w:pPr>
        <w:spacing w:after="0"/>
        <w:jc w:val="both"/>
        <w:rPr>
          <w:rFonts w:ascii="Arial" w:hAnsi="Arial" w:cs="Arial"/>
        </w:rPr>
      </w:pPr>
      <w:r>
        <w:rPr>
          <w:rFonts w:ascii="Arial" w:hAnsi="Arial" w:cs="Arial"/>
        </w:rPr>
        <w:t>El ciclo de Krebs (CK), o ciclo del ácido tricarboxílico, constituye el epicentro de la bioenergética celular en organismos aeróbicos. Su importancia es estratégica debido a su naturaleza anfibólica: no solo actúa como la vía final común para la oxidación total de glúcidos, lípidos y proteínas (catabolismo), sino que también suministra precursores críticos para la síntesis de aminoácidos, grupos porfirínicos y bases nitrogenadas (anabolismo).</w:t>
      </w:r>
    </w:p>
    <w:p w14:paraId="2E592DCC" w14:textId="77777777" w:rsidR="00F234E7" w:rsidRDefault="00F234E7" w:rsidP="00F234E7">
      <w:pPr>
        <w:spacing w:after="0"/>
        <w:jc w:val="both"/>
        <w:rPr>
          <w:rFonts w:ascii="Arial" w:hAnsi="Arial" w:cs="Arial"/>
        </w:rPr>
      </w:pPr>
    </w:p>
    <w:p w14:paraId="3C3BAD5F" w14:textId="77777777" w:rsidR="00F234E7" w:rsidRDefault="00F234E7" w:rsidP="00F234E7">
      <w:pPr>
        <w:spacing w:after="0"/>
        <w:ind w:firstLine="426"/>
        <w:jc w:val="both"/>
        <w:rPr>
          <w:rFonts w:ascii="Arial" w:hAnsi="Arial" w:cs="Arial"/>
        </w:rPr>
      </w:pPr>
      <w:r>
        <w:rPr>
          <w:rFonts w:ascii="Arial" w:hAnsi="Arial" w:cs="Arial"/>
        </w:rPr>
        <w:t>Ubicado en la matriz mitocondrial, el ciclo funciona como un sensor del estado energético. Para mantener su continuidad ante la retirada de intermediarios para la biosíntesis, el ciclo depende de las reacciones anapleróticas (o de relleno), que aseguran una concentración constante de metabolitos para que la producción de ATP no se detenga.</w:t>
      </w:r>
    </w:p>
    <w:p w14:paraId="3642108A" w14:textId="77777777" w:rsidR="00F234E7" w:rsidRDefault="00F234E7" w:rsidP="00F234E7">
      <w:pPr>
        <w:spacing w:after="0"/>
        <w:ind w:firstLine="426"/>
        <w:jc w:val="both"/>
        <w:rPr>
          <w:rFonts w:ascii="Arial" w:hAnsi="Arial" w:cs="Arial"/>
        </w:rPr>
      </w:pPr>
    </w:p>
    <w:p w14:paraId="5876DA5F" w14:textId="76E33327" w:rsidR="00F234E7" w:rsidRDefault="00F234E7" w:rsidP="00F234E7">
      <w:pPr>
        <w:spacing w:after="0"/>
        <w:jc w:val="both"/>
        <w:rPr>
          <w:rFonts w:ascii="Arial" w:hAnsi="Arial" w:cs="Arial"/>
          <w:b/>
          <w:bCs/>
        </w:rPr>
      </w:pPr>
      <w:r w:rsidRPr="00F234E7">
        <w:rPr>
          <w:rFonts w:ascii="Arial" w:hAnsi="Arial" w:cs="Arial"/>
          <w:b/>
          <w:bCs/>
        </w:rPr>
        <w:t>4.2. Oxidación del piruvato a acetil-CoA</w:t>
      </w:r>
    </w:p>
    <w:p w14:paraId="406EF940" w14:textId="77777777" w:rsidR="00F234E7" w:rsidRPr="00F234E7" w:rsidRDefault="00F234E7" w:rsidP="00F234E7">
      <w:pPr>
        <w:spacing w:after="0"/>
        <w:jc w:val="both"/>
        <w:rPr>
          <w:rFonts w:ascii="Arial" w:hAnsi="Arial" w:cs="Arial"/>
          <w:b/>
          <w:bCs/>
        </w:rPr>
      </w:pPr>
    </w:p>
    <w:p w14:paraId="62A44594" w14:textId="77777777" w:rsidR="00F234E7" w:rsidRDefault="00F234E7" w:rsidP="00F234E7">
      <w:pPr>
        <w:spacing w:after="0"/>
        <w:jc w:val="both"/>
        <w:rPr>
          <w:rFonts w:ascii="Arial" w:hAnsi="Arial" w:cs="Arial"/>
        </w:rPr>
      </w:pPr>
      <w:r>
        <w:rPr>
          <w:rFonts w:ascii="Arial" w:hAnsi="Arial" w:cs="Arial"/>
        </w:rPr>
        <w:t>El piruvato se sitúa en el corazón de esta red metabólica, actuando como el nexo que unifica las rutas degradativas del citosol con la maquinaria oxidativa de la mitocondria. Su versatilidad se manifiesta en la capacidad de canalizar esqueletos de carbono provenientes de distintas fuentes hacia un pool común:</w:t>
      </w:r>
    </w:p>
    <w:p w14:paraId="119AE18D" w14:textId="77777777" w:rsidR="00F234E7" w:rsidRDefault="00F234E7" w:rsidP="00F234E7">
      <w:pPr>
        <w:spacing w:after="0"/>
        <w:jc w:val="both"/>
        <w:rPr>
          <w:rFonts w:ascii="Arial" w:hAnsi="Arial" w:cs="Arial"/>
        </w:rPr>
      </w:pPr>
    </w:p>
    <w:p w14:paraId="530E1B27" w14:textId="77777777" w:rsidR="00F234E7" w:rsidRDefault="00F234E7" w:rsidP="00F234E7">
      <w:pPr>
        <w:numPr>
          <w:ilvl w:val="0"/>
          <w:numId w:val="3"/>
        </w:numPr>
        <w:spacing w:after="0"/>
        <w:ind w:left="567"/>
        <w:jc w:val="both"/>
        <w:rPr>
          <w:rFonts w:ascii="Arial" w:hAnsi="Arial" w:cs="Arial"/>
        </w:rPr>
      </w:pPr>
      <w:r>
        <w:rPr>
          <w:rFonts w:ascii="Arial" w:hAnsi="Arial" w:cs="Arial"/>
        </w:rPr>
        <w:t>Origen glucolítico: Como producto final de la degradación de la glucosa en el citoplasma.</w:t>
      </w:r>
    </w:p>
    <w:p w14:paraId="5F347F95" w14:textId="77777777" w:rsidR="00F234E7" w:rsidRDefault="00F234E7" w:rsidP="00F234E7">
      <w:pPr>
        <w:numPr>
          <w:ilvl w:val="0"/>
          <w:numId w:val="3"/>
        </w:numPr>
        <w:spacing w:after="0"/>
        <w:ind w:left="567"/>
        <w:jc w:val="both"/>
        <w:rPr>
          <w:rFonts w:ascii="Arial" w:hAnsi="Arial" w:cs="Arial"/>
        </w:rPr>
      </w:pPr>
      <w:r>
        <w:rPr>
          <w:rFonts w:ascii="Arial" w:hAnsi="Arial" w:cs="Arial"/>
        </w:rPr>
        <w:t>Origen proteico: A través de la degradación de aminoácidos glucogénicos específicos:</w:t>
      </w:r>
    </w:p>
    <w:p w14:paraId="7C0F5DDA" w14:textId="77777777" w:rsidR="00F234E7" w:rsidRDefault="00F234E7" w:rsidP="00F234E7">
      <w:pPr>
        <w:numPr>
          <w:ilvl w:val="1"/>
          <w:numId w:val="3"/>
        </w:numPr>
        <w:spacing w:after="0"/>
        <w:ind w:left="993"/>
        <w:jc w:val="both"/>
        <w:rPr>
          <w:rFonts w:ascii="Arial" w:hAnsi="Arial" w:cs="Arial"/>
        </w:rPr>
      </w:pPr>
      <w:r>
        <w:rPr>
          <w:rFonts w:ascii="Arial" w:hAnsi="Arial" w:cs="Arial"/>
        </w:rPr>
        <w:t>Alanina: mediante una transaminación catalizada por la alanina aminotransferasa (ALT).</w:t>
      </w:r>
    </w:p>
    <w:p w14:paraId="74907585" w14:textId="77777777" w:rsidR="00F234E7" w:rsidRDefault="00F234E7" w:rsidP="00F234E7">
      <w:pPr>
        <w:numPr>
          <w:ilvl w:val="1"/>
          <w:numId w:val="3"/>
        </w:numPr>
        <w:spacing w:after="0"/>
        <w:ind w:left="993"/>
        <w:jc w:val="both"/>
        <w:rPr>
          <w:rFonts w:ascii="Arial" w:hAnsi="Arial" w:cs="Arial"/>
        </w:rPr>
      </w:pPr>
      <w:r>
        <w:rPr>
          <w:rFonts w:ascii="Arial" w:hAnsi="Arial" w:cs="Arial"/>
        </w:rPr>
        <w:t>Serina: a través de una deshidratación mediada por la serina deshidratasa.</w:t>
      </w:r>
    </w:p>
    <w:p w14:paraId="64F95CEF" w14:textId="77777777" w:rsidR="00F234E7" w:rsidRDefault="00F234E7" w:rsidP="00F234E7">
      <w:pPr>
        <w:numPr>
          <w:ilvl w:val="1"/>
          <w:numId w:val="3"/>
        </w:numPr>
        <w:spacing w:after="0"/>
        <w:ind w:left="993"/>
        <w:jc w:val="both"/>
        <w:rPr>
          <w:rFonts w:ascii="Arial" w:hAnsi="Arial" w:cs="Arial"/>
        </w:rPr>
      </w:pPr>
      <w:r>
        <w:rPr>
          <w:rFonts w:ascii="Arial" w:hAnsi="Arial" w:cs="Arial"/>
        </w:rPr>
        <w:t>Cisteína: tras la eliminación de su grupo azufrado por acción de la cisteína desulfurasa (o vía cisteína aminotransferasa).</w:t>
      </w:r>
    </w:p>
    <w:p w14:paraId="04F4D976" w14:textId="77777777" w:rsidR="00F234E7" w:rsidRDefault="00F234E7" w:rsidP="00F234E7">
      <w:pPr>
        <w:spacing w:after="0"/>
        <w:ind w:left="993"/>
        <w:jc w:val="both"/>
        <w:rPr>
          <w:rFonts w:ascii="Arial" w:hAnsi="Arial" w:cs="Arial"/>
        </w:rPr>
      </w:pPr>
    </w:p>
    <w:p w14:paraId="4D6F3323" w14:textId="77777777" w:rsidR="00F234E7" w:rsidRDefault="00F234E7" w:rsidP="00F234E7">
      <w:pPr>
        <w:spacing w:after="0"/>
        <w:ind w:firstLine="426"/>
        <w:jc w:val="both"/>
        <w:rPr>
          <w:rFonts w:ascii="Arial" w:hAnsi="Arial" w:cs="Arial"/>
        </w:rPr>
      </w:pPr>
      <w:r>
        <w:rPr>
          <w:rFonts w:ascii="Arial" w:hAnsi="Arial" w:cs="Arial"/>
        </w:rPr>
        <w:t>Una vez generado en el citosol, el piruvato accede a la matriz mitocondrial a través de un transportador específico (transportador de piruvato mitocondrial o MPC). En la matriz, el piruvato se somete a una descarboxilación oxidativa para convertirse en acetil-CoA, la molécula de entrada universal al ciclo. Esta reacción, catalizada por el complejo piruvato deshidrogenasa (CPD), es un paso irreversible y altamente regulado. Al ser el "punto de no retorno", este compromiso metabólico asegura que los carbonos se oxiden completamente a CO</w:t>
      </w:r>
      <w:r>
        <w:rPr>
          <w:rFonts w:ascii="Arial" w:hAnsi="Arial" w:cs="Arial"/>
          <w:vertAlign w:val="subscript"/>
        </w:rPr>
        <w:t>2</w:t>
      </w:r>
      <w:r>
        <w:rPr>
          <w:rFonts w:ascii="Arial" w:hAnsi="Arial" w:cs="Arial"/>
        </w:rPr>
        <w:t>, vinculando definitivamente la glucólisis con la respiración celular.</w:t>
      </w:r>
    </w:p>
    <w:p w14:paraId="09A6DFAD" w14:textId="77777777" w:rsidR="00F234E7" w:rsidRDefault="00F234E7" w:rsidP="00F234E7">
      <w:pPr>
        <w:spacing w:after="0"/>
        <w:ind w:firstLine="426"/>
        <w:jc w:val="both"/>
      </w:pPr>
    </w:p>
    <w:p w14:paraId="3E099849" w14:textId="77777777" w:rsidR="00F234E7" w:rsidRDefault="00F234E7" w:rsidP="00F234E7">
      <w:pPr>
        <w:spacing w:after="0"/>
        <w:ind w:firstLine="426"/>
        <w:jc w:val="both"/>
        <w:rPr>
          <w:rFonts w:ascii="Arial" w:hAnsi="Arial" w:cs="Arial"/>
        </w:rPr>
      </w:pPr>
      <w:r>
        <w:rPr>
          <w:rFonts w:ascii="Arial" w:hAnsi="Arial" w:cs="Arial"/>
        </w:rPr>
        <w:t>El CPD se conforma de tres enzimas, E1, piruvato deshidrogenasa, E2, dihidrolipoil transacetilasa; y E3, dihidrolipoil deshidrogenasa. A su vez, requiere cinco coenzimas, siendo la tiamina pirofosfato (TPP, derivada de la vitamina B1) la que participa directamente en la descarboxilación y transferencia del grupo aldehído llevadas a cabo en la E1. El lipoato (ácido lipoico), en la E2, a su vez, se encarga del transporte de grupos acilo dentro del complejo. El ácido lipoico es sensible a toxinas como el arsénico (As</w:t>
      </w:r>
      <w:r>
        <w:rPr>
          <w:rFonts w:ascii="Arial" w:hAnsi="Arial" w:cs="Arial"/>
          <w:vertAlign w:val="superscript"/>
        </w:rPr>
        <w:t>3+</w:t>
      </w:r>
      <w:r>
        <w:rPr>
          <w:rFonts w:ascii="Arial" w:hAnsi="Arial" w:cs="Arial"/>
        </w:rPr>
        <w:t xml:space="preserve">), que al unirse a sus grupos sulfhidrilo de la forma reducida de la lipoamida, bloquea la actividad del CPD. El mecanismo de acción de la CPD es el siguiente: </w:t>
      </w:r>
    </w:p>
    <w:p w14:paraId="5B1C3DBD" w14:textId="77777777" w:rsidR="00F234E7" w:rsidRDefault="00F234E7" w:rsidP="00F234E7">
      <w:pPr>
        <w:spacing w:after="0"/>
        <w:ind w:firstLine="426"/>
        <w:jc w:val="both"/>
      </w:pPr>
    </w:p>
    <w:p w14:paraId="112408CE" w14:textId="77777777" w:rsidR="00F234E7" w:rsidRDefault="00F234E7" w:rsidP="00F234E7">
      <w:pPr>
        <w:pStyle w:val="Prrafodelista"/>
        <w:numPr>
          <w:ilvl w:val="0"/>
          <w:numId w:val="4"/>
        </w:numPr>
        <w:spacing w:after="0"/>
        <w:ind w:left="0" w:firstLine="426"/>
        <w:jc w:val="both"/>
      </w:pPr>
      <w:r>
        <w:rPr>
          <w:rFonts w:ascii="Arial" w:hAnsi="Arial" w:cs="Arial"/>
        </w:rPr>
        <w:lastRenderedPageBreak/>
        <w:t>E1 acepta un grupo aldehído de 2 C procedente del piruvato y lo une a la TPP, formando hidroxietil-TPP. El grupo carboxilo del piruvato se desprende en forma de CO</w:t>
      </w:r>
      <w:r>
        <w:rPr>
          <w:rFonts w:ascii="Arial" w:hAnsi="Arial" w:cs="Arial"/>
          <w:vertAlign w:val="subscript"/>
        </w:rPr>
        <w:t>2</w:t>
      </w:r>
      <w:r>
        <w:rPr>
          <w:rFonts w:ascii="Arial" w:hAnsi="Arial" w:cs="Arial"/>
        </w:rPr>
        <w:t>.</w:t>
      </w:r>
    </w:p>
    <w:p w14:paraId="2E7289F9" w14:textId="77777777" w:rsidR="00F234E7" w:rsidRDefault="00F234E7" w:rsidP="00F234E7">
      <w:pPr>
        <w:pStyle w:val="Prrafodelista"/>
        <w:numPr>
          <w:ilvl w:val="0"/>
          <w:numId w:val="4"/>
        </w:numPr>
        <w:spacing w:after="0"/>
        <w:ind w:left="0" w:firstLine="426"/>
        <w:jc w:val="both"/>
      </w:pPr>
      <w:r>
        <w:rPr>
          <w:rFonts w:ascii="Arial" w:hAnsi="Arial" w:cs="Arial"/>
        </w:rPr>
        <w:t>El grupo aldehído se transfiere al brazo oscilante de lipoamida en E2, oxidándose a acetilo.</w:t>
      </w:r>
      <w:r>
        <w:t xml:space="preserve"> </w:t>
      </w:r>
      <w:r>
        <w:rPr>
          <w:rFonts w:ascii="Arial" w:hAnsi="Arial" w:cs="Arial"/>
        </w:rPr>
        <w:t>Éste se une mediante un enlace tioéster de alta energía, que explica por qué luego el CoA-SH puede aceptar ese grupo.</w:t>
      </w:r>
    </w:p>
    <w:p w14:paraId="7B23E5B4" w14:textId="77777777" w:rsidR="00F234E7" w:rsidRDefault="00F234E7" w:rsidP="00F234E7">
      <w:pPr>
        <w:pStyle w:val="Prrafodelista"/>
        <w:numPr>
          <w:ilvl w:val="0"/>
          <w:numId w:val="4"/>
        </w:numPr>
        <w:spacing w:after="0"/>
        <w:ind w:left="0" w:firstLine="426"/>
        <w:jc w:val="both"/>
        <w:rPr>
          <w:rFonts w:ascii="Arial" w:hAnsi="Arial" w:cs="Arial"/>
        </w:rPr>
      </w:pPr>
      <w:r>
        <w:rPr>
          <w:rFonts w:ascii="Arial" w:hAnsi="Arial" w:cs="Arial"/>
        </w:rPr>
        <w:t>El grupo acetilo se transfiere al CoA-SH, formándose acetil-CoA.</w:t>
      </w:r>
    </w:p>
    <w:p w14:paraId="2B3018D6" w14:textId="77777777" w:rsidR="00F234E7" w:rsidRDefault="00F234E7" w:rsidP="00F234E7">
      <w:pPr>
        <w:pStyle w:val="Prrafodelista"/>
        <w:numPr>
          <w:ilvl w:val="0"/>
          <w:numId w:val="4"/>
        </w:numPr>
        <w:spacing w:after="0"/>
        <w:ind w:left="0" w:firstLine="426"/>
        <w:jc w:val="both"/>
      </w:pPr>
      <w:r>
        <w:rPr>
          <w:rFonts w:ascii="Arial" w:hAnsi="Arial" w:cs="Arial"/>
        </w:rPr>
        <w:t>E3 oxida a la lipoamida reducida transfiriendo 2 H</w:t>
      </w:r>
      <w:r>
        <w:rPr>
          <w:rFonts w:ascii="Arial" w:hAnsi="Arial" w:cs="Arial"/>
          <w:vertAlign w:val="superscript"/>
        </w:rPr>
        <w:t>+</w:t>
      </w:r>
      <w:r>
        <w:rPr>
          <w:rFonts w:ascii="Arial" w:hAnsi="Arial" w:cs="Arial"/>
        </w:rPr>
        <w:t xml:space="preserve"> al FAD.</w:t>
      </w:r>
    </w:p>
    <w:p w14:paraId="6F3599B0" w14:textId="77777777" w:rsidR="00F234E7" w:rsidRPr="00F234E7" w:rsidRDefault="00F234E7" w:rsidP="00F234E7">
      <w:pPr>
        <w:pStyle w:val="Prrafodelista"/>
        <w:numPr>
          <w:ilvl w:val="0"/>
          <w:numId w:val="4"/>
        </w:numPr>
        <w:spacing w:after="0"/>
        <w:ind w:left="0" w:firstLine="426"/>
        <w:jc w:val="both"/>
      </w:pPr>
      <w:r>
        <w:rPr>
          <w:rFonts w:ascii="Arial" w:hAnsi="Arial" w:cs="Arial"/>
        </w:rPr>
        <w:t>El FADH</w:t>
      </w:r>
      <w:r>
        <w:rPr>
          <w:rFonts w:ascii="Arial" w:hAnsi="Arial" w:cs="Arial"/>
          <w:vertAlign w:val="subscript"/>
        </w:rPr>
        <w:t>2</w:t>
      </w:r>
      <w:r>
        <w:rPr>
          <w:rFonts w:ascii="Arial" w:hAnsi="Arial" w:cs="Arial"/>
        </w:rPr>
        <w:t xml:space="preserve"> se oxida por el NAD</w:t>
      </w:r>
      <w:r>
        <w:rPr>
          <w:rFonts w:ascii="Arial" w:hAnsi="Arial" w:cs="Arial"/>
          <w:vertAlign w:val="superscript"/>
        </w:rPr>
        <w:t>+</w:t>
      </w:r>
      <w:r>
        <w:rPr>
          <w:rFonts w:ascii="Arial" w:hAnsi="Arial" w:cs="Arial"/>
        </w:rPr>
        <w:t>, produciendo NADH.</w:t>
      </w:r>
    </w:p>
    <w:p w14:paraId="13A49A1D" w14:textId="77777777" w:rsidR="00F234E7" w:rsidRDefault="00F234E7" w:rsidP="00F234E7">
      <w:pPr>
        <w:spacing w:after="0"/>
        <w:jc w:val="both"/>
      </w:pPr>
    </w:p>
    <w:p w14:paraId="7655EDDE" w14:textId="77777777" w:rsidR="00F234E7" w:rsidRDefault="00F234E7" w:rsidP="00F234E7">
      <w:pPr>
        <w:spacing w:after="0"/>
        <w:ind w:firstLine="426"/>
        <w:jc w:val="both"/>
        <w:rPr>
          <w:rFonts w:ascii="Arial" w:hAnsi="Arial" w:cs="Arial"/>
        </w:rPr>
      </w:pPr>
      <w:r>
        <w:rPr>
          <w:rFonts w:ascii="Arial" w:hAnsi="Arial" w:cs="Arial"/>
        </w:rPr>
        <w:t>El CPD es un punto de control estricto, regulado por el estado energético mediante modificación covalente (fosforilación/desfosforilación) y retroalimentación alostérica.</w:t>
      </w:r>
    </w:p>
    <w:p w14:paraId="174F633C" w14:textId="77777777" w:rsidR="00F234E7" w:rsidRDefault="00F234E7" w:rsidP="00F234E7">
      <w:pPr>
        <w:spacing w:after="0"/>
        <w:ind w:firstLine="567"/>
        <w:jc w:val="both"/>
        <w:rPr>
          <w:rFonts w:ascii="Arial" w:hAnsi="Arial" w:cs="Arial"/>
        </w:rPr>
      </w:pPr>
    </w:p>
    <w:p w14:paraId="59936471"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Con suficiencia energética se inactiva. Cuando las concentraciones de ATP, NADH y acetil-CoA son altas (señal de abundancia), estas moléculas activan la piruvato deshidrogenasa quinasa (PDK). La PDK procede a fosforilar la subunidad E1 (piruvato deshidrogenasa) en sus residuos de serina, lo que resulta en la inactivación del CPD, frenando la producción de acetil-CoA para el ciclo de Krebs. El NADH y acetil-CoA también inhiben la enzima por retroalimentación alostérica directa.</w:t>
      </w:r>
    </w:p>
    <w:p w14:paraId="06813A91" w14:textId="77777777" w:rsidR="00F234E7" w:rsidRPr="00F234E7" w:rsidRDefault="00F234E7" w:rsidP="00F234E7">
      <w:pPr>
        <w:pStyle w:val="Prrafodelista"/>
        <w:numPr>
          <w:ilvl w:val="0"/>
          <w:numId w:val="5"/>
        </w:numPr>
        <w:spacing w:after="0"/>
        <w:ind w:left="0" w:firstLine="360"/>
        <w:jc w:val="both"/>
      </w:pPr>
      <w:r>
        <w:rPr>
          <w:rFonts w:ascii="Arial" w:hAnsi="Arial" w:cs="Arial"/>
        </w:rPr>
        <w:t>Con deficiencia energética se activa. Cuando el ATP es bajo, la PDK está inactiva, y se activa por Ca</w:t>
      </w:r>
      <w:r>
        <w:rPr>
          <w:rFonts w:ascii="Arial" w:hAnsi="Arial" w:cs="Arial"/>
          <w:vertAlign w:val="superscript"/>
        </w:rPr>
        <w:t>2+</w:t>
      </w:r>
      <w:r>
        <w:rPr>
          <w:rFonts w:ascii="Arial" w:hAnsi="Arial" w:cs="Arial"/>
        </w:rPr>
        <w:t xml:space="preserve"> (sobre todo en músculo) la piruvato deshidrogenasa fosfatasa (PDP), que desfosforila al CPD, permitiendo su activación. Esto permite que una fosfatasa desfosforile y active el CPD, acelerando la entrada de carbono para la producción de energía.</w:t>
      </w:r>
    </w:p>
    <w:p w14:paraId="18D8A024" w14:textId="77777777" w:rsidR="00F234E7" w:rsidRDefault="00F234E7" w:rsidP="00F234E7">
      <w:pPr>
        <w:pStyle w:val="Prrafodelista"/>
        <w:numPr>
          <w:ilvl w:val="0"/>
          <w:numId w:val="5"/>
        </w:numPr>
        <w:spacing w:after="0"/>
        <w:ind w:left="0" w:firstLine="360"/>
        <w:jc w:val="both"/>
      </w:pPr>
    </w:p>
    <w:p w14:paraId="0CA5F0D7" w14:textId="77777777" w:rsidR="00F234E7" w:rsidRDefault="00F234E7" w:rsidP="00F234E7">
      <w:pPr>
        <w:spacing w:after="0"/>
        <w:ind w:firstLine="426"/>
        <w:jc w:val="both"/>
        <w:rPr>
          <w:rFonts w:ascii="Arial" w:hAnsi="Arial" w:cs="Arial"/>
        </w:rPr>
      </w:pPr>
      <w:r>
        <w:rPr>
          <w:rFonts w:ascii="Arial" w:hAnsi="Arial" w:cs="Arial"/>
        </w:rPr>
        <w:t>Situaciones en las que se produzca un bloqueo de esta reacción, ya sea por una deficiencia congénita severa de la PDH, por un bloqueo por toxinas como el arsénico o por deficiencia en vitamina B1 (tiamina, que se necesita para la síntesis del cofactor TPP) conlleva a una disminución inmediata de acetil-CoA mitocondrial y la acumulación de piruvato. El piruvato se desvía al metabolismo anaeróbico, generando lactato y provocando acidosis metabólica. Es por ello que tanto el lactato, como el piruvato y la alanina (precursor fácil de piruvato) se puedan utilizar como marcadores para determinar un déficit en la función del PDH. No obstante, conviene recordar que, si las necesidades celulares lo requieren, el piruvato se puede volver a transformar en glucosa mediante la gluconeogénesis. Sin embargo, el acetil-CoA no se puede convertir en piruvato en animales, de ahí que éstos no puedan fabricar azúcares a partir de las grasas.</w:t>
      </w:r>
    </w:p>
    <w:p w14:paraId="745464E5" w14:textId="77777777" w:rsidR="00F234E7" w:rsidRDefault="00F234E7" w:rsidP="00F234E7">
      <w:pPr>
        <w:spacing w:after="0"/>
        <w:ind w:firstLine="426"/>
        <w:jc w:val="both"/>
        <w:rPr>
          <w:rFonts w:ascii="Arial" w:hAnsi="Arial" w:cs="Arial"/>
        </w:rPr>
      </w:pPr>
    </w:p>
    <w:p w14:paraId="5A905C97" w14:textId="04355260" w:rsidR="00F234E7" w:rsidRDefault="00F234E7" w:rsidP="00F234E7">
      <w:pPr>
        <w:spacing w:after="0"/>
        <w:ind w:firstLine="426"/>
        <w:jc w:val="both"/>
        <w:rPr>
          <w:rFonts w:ascii="Arial" w:hAnsi="Arial" w:cs="Arial"/>
        </w:rPr>
      </w:pPr>
      <w:r>
        <w:rPr>
          <w:rFonts w:ascii="Arial" w:hAnsi="Arial" w:cs="Arial"/>
        </w:rPr>
        <w:t>Una estrategia para mitigar el efecto de un déficit de PDH es la dieta cetogénica (rica en lípidos), que permite al organismo utilizar cuerpos cetónicos como fuente de acetil-CoA sin depender del PDH para generar energía para el cerebro. Farmacológicamente, el dicloroacetato (DCA) puede administrarse para inhibir la PDK, manteniendo activa la PDH residual.</w:t>
      </w:r>
    </w:p>
    <w:p w14:paraId="423ABBEC" w14:textId="77777777" w:rsidR="00F234E7" w:rsidRDefault="00F234E7" w:rsidP="00F234E7">
      <w:pPr>
        <w:spacing w:after="0"/>
        <w:ind w:firstLine="426"/>
        <w:jc w:val="both"/>
        <w:rPr>
          <w:rFonts w:ascii="Arial" w:hAnsi="Arial" w:cs="Arial"/>
        </w:rPr>
      </w:pPr>
    </w:p>
    <w:p w14:paraId="6F3CFC59" w14:textId="77777777" w:rsidR="00F234E7" w:rsidRDefault="00F234E7" w:rsidP="00F234E7">
      <w:pPr>
        <w:spacing w:after="0"/>
        <w:ind w:firstLine="567"/>
        <w:jc w:val="both"/>
        <w:rPr>
          <w:rFonts w:ascii="Arial" w:hAnsi="Arial" w:cs="Arial"/>
        </w:rPr>
      </w:pPr>
      <w:r>
        <w:rPr>
          <w:rFonts w:ascii="Arial" w:hAnsi="Arial" w:cs="Arial"/>
        </w:rPr>
        <w:t>Aunque la descarboxilación del piruvato es la fuente principal de acetil-CoA en condiciones de dieta rica en glúcidos, el organismo dispone de otras rutas críticas para asegurar el suministro de sustrato al ciclo de Krebs, especialmente en diferentes estados nutricionales o tejidos específicos:</w:t>
      </w:r>
    </w:p>
    <w:p w14:paraId="05D43D61" w14:textId="77777777" w:rsidR="00F234E7" w:rsidRDefault="00F234E7" w:rsidP="00F234E7">
      <w:pPr>
        <w:spacing w:after="0"/>
        <w:ind w:firstLine="567"/>
        <w:jc w:val="both"/>
        <w:rPr>
          <w:rFonts w:ascii="Arial" w:hAnsi="Arial" w:cs="Arial"/>
        </w:rPr>
      </w:pPr>
    </w:p>
    <w:p w14:paraId="11A9C6F7" w14:textId="77777777" w:rsidR="00F234E7" w:rsidRDefault="00F234E7" w:rsidP="00F234E7">
      <w:pPr>
        <w:numPr>
          <w:ilvl w:val="0"/>
          <w:numId w:val="6"/>
        </w:numPr>
        <w:spacing w:after="0"/>
        <w:jc w:val="both"/>
        <w:rPr>
          <w:rFonts w:ascii="Arial" w:hAnsi="Arial" w:cs="Arial"/>
        </w:rPr>
      </w:pPr>
      <w:r>
        <w:rPr>
          <w:rFonts w:ascii="Arial" w:hAnsi="Arial" w:cs="Arial"/>
        </w:rPr>
        <w:t xml:space="preserve">β-oxidación de ácidos grasos: Es la fuente mayoritaria de acetil-CoA durante el ayuno prolongado o el ejercicio aeróbico sostenido. En la matriz mitocondrial, las cadenas de ácidos grasos se fragmentan secuencialmente en unidades de dos </w:t>
      </w:r>
      <w:r>
        <w:rPr>
          <w:rFonts w:ascii="Arial" w:hAnsi="Arial" w:cs="Arial"/>
        </w:rPr>
        <w:lastRenderedPageBreak/>
        <w:t>carbonos. Cada ciclo de oxidación libera una molécula de acetil-CoA, que entra directamente al ciclo para maximizar la producción de ATP.</w:t>
      </w:r>
    </w:p>
    <w:p w14:paraId="463D53AE" w14:textId="77777777" w:rsidR="00F234E7" w:rsidRDefault="00F234E7" w:rsidP="00F234E7">
      <w:pPr>
        <w:spacing w:after="0"/>
        <w:ind w:left="720"/>
        <w:jc w:val="both"/>
        <w:rPr>
          <w:rFonts w:ascii="Arial" w:hAnsi="Arial" w:cs="Arial"/>
        </w:rPr>
      </w:pPr>
    </w:p>
    <w:p w14:paraId="3942A31C" w14:textId="77777777" w:rsidR="00F234E7" w:rsidRDefault="00F234E7" w:rsidP="00F234E7">
      <w:pPr>
        <w:numPr>
          <w:ilvl w:val="0"/>
          <w:numId w:val="6"/>
        </w:numPr>
        <w:spacing w:after="0"/>
        <w:jc w:val="both"/>
        <w:rPr>
          <w:rFonts w:ascii="Arial" w:hAnsi="Arial" w:cs="Arial"/>
        </w:rPr>
      </w:pPr>
      <w:r>
        <w:rPr>
          <w:rFonts w:ascii="Arial" w:hAnsi="Arial" w:cs="Arial"/>
        </w:rPr>
        <w:t>Catabolismo de aminoácidos cetogénicos: Los esqueletos de carbono de aminoácidos como la leucina y la lisina (estrictamente cetogénicos), junto con la isoleucina, triptófano, fenilalanina, tirosina y treonina (tanto glucogénicos como cetogénicos), pueden degradarse hasta acetil-CoA o acetoacetil-CoA. Esta ruta es vital para el aprovechamiento energético de las proteínas dietéticas o endógenas.</w:t>
      </w:r>
    </w:p>
    <w:p w14:paraId="175B3915" w14:textId="77777777" w:rsidR="00F234E7" w:rsidRDefault="00F234E7" w:rsidP="00F234E7">
      <w:pPr>
        <w:spacing w:after="0"/>
        <w:ind w:left="720"/>
        <w:jc w:val="both"/>
        <w:rPr>
          <w:rFonts w:ascii="Arial" w:hAnsi="Arial" w:cs="Arial"/>
        </w:rPr>
      </w:pPr>
    </w:p>
    <w:p w14:paraId="4C78378C" w14:textId="77777777" w:rsidR="00F234E7" w:rsidRDefault="00F234E7" w:rsidP="00F234E7">
      <w:pPr>
        <w:numPr>
          <w:ilvl w:val="0"/>
          <w:numId w:val="6"/>
        </w:numPr>
        <w:spacing w:after="0"/>
        <w:jc w:val="both"/>
        <w:rPr>
          <w:rFonts w:ascii="Arial" w:hAnsi="Arial" w:cs="Arial"/>
        </w:rPr>
      </w:pPr>
      <w:r>
        <w:rPr>
          <w:rFonts w:ascii="Arial" w:hAnsi="Arial" w:cs="Arial"/>
        </w:rPr>
        <w:t>Oxidación de cuerpos cetónicos (cetólisis): En tejidos extrahepáticos (como el músculo esquelético, el corazón o el cerebro en ayunas), el acetoacetato y el β-hidroxibutirato procedentes del hígado se reconvierten en acetil-CoA. Esto permite que estos órganos vitales mantengan el flujo del ciclo de Krebs cuando la disponibilidad de glucosa es baja.</w:t>
      </w:r>
    </w:p>
    <w:p w14:paraId="774961B5" w14:textId="77777777" w:rsidR="00F234E7" w:rsidRDefault="00F234E7" w:rsidP="00F234E7">
      <w:pPr>
        <w:spacing w:after="0"/>
        <w:jc w:val="both"/>
        <w:rPr>
          <w:rFonts w:ascii="Arial" w:hAnsi="Arial" w:cs="Arial"/>
        </w:rPr>
      </w:pPr>
    </w:p>
    <w:p w14:paraId="3AF7CF8D" w14:textId="77777777" w:rsidR="00F234E7" w:rsidRDefault="00F234E7" w:rsidP="00F234E7">
      <w:pPr>
        <w:spacing w:after="0"/>
        <w:ind w:firstLine="426"/>
        <w:jc w:val="both"/>
        <w:rPr>
          <w:rFonts w:ascii="Arial" w:hAnsi="Arial" w:cs="Arial"/>
        </w:rPr>
      </w:pPr>
      <w:r>
        <w:rPr>
          <w:rFonts w:ascii="Arial" w:hAnsi="Arial" w:cs="Arial"/>
        </w:rPr>
        <w:t>Toda esta convergencia e interrelaciones metabólicas garantizan que, independientemente del combustible disponible (glúcidos, lípidos o proteínas), la célula pueda generar el mismo intermediario clave para alimentar la maquinaria oxidativa de la mitocondria.</w:t>
      </w:r>
    </w:p>
    <w:p w14:paraId="54976A63" w14:textId="77777777" w:rsidR="00F234E7" w:rsidRDefault="00F234E7" w:rsidP="00F234E7">
      <w:pPr>
        <w:spacing w:after="0"/>
        <w:ind w:firstLine="426"/>
        <w:jc w:val="both"/>
        <w:rPr>
          <w:rFonts w:ascii="Arial" w:hAnsi="Arial" w:cs="Arial"/>
        </w:rPr>
      </w:pPr>
    </w:p>
    <w:p w14:paraId="4FE217F5" w14:textId="0F5EE697" w:rsidR="00F234E7" w:rsidRDefault="00F234E7" w:rsidP="00F234E7">
      <w:pPr>
        <w:spacing w:after="0"/>
        <w:rPr>
          <w:rFonts w:ascii="Arial" w:hAnsi="Arial" w:cs="Arial"/>
          <w:b/>
          <w:bCs/>
        </w:rPr>
      </w:pPr>
      <w:r w:rsidRPr="00F234E7">
        <w:rPr>
          <w:rFonts w:ascii="Arial" w:hAnsi="Arial" w:cs="Arial"/>
          <w:b/>
          <w:bCs/>
        </w:rPr>
        <w:t xml:space="preserve">4.3. </w:t>
      </w:r>
      <w:r w:rsidRPr="00F234E7">
        <w:rPr>
          <w:rFonts w:ascii="Arial" w:hAnsi="Arial" w:cs="Arial"/>
          <w:b/>
          <w:bCs/>
        </w:rPr>
        <w:t>C</w:t>
      </w:r>
      <w:r w:rsidRPr="00F234E7">
        <w:rPr>
          <w:rFonts w:ascii="Arial" w:hAnsi="Arial" w:cs="Arial"/>
          <w:b/>
          <w:bCs/>
        </w:rPr>
        <w:t>iclo de Krebs</w:t>
      </w:r>
    </w:p>
    <w:p w14:paraId="6F3C399F" w14:textId="77777777" w:rsidR="00F234E7" w:rsidRPr="00F234E7" w:rsidRDefault="00F234E7" w:rsidP="00F234E7">
      <w:pPr>
        <w:spacing w:after="0"/>
        <w:rPr>
          <w:rFonts w:ascii="Arial" w:hAnsi="Arial" w:cs="Arial"/>
          <w:b/>
          <w:bCs/>
        </w:rPr>
      </w:pPr>
    </w:p>
    <w:p w14:paraId="2FBDF3A3" w14:textId="77777777" w:rsidR="00F234E7" w:rsidRDefault="00F234E7" w:rsidP="00F234E7">
      <w:pPr>
        <w:spacing w:after="0"/>
        <w:jc w:val="both"/>
        <w:rPr>
          <w:rFonts w:ascii="Arial" w:hAnsi="Arial" w:cs="Arial"/>
        </w:rPr>
      </w:pPr>
      <w:r>
        <w:rPr>
          <w:rFonts w:ascii="Arial" w:hAnsi="Arial" w:cs="Arial"/>
        </w:rPr>
        <w:t>El ciclo de Krebs (CK), o ciclo del ácido tricarboxílico, es la vía metabólica central de la matriz mitocondrial en organismos aeróbicos. Actúa como el punto de convergencia para el catabolismo oxidativo de carbohidratos, lípidos y aminoácidos, cuya finalidad es la oxidación completa del grupo acetilo del acetil-CoA a dos moléculas de CO</w:t>
      </w:r>
      <w:r>
        <w:rPr>
          <w:rFonts w:ascii="Arial" w:hAnsi="Arial" w:cs="Arial"/>
          <w:vertAlign w:val="subscript"/>
        </w:rPr>
        <w:t>2</w:t>
      </w:r>
      <w:r>
        <w:rPr>
          <w:rFonts w:ascii="Arial" w:hAnsi="Arial" w:cs="Arial"/>
        </w:rPr>
        <w:t>.</w:t>
      </w:r>
    </w:p>
    <w:p w14:paraId="3D79B492" w14:textId="77777777" w:rsidR="00F234E7" w:rsidRDefault="00F234E7" w:rsidP="00F234E7">
      <w:pPr>
        <w:spacing w:after="0"/>
        <w:jc w:val="both"/>
      </w:pPr>
    </w:p>
    <w:p w14:paraId="253881B1" w14:textId="77777777" w:rsidR="00F234E7" w:rsidRDefault="00F234E7" w:rsidP="00F234E7">
      <w:pPr>
        <w:spacing w:after="0"/>
        <w:ind w:firstLine="426"/>
        <w:jc w:val="both"/>
        <w:rPr>
          <w:rFonts w:ascii="Arial" w:hAnsi="Arial" w:cs="Arial"/>
        </w:rPr>
      </w:pPr>
      <w:r>
        <w:rPr>
          <w:rFonts w:ascii="Arial" w:hAnsi="Arial" w:cs="Arial"/>
        </w:rPr>
        <w:t>Sin embargo, su importancia biológica reside en la conservación de la energía libre liberada durante estas oxidaciones. Por cada molécula de acetil-CoA oxidada, el ciclo genera:</w:t>
      </w:r>
    </w:p>
    <w:p w14:paraId="03D4361A" w14:textId="77777777" w:rsidR="00F234E7" w:rsidRDefault="00F234E7" w:rsidP="00F234E7">
      <w:pPr>
        <w:numPr>
          <w:ilvl w:val="0"/>
          <w:numId w:val="7"/>
        </w:numPr>
        <w:spacing w:after="0"/>
        <w:jc w:val="both"/>
      </w:pPr>
      <w:r>
        <w:rPr>
          <w:rFonts w:ascii="Arial" w:hAnsi="Arial" w:cs="Arial"/>
        </w:rPr>
        <w:t>Poder reductor: 3 moléculas de NADH y 1 de FADH</w:t>
      </w:r>
      <w:r>
        <w:rPr>
          <w:rFonts w:ascii="Cambria Math" w:hAnsi="Cambria Math" w:cs="Cambria Math"/>
        </w:rPr>
        <w:t>₂</w:t>
      </w:r>
      <w:r>
        <w:rPr>
          <w:rFonts w:ascii="Arial" w:hAnsi="Arial" w:cs="Arial"/>
        </w:rPr>
        <w:t>, que transportan los electrones hacia la cadena respiratoria.</w:t>
      </w:r>
    </w:p>
    <w:p w14:paraId="7F2C2BE7" w14:textId="77777777" w:rsidR="00F234E7" w:rsidRDefault="00F234E7" w:rsidP="00F234E7">
      <w:pPr>
        <w:numPr>
          <w:ilvl w:val="0"/>
          <w:numId w:val="7"/>
        </w:numPr>
        <w:spacing w:after="0"/>
        <w:jc w:val="both"/>
        <w:rPr>
          <w:rFonts w:ascii="Arial" w:hAnsi="Arial" w:cs="Arial"/>
        </w:rPr>
      </w:pPr>
      <w:r>
        <w:rPr>
          <w:rFonts w:ascii="Arial" w:hAnsi="Arial" w:cs="Arial"/>
        </w:rPr>
        <w:t>Energía química directa: 1 molécula de GTP (o ATP) mediante fosforilación a nivel de sustrato.</w:t>
      </w:r>
    </w:p>
    <w:p w14:paraId="264B1171" w14:textId="77777777" w:rsidR="00F234E7" w:rsidRDefault="00F234E7" w:rsidP="00F234E7">
      <w:pPr>
        <w:spacing w:after="0"/>
        <w:ind w:left="360"/>
        <w:jc w:val="both"/>
        <w:rPr>
          <w:rFonts w:ascii="Arial" w:hAnsi="Arial" w:cs="Arial"/>
        </w:rPr>
      </w:pPr>
    </w:p>
    <w:p w14:paraId="5C9D406A" w14:textId="77777777" w:rsidR="00F234E7" w:rsidRDefault="00F234E7" w:rsidP="00F234E7">
      <w:pPr>
        <w:spacing w:after="0"/>
        <w:ind w:firstLine="426"/>
        <w:jc w:val="both"/>
        <w:rPr>
          <w:rFonts w:ascii="Arial" w:hAnsi="Arial" w:cs="Arial"/>
        </w:rPr>
      </w:pPr>
      <w:r>
        <w:rPr>
          <w:rFonts w:ascii="Arial" w:hAnsi="Arial" w:cs="Arial"/>
        </w:rPr>
        <w:t>Además de su función energética, el ciclo posee un carácter anfibólico, ya que sus intermediarios sirven como precursores para diversas rutas biosintéticas. Es, por tanto, el motor del sistema oxidativo y la principal fuente de equivalentes reductores para la síntesis de ATP durante el metabolismo aeróbico.</w:t>
      </w:r>
    </w:p>
    <w:p w14:paraId="217C020F" w14:textId="77777777" w:rsidR="00F234E7" w:rsidRDefault="00F234E7" w:rsidP="00F234E7">
      <w:pPr>
        <w:spacing w:after="0"/>
        <w:ind w:firstLine="426"/>
        <w:jc w:val="both"/>
        <w:rPr>
          <w:rFonts w:ascii="Arial" w:hAnsi="Arial" w:cs="Arial"/>
        </w:rPr>
      </w:pPr>
    </w:p>
    <w:p w14:paraId="17BD1A52" w14:textId="77777777" w:rsidR="00F234E7" w:rsidRDefault="00F234E7" w:rsidP="00F234E7">
      <w:pPr>
        <w:spacing w:after="0"/>
        <w:ind w:firstLine="426"/>
        <w:jc w:val="both"/>
        <w:rPr>
          <w:rFonts w:ascii="Arial" w:hAnsi="Arial" w:cs="Arial"/>
        </w:rPr>
      </w:pPr>
      <w:r>
        <w:rPr>
          <w:rFonts w:ascii="Arial" w:hAnsi="Arial" w:cs="Arial"/>
        </w:rPr>
        <w:t>El ciclo inicia con la citrato sintasa, que une el acetil-CoA (la molécula de entrada común) con el oxalacetato (OAA) para formar citrato. A partir de allí, el citrato es transformado por la aconitasa en isocitrato.</w:t>
      </w:r>
    </w:p>
    <w:p w14:paraId="25EDAAD0" w14:textId="77777777" w:rsidR="00F234E7" w:rsidRDefault="00F234E7" w:rsidP="00F234E7">
      <w:pPr>
        <w:spacing w:after="0"/>
        <w:ind w:firstLine="426"/>
        <w:jc w:val="both"/>
        <w:rPr>
          <w:rFonts w:ascii="Arial" w:hAnsi="Arial" w:cs="Arial"/>
        </w:rPr>
      </w:pPr>
      <w:r>
        <w:rPr>
          <w:rFonts w:ascii="Arial" w:hAnsi="Arial" w:cs="Arial"/>
        </w:rPr>
        <w:t>Las reacciones de descarboxilación oxidativa son clave, la llevan a cabo la isocitrato deshidrogenasa (IDH) y el complejo α-cetoglutarato deshidrogenasa (CDH). La IDH convierte el isocitrato en α-cetoglutarato y genera la primera molécula de NADH, además de la primera molécula de CO</w:t>
      </w:r>
      <w:r>
        <w:rPr>
          <w:rFonts w:ascii="Arial" w:hAnsi="Arial" w:cs="Arial"/>
          <w:vertAlign w:val="subscript"/>
        </w:rPr>
        <w:t>2</w:t>
      </w:r>
      <w:r>
        <w:rPr>
          <w:rFonts w:ascii="Arial" w:hAnsi="Arial" w:cs="Arial"/>
        </w:rPr>
        <w:t xml:space="preserve"> por descarboxilación oxidativa. El CDH convierte el α-cetoglutarato en succinil-CoA y genera el segundo NADH y CO</w:t>
      </w:r>
      <w:r>
        <w:rPr>
          <w:rFonts w:ascii="Arial" w:hAnsi="Arial" w:cs="Arial"/>
          <w:vertAlign w:val="subscript"/>
        </w:rPr>
        <w:t>2</w:t>
      </w:r>
      <w:r>
        <w:rPr>
          <w:rFonts w:ascii="Arial" w:hAnsi="Arial" w:cs="Arial"/>
        </w:rPr>
        <w:t>. Al ser un complejo, requiere coenzimas como el TPP (tiamina pirofosfato), NAD</w:t>
      </w:r>
      <w:r>
        <w:rPr>
          <w:rFonts w:ascii="Arial" w:hAnsi="Arial" w:cs="Arial"/>
          <w:vertAlign w:val="superscript"/>
        </w:rPr>
        <w:t>+</w:t>
      </w:r>
      <w:r>
        <w:rPr>
          <w:rFonts w:ascii="Arial" w:hAnsi="Arial" w:cs="Arial"/>
        </w:rPr>
        <w:t xml:space="preserve"> y lipoato. La inhibición de esta enzima provoca la acumulación de α-cetoglutarato.</w:t>
      </w:r>
    </w:p>
    <w:p w14:paraId="148A87E6" w14:textId="77777777" w:rsidR="00F234E7" w:rsidRDefault="00F234E7" w:rsidP="00F234E7">
      <w:pPr>
        <w:spacing w:after="0"/>
        <w:ind w:firstLine="567"/>
        <w:jc w:val="both"/>
        <w:rPr>
          <w:rFonts w:ascii="Arial" w:hAnsi="Arial" w:cs="Arial"/>
        </w:rPr>
      </w:pPr>
    </w:p>
    <w:p w14:paraId="075A796F" w14:textId="77777777" w:rsidR="00F234E7" w:rsidRDefault="00F234E7" w:rsidP="00F234E7">
      <w:pPr>
        <w:spacing w:after="0"/>
        <w:ind w:firstLine="426"/>
        <w:jc w:val="both"/>
        <w:rPr>
          <w:rFonts w:ascii="Arial" w:hAnsi="Arial" w:cs="Arial"/>
        </w:rPr>
      </w:pPr>
      <w:r>
        <w:rPr>
          <w:rFonts w:ascii="Arial" w:hAnsi="Arial" w:cs="Arial"/>
        </w:rPr>
        <w:t>Luego, la succinil-CoA sintasa genera succinato y la única molécula de alta energía del ciclo, el GTP (o ATP, dependiendo de la subunidad β de la enzima, que es la que confiere especificidad por el nucleótido). Posteriormente, el succinato se transforma en fumarato por la succinato deshidrogenasa, la cual genera FADH</w:t>
      </w:r>
      <w:r>
        <w:rPr>
          <w:rFonts w:ascii="Arial" w:hAnsi="Arial" w:cs="Arial"/>
          <w:vertAlign w:val="subscript"/>
        </w:rPr>
        <w:t>2</w:t>
      </w:r>
      <w:r>
        <w:rPr>
          <w:rFonts w:ascii="Arial" w:hAnsi="Arial" w:cs="Arial"/>
        </w:rPr>
        <w:t xml:space="preserve"> y es la única enzima del CK anclada a la membrana mitocondrial interna (es el complejo II de la CTE). Esta enzima muestra esteroselectividad y su inhibición por el malonato provoca la acumulación de succinato y una reducción en el flujo de electrones a la CTE y, por tanto, de ATP oxidativo.</w:t>
      </w:r>
    </w:p>
    <w:p w14:paraId="274DD87A" w14:textId="77777777" w:rsidR="00F234E7" w:rsidRDefault="00F234E7" w:rsidP="00F234E7">
      <w:pPr>
        <w:spacing w:after="0"/>
        <w:ind w:firstLine="426"/>
        <w:jc w:val="both"/>
        <w:rPr>
          <w:rFonts w:ascii="Arial" w:hAnsi="Arial" w:cs="Arial"/>
        </w:rPr>
      </w:pPr>
    </w:p>
    <w:p w14:paraId="555F3A6E" w14:textId="77777777" w:rsidR="00F234E7" w:rsidRDefault="00F234E7" w:rsidP="00F234E7">
      <w:pPr>
        <w:spacing w:after="0"/>
        <w:ind w:firstLine="426"/>
        <w:jc w:val="both"/>
        <w:rPr>
          <w:rFonts w:ascii="Arial" w:hAnsi="Arial" w:cs="Arial"/>
        </w:rPr>
      </w:pPr>
      <w:r>
        <w:rPr>
          <w:rFonts w:ascii="Arial" w:hAnsi="Arial" w:cs="Arial"/>
        </w:rPr>
        <w:t>Finalmente, la fumarasa cataliza la hidratación con alta esteroespecificidad de fumarato a malato (su deficiencia acumula fumarato), y la malato deshidrogenasa regenera el OAA generando el tercer NADH. En total, por cada acetil-CoA, el ciclo produce 3 NADH, 1 FADH</w:t>
      </w:r>
      <w:r>
        <w:rPr>
          <w:rFonts w:ascii="Arial" w:hAnsi="Arial" w:cs="Arial"/>
          <w:vertAlign w:val="subscript"/>
        </w:rPr>
        <w:t>2</w:t>
      </w:r>
      <w:r>
        <w:rPr>
          <w:rFonts w:ascii="Arial" w:hAnsi="Arial" w:cs="Arial"/>
        </w:rPr>
        <w:t xml:space="preserve"> y 1 GTP.</w:t>
      </w:r>
    </w:p>
    <w:p w14:paraId="6D77B914" w14:textId="77777777" w:rsidR="00F234E7" w:rsidRDefault="00F234E7" w:rsidP="00F234E7">
      <w:pPr>
        <w:spacing w:after="0"/>
        <w:ind w:firstLine="426"/>
        <w:jc w:val="both"/>
        <w:rPr>
          <w:rFonts w:ascii="Arial" w:hAnsi="Arial" w:cs="Arial"/>
        </w:rPr>
      </w:pPr>
    </w:p>
    <w:p w14:paraId="7616A5F4" w14:textId="4151780F" w:rsidR="00F234E7" w:rsidRDefault="00F234E7" w:rsidP="00F234E7">
      <w:pPr>
        <w:spacing w:after="0"/>
        <w:ind w:firstLine="426"/>
        <w:jc w:val="both"/>
        <w:rPr>
          <w:rFonts w:ascii="Arial" w:hAnsi="Arial" w:cs="Arial"/>
        </w:rPr>
      </w:pPr>
      <w:r>
        <w:rPr>
          <w:rFonts w:ascii="Arial" w:hAnsi="Arial" w:cs="Arial"/>
        </w:rPr>
        <w:t>El CK se regula en sus tres reacciones esencialmente irreversibles: citrato sintasa, isocitrato deshidrogenasa (IDH) y α-cetoglutarato deshidrogenasa.</w:t>
      </w:r>
    </w:p>
    <w:p w14:paraId="2B8366C1" w14:textId="77777777" w:rsidR="00F234E7" w:rsidRDefault="00F234E7" w:rsidP="00F234E7">
      <w:pPr>
        <w:spacing w:after="0"/>
        <w:ind w:firstLine="426"/>
        <w:jc w:val="both"/>
        <w:rPr>
          <w:rFonts w:ascii="Arial" w:hAnsi="Arial" w:cs="Arial"/>
        </w:rPr>
      </w:pPr>
    </w:p>
    <w:p w14:paraId="5DE979F9"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Inhibición por alta energía: El ATP y el NADH actúan como inhibidores alostéricos de las enzimas deshidrogenasas clave (IDH y α-cetoglutarato deshidrogenasa) y de la citrato sintasa.</w:t>
      </w:r>
    </w:p>
    <w:p w14:paraId="73852444" w14:textId="77777777" w:rsidR="00F234E7" w:rsidRDefault="00F234E7" w:rsidP="00F234E7">
      <w:pPr>
        <w:pStyle w:val="Prrafodelista"/>
        <w:spacing w:after="0"/>
        <w:ind w:left="360"/>
        <w:jc w:val="both"/>
        <w:rPr>
          <w:rFonts w:ascii="Arial" w:hAnsi="Arial" w:cs="Arial"/>
        </w:rPr>
      </w:pPr>
    </w:p>
    <w:p w14:paraId="60F93ADE" w14:textId="77777777" w:rsidR="00F234E7" w:rsidRPr="00F234E7" w:rsidRDefault="00F234E7" w:rsidP="00F234E7">
      <w:pPr>
        <w:pStyle w:val="Prrafodelista"/>
        <w:numPr>
          <w:ilvl w:val="0"/>
          <w:numId w:val="5"/>
        </w:numPr>
        <w:spacing w:after="0"/>
        <w:ind w:left="0" w:firstLine="360"/>
        <w:jc w:val="both"/>
      </w:pPr>
      <w:r>
        <w:rPr>
          <w:rFonts w:ascii="Arial" w:hAnsi="Arial" w:cs="Arial"/>
        </w:rPr>
        <w:t>Activación por baja energía: el ADP y el Ca</w:t>
      </w:r>
      <w:r>
        <w:rPr>
          <w:rFonts w:ascii="Arial" w:hAnsi="Arial" w:cs="Arial"/>
          <w:vertAlign w:val="superscript"/>
        </w:rPr>
        <w:t>2+</w:t>
      </w:r>
      <w:r>
        <w:rPr>
          <w:rFonts w:ascii="Arial" w:hAnsi="Arial" w:cs="Arial"/>
        </w:rPr>
        <w:t xml:space="preserve"> activan la IDH (y el Ca</w:t>
      </w:r>
      <w:r>
        <w:rPr>
          <w:rFonts w:ascii="Arial" w:hAnsi="Arial" w:cs="Arial"/>
          <w:vertAlign w:val="superscript"/>
        </w:rPr>
        <w:t>2+</w:t>
      </w:r>
      <w:r>
        <w:rPr>
          <w:rFonts w:ascii="Arial" w:hAnsi="Arial" w:cs="Arial"/>
        </w:rPr>
        <w:t xml:space="preserve"> activa a la α-cetoglutarato deshidrogenasa y a la PDH fosfatasa, que activa la PDH).</w:t>
      </w:r>
    </w:p>
    <w:p w14:paraId="3DB41738" w14:textId="77777777" w:rsidR="00F234E7" w:rsidRDefault="00F234E7" w:rsidP="00F234E7">
      <w:pPr>
        <w:spacing w:after="0"/>
        <w:jc w:val="both"/>
      </w:pPr>
    </w:p>
    <w:p w14:paraId="545448B0"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Control de la entrada (PDH): la inactivación del CPD (piruvato deshidrogenasa) se debe principalmente a la fosforilación catalizada por la PDH quinasa en estados de alta energía (alto ATP, NADH y acetil-CoA). El exceso de acetil-CoA (como en una dieta cetogénica) activa la PDH quinasa, inactivando la PDH por fosforilación.</w:t>
      </w:r>
    </w:p>
    <w:p w14:paraId="2964AF64" w14:textId="77777777" w:rsidR="00F234E7" w:rsidRPr="00F234E7" w:rsidRDefault="00F234E7" w:rsidP="00F234E7">
      <w:pPr>
        <w:spacing w:after="0"/>
        <w:jc w:val="both"/>
        <w:rPr>
          <w:rFonts w:ascii="Arial" w:hAnsi="Arial" w:cs="Arial"/>
        </w:rPr>
      </w:pPr>
    </w:p>
    <w:p w14:paraId="0802FDE3" w14:textId="77777777" w:rsidR="00F234E7" w:rsidRDefault="00F234E7" w:rsidP="00F234E7">
      <w:pPr>
        <w:spacing w:after="0"/>
        <w:ind w:firstLine="426"/>
        <w:jc w:val="both"/>
        <w:rPr>
          <w:rFonts w:ascii="Arial" w:hAnsi="Arial" w:cs="Arial"/>
        </w:rPr>
      </w:pPr>
      <w:r>
        <w:rPr>
          <w:rFonts w:ascii="Arial" w:hAnsi="Arial" w:cs="Arial"/>
        </w:rPr>
        <w:t>Si el ciclo de Krebs se bloquea se produce una acumulación de citrato y lipogénesis: un exceso de ATP inhibe la IDH, lo que provoca que el citrato se acumule y se exporte al citosol. Esto actúa como una señal de exceso de acetil-CoA mitocondrial, que: 1) activa la acetil-CoA carboxilasa (favoreciendo la lipogénesis); y 2) inhibe la PFK-1 (frenando la glucólisis). La inhibición de la aconitasa por fluorocitrato también provoca la acumulación de citrato.</w:t>
      </w:r>
    </w:p>
    <w:p w14:paraId="2A614726" w14:textId="77777777" w:rsidR="00F234E7" w:rsidRDefault="00F234E7" w:rsidP="00F234E7">
      <w:pPr>
        <w:spacing w:after="0"/>
        <w:ind w:firstLine="426"/>
        <w:jc w:val="both"/>
        <w:rPr>
          <w:rFonts w:ascii="Arial" w:hAnsi="Arial" w:cs="Arial"/>
        </w:rPr>
      </w:pPr>
    </w:p>
    <w:p w14:paraId="62B57114" w14:textId="77777777" w:rsidR="00F234E7" w:rsidRDefault="00F234E7" w:rsidP="00F234E7">
      <w:pPr>
        <w:spacing w:after="0"/>
        <w:ind w:firstLine="426"/>
        <w:jc w:val="both"/>
        <w:rPr>
          <w:rFonts w:ascii="Arial" w:hAnsi="Arial" w:cs="Arial"/>
        </w:rPr>
      </w:pPr>
      <w:r>
        <w:rPr>
          <w:rFonts w:ascii="Arial" w:hAnsi="Arial" w:cs="Arial"/>
        </w:rPr>
        <w:t>Las condiciones de hipoxia, por el uso de desacoplantes o por bloqueo de la CTE (con cianuro, por ejemplo), conllevan el bloqueo de la CTE. En estas condiciones la reoxidación de NADH y FADH</w:t>
      </w:r>
      <w:r>
        <w:rPr>
          <w:rFonts w:ascii="Arial" w:hAnsi="Arial" w:cs="Arial"/>
          <w:vertAlign w:val="subscript"/>
        </w:rPr>
        <w:t>2</w:t>
      </w:r>
      <w:r>
        <w:rPr>
          <w:rFonts w:ascii="Arial" w:hAnsi="Arial" w:cs="Arial"/>
        </w:rPr>
        <w:t xml:space="preserve"> se bloquea, provocando su acumulación. Esto inhibe las deshidrogenasas del CK por producto, ralentizando el ciclo y el ATP oxidativo, y favoreciendo el desvío del piruvato a lactato (fermentación láctica) en el citosol para regenerar NAD</w:t>
      </w:r>
      <w:r>
        <w:rPr>
          <w:rFonts w:ascii="Arial" w:hAnsi="Arial" w:cs="Arial"/>
          <w:vertAlign w:val="superscript"/>
        </w:rPr>
        <w:t>+</w:t>
      </w:r>
      <w:r>
        <w:rPr>
          <w:rFonts w:ascii="Arial" w:hAnsi="Arial" w:cs="Arial"/>
        </w:rPr>
        <w:t>.</w:t>
      </w:r>
    </w:p>
    <w:p w14:paraId="0DFF8A94" w14:textId="77777777" w:rsidR="00F234E7" w:rsidRDefault="00F234E7" w:rsidP="00F234E7">
      <w:pPr>
        <w:spacing w:after="0"/>
        <w:ind w:firstLine="426"/>
        <w:jc w:val="both"/>
        <w:rPr>
          <w:rFonts w:ascii="Arial" w:hAnsi="Arial" w:cs="Arial"/>
        </w:rPr>
      </w:pPr>
    </w:p>
    <w:p w14:paraId="6ED9EB52" w14:textId="77777777" w:rsidR="00F234E7" w:rsidRDefault="00F234E7" w:rsidP="00F234E7">
      <w:pPr>
        <w:spacing w:after="0"/>
        <w:ind w:firstLine="426"/>
        <w:jc w:val="both"/>
        <w:rPr>
          <w:rFonts w:ascii="Arial" w:hAnsi="Arial" w:cs="Arial"/>
        </w:rPr>
      </w:pPr>
      <w:r>
        <w:rPr>
          <w:rFonts w:ascii="Arial" w:hAnsi="Arial" w:cs="Arial"/>
        </w:rPr>
        <w:t>En células proliferativas y tumores (como los que dependen de la glutaminólisis), el rol del CK más relevante es aportar intermediarios para biosíntesis (carácter anfibólico). El metabolito que se incrementa principalmente a través de la glutaminólisis es el α-cetoglutarato, reforzando el ciclo.</w:t>
      </w:r>
    </w:p>
    <w:p w14:paraId="741EB209" w14:textId="77777777" w:rsidR="00F234E7" w:rsidRDefault="00F234E7" w:rsidP="00F234E7">
      <w:pPr>
        <w:spacing w:after="0"/>
        <w:ind w:firstLine="426"/>
        <w:jc w:val="both"/>
        <w:rPr>
          <w:rFonts w:ascii="Arial" w:hAnsi="Arial" w:cs="Arial"/>
        </w:rPr>
      </w:pPr>
    </w:p>
    <w:p w14:paraId="3BA1EC02" w14:textId="3925A459" w:rsidR="00F234E7" w:rsidRDefault="00F234E7" w:rsidP="00F234E7">
      <w:pPr>
        <w:spacing w:after="0"/>
        <w:ind w:firstLine="426"/>
        <w:jc w:val="both"/>
        <w:rPr>
          <w:rFonts w:ascii="Arial" w:hAnsi="Arial" w:cs="Arial"/>
        </w:rPr>
      </w:pPr>
      <w:r>
        <w:rPr>
          <w:rFonts w:ascii="Arial" w:hAnsi="Arial" w:cs="Arial"/>
        </w:rPr>
        <w:lastRenderedPageBreak/>
        <w:t>La evaluación de la actividad del CK se puede realizar midiendo el consumo de O</w:t>
      </w:r>
      <w:r>
        <w:rPr>
          <w:rFonts w:ascii="Arial" w:hAnsi="Arial" w:cs="Arial"/>
          <w:vertAlign w:val="subscript"/>
        </w:rPr>
        <w:t>2</w:t>
      </w:r>
      <w:r>
        <w:rPr>
          <w:rFonts w:ascii="Arial" w:hAnsi="Arial" w:cs="Arial"/>
        </w:rPr>
        <w:t xml:space="preserve"> y la producción de CO</w:t>
      </w:r>
      <w:r>
        <w:rPr>
          <w:rFonts w:ascii="Arial" w:hAnsi="Arial" w:cs="Arial"/>
          <w:vertAlign w:val="subscript"/>
        </w:rPr>
        <w:t>2</w:t>
      </w:r>
      <w:r>
        <w:rPr>
          <w:rFonts w:ascii="Arial" w:hAnsi="Arial" w:cs="Arial"/>
        </w:rPr>
        <w:t>, cuantificando la relación NADH/NAD</w:t>
      </w:r>
      <w:r>
        <w:rPr>
          <w:rFonts w:ascii="Arial" w:hAnsi="Arial" w:cs="Arial"/>
          <w:vertAlign w:val="superscript"/>
        </w:rPr>
        <w:t>+</w:t>
      </w:r>
      <w:r>
        <w:rPr>
          <w:rFonts w:ascii="Arial" w:hAnsi="Arial" w:cs="Arial"/>
        </w:rPr>
        <w:t xml:space="preserve">, o usando trazadores isotópicos de </w:t>
      </w:r>
      <w:r>
        <w:rPr>
          <w:rFonts w:ascii="Arial" w:hAnsi="Arial" w:cs="Arial"/>
          <w:vertAlign w:val="superscript"/>
        </w:rPr>
        <w:t>13</w:t>
      </w:r>
      <w:r>
        <w:rPr>
          <w:rFonts w:ascii="Arial" w:hAnsi="Arial" w:cs="Arial"/>
        </w:rPr>
        <w:t>C.</w:t>
      </w:r>
    </w:p>
    <w:p w14:paraId="3314F5E2" w14:textId="77777777" w:rsidR="00F234E7" w:rsidRDefault="00F234E7" w:rsidP="00F234E7">
      <w:pPr>
        <w:spacing w:after="0"/>
        <w:ind w:firstLine="426"/>
        <w:jc w:val="both"/>
      </w:pPr>
    </w:p>
    <w:p w14:paraId="4DE7EF61" w14:textId="77777777" w:rsidR="00F234E7" w:rsidRDefault="00F234E7" w:rsidP="00F234E7">
      <w:pPr>
        <w:spacing w:after="0"/>
        <w:rPr>
          <w:rFonts w:ascii="Arial" w:hAnsi="Arial" w:cs="Arial"/>
          <w:b/>
          <w:bCs/>
        </w:rPr>
      </w:pPr>
      <w:r w:rsidRPr="00F234E7">
        <w:rPr>
          <w:rFonts w:ascii="Arial" w:hAnsi="Arial" w:cs="Arial"/>
          <w:b/>
          <w:bCs/>
        </w:rPr>
        <w:t>4.4. Carácter anfibólico del ciclo y reacciones anapleróticas</w:t>
      </w:r>
    </w:p>
    <w:p w14:paraId="45D49353" w14:textId="77777777" w:rsidR="00F234E7" w:rsidRPr="00F234E7" w:rsidRDefault="00F234E7" w:rsidP="00F234E7">
      <w:pPr>
        <w:spacing w:after="0"/>
        <w:rPr>
          <w:rFonts w:ascii="Arial" w:hAnsi="Arial" w:cs="Arial"/>
          <w:b/>
          <w:bCs/>
        </w:rPr>
      </w:pPr>
    </w:p>
    <w:p w14:paraId="55D7303B" w14:textId="77777777" w:rsidR="00F234E7" w:rsidRDefault="00F234E7" w:rsidP="00F234E7">
      <w:pPr>
        <w:spacing w:after="0"/>
        <w:jc w:val="both"/>
        <w:rPr>
          <w:rFonts w:ascii="Arial" w:hAnsi="Arial" w:cs="Arial"/>
        </w:rPr>
      </w:pPr>
      <w:r>
        <w:rPr>
          <w:rFonts w:ascii="Arial" w:hAnsi="Arial" w:cs="Arial"/>
        </w:rPr>
        <w:t>El ciclo de Krebs (CK) se clasifica como anfibólico porque no solo participa en el catabolismo (oxidación del acetil-CoA a CO</w:t>
      </w:r>
      <w:r>
        <w:rPr>
          <w:rFonts w:ascii="Arial" w:hAnsi="Arial" w:cs="Arial"/>
          <w:vertAlign w:val="subscript"/>
        </w:rPr>
        <w:t>2</w:t>
      </w:r>
      <w:r>
        <w:rPr>
          <w:rFonts w:ascii="Arial" w:hAnsi="Arial" w:cs="Arial"/>
        </w:rPr>
        <w:t>), sino también en el anabolismo, al generar y proveer intermediarios útiles para biosíntesis. El proceso de extracción de intermediarios para la biosíntesis se denomina cataplerosis. En este sentido cabe destacar:</w:t>
      </w:r>
    </w:p>
    <w:p w14:paraId="23764B2A" w14:textId="77777777" w:rsidR="00F234E7" w:rsidRDefault="00F234E7" w:rsidP="00F234E7">
      <w:pPr>
        <w:spacing w:after="0"/>
        <w:jc w:val="both"/>
      </w:pPr>
    </w:p>
    <w:p w14:paraId="3B623907"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citrato y el malato se extraen de la mitocondria para el citosol. El citrato es el precursor esencial del acetil-CoA citosólico, necesario para la síntesis de lípidos y colesterol. El malato puede ser precursor de piruvato a través de la enzima málica.</w:t>
      </w:r>
    </w:p>
    <w:p w14:paraId="6A640905" w14:textId="77777777" w:rsidR="00F234E7" w:rsidRDefault="00F234E7" w:rsidP="00F234E7">
      <w:pPr>
        <w:pStyle w:val="Prrafodelista"/>
        <w:spacing w:after="0"/>
        <w:ind w:left="360"/>
        <w:jc w:val="both"/>
        <w:rPr>
          <w:rFonts w:ascii="Arial" w:hAnsi="Arial" w:cs="Arial"/>
        </w:rPr>
      </w:pPr>
    </w:p>
    <w:p w14:paraId="4232831B"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α-cetoglutarato actúa como precursor para la síntesis de glutamato y otros aminoácidos por transaminación. La glutaminólisis (uso de glutamina por células proliferativas, como en el cáncer) alimenta el ciclo vía α-cetoglutarato, lo que refuerza el ciclo y provee precursores para la síntesis de aspartato y nucleótidos.</w:t>
      </w:r>
    </w:p>
    <w:p w14:paraId="110D6166" w14:textId="77777777" w:rsidR="00F234E7" w:rsidRPr="00F234E7" w:rsidRDefault="00F234E7" w:rsidP="00F234E7">
      <w:pPr>
        <w:spacing w:after="0"/>
        <w:jc w:val="both"/>
        <w:rPr>
          <w:rFonts w:ascii="Arial" w:hAnsi="Arial" w:cs="Arial"/>
        </w:rPr>
      </w:pPr>
    </w:p>
    <w:p w14:paraId="26DC7A2D"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succinil-CoA es un precursor clave en la síntesis de porfirinas y el grupo hemo.</w:t>
      </w:r>
    </w:p>
    <w:p w14:paraId="138D5FAF" w14:textId="77777777" w:rsidR="00F234E7" w:rsidRPr="00F234E7" w:rsidRDefault="00F234E7" w:rsidP="00F234E7">
      <w:pPr>
        <w:spacing w:after="0"/>
        <w:jc w:val="both"/>
        <w:rPr>
          <w:rFonts w:ascii="Arial" w:hAnsi="Arial" w:cs="Arial"/>
        </w:rPr>
      </w:pPr>
    </w:p>
    <w:p w14:paraId="7347E23E"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oxalacetato (OAA) es precursor de aspartato y otros aminoácidos, además de servir como sustrato para la gluconeogénesis.</w:t>
      </w:r>
    </w:p>
    <w:p w14:paraId="65AAFB89" w14:textId="77777777" w:rsidR="00F234E7" w:rsidRPr="00F234E7" w:rsidRDefault="00F234E7" w:rsidP="00F234E7">
      <w:pPr>
        <w:spacing w:after="0"/>
        <w:jc w:val="both"/>
        <w:rPr>
          <w:rFonts w:ascii="Arial" w:hAnsi="Arial" w:cs="Arial"/>
        </w:rPr>
      </w:pPr>
    </w:p>
    <w:p w14:paraId="63A7D238" w14:textId="77777777" w:rsidR="00F234E7" w:rsidRDefault="00F234E7" w:rsidP="00F234E7">
      <w:pPr>
        <w:spacing w:after="0"/>
        <w:ind w:firstLine="426"/>
        <w:jc w:val="both"/>
        <w:rPr>
          <w:rFonts w:ascii="Arial" w:hAnsi="Arial" w:cs="Arial"/>
        </w:rPr>
      </w:pPr>
      <w:r>
        <w:rPr>
          <w:rFonts w:ascii="Arial" w:hAnsi="Arial" w:cs="Arial"/>
        </w:rPr>
        <w:t>La continua extracción (cataplerosis) de intermediarios del CK para rutas biosintéticas agotaría rápidamente la concentración de oxalacetato (OAA). Una baja concentración de OAA limitaría la condensación con acetil-CoA y, por lo tanto, frenaría el ciclo. Por esta razón, existen las reacciones anapleróticas (del griego, rellenar), que sirven para reabastecer el ciclo y mantener la concentración de OAA (el sustrato limitante). La enzima principal, pero no la única, relacionada con la anaplerosis es la piruvato carboxilasa (PC). Esta PC convierte piruvato en OAA. La PC es activada alostéricamente por un exceso de acetil-CoA. Esta activación asegura que si hay mucho combustible (acetil-CoA) listo para entrar al CK (o a la cetogénesis), haya suficiente OAA disponible para la condensación. No obstante, la PC no solo reabastece el CK, sino que también es el paso inicial y clave de la gluconeogénesis (GNG) al producir el OAA necesario.</w:t>
      </w:r>
    </w:p>
    <w:p w14:paraId="708D2E0A" w14:textId="77777777" w:rsidR="00F234E7" w:rsidRDefault="00F234E7" w:rsidP="00F234E7">
      <w:pPr>
        <w:spacing w:after="0"/>
        <w:ind w:firstLine="426"/>
        <w:jc w:val="both"/>
        <w:rPr>
          <w:rFonts w:ascii="Arial" w:hAnsi="Arial" w:cs="Arial"/>
        </w:rPr>
      </w:pPr>
    </w:p>
    <w:p w14:paraId="3E6A433B" w14:textId="77777777" w:rsidR="00F234E7" w:rsidRDefault="00F234E7" w:rsidP="00F234E7">
      <w:pPr>
        <w:spacing w:after="0"/>
        <w:ind w:firstLine="426"/>
        <w:jc w:val="both"/>
        <w:rPr>
          <w:rFonts w:ascii="Arial" w:hAnsi="Arial" w:cs="Arial"/>
        </w:rPr>
      </w:pPr>
      <w:r>
        <w:rPr>
          <w:rFonts w:ascii="Arial" w:hAnsi="Arial" w:cs="Arial"/>
        </w:rPr>
        <w:t>Con ayuno prolongado y cetogénesis, el hígado, ante la necesidad de glucosa, hace que el OAA se desvíe masivamente hacia la gluconeogénesis. Esto provoca una disminución de OAA disponible para el CK, lo que a su vez limita la condensación con acetil-CoA. El exceso de acetil-CoA no consumido es entonces desviado a la cetogénesis (producción de cuerpos cetónicos). Si la PEPCK (enzima clave de la GNG) se inhibe en este estado, el OAA se acumularía en la mitocondria, pero el acetil-CoA seguiría desviándose a cetogénesis.</w:t>
      </w:r>
    </w:p>
    <w:p w14:paraId="19FC4FEF" w14:textId="77777777" w:rsidR="00F234E7" w:rsidRDefault="00F234E7" w:rsidP="00F234E7">
      <w:pPr>
        <w:spacing w:after="0"/>
        <w:ind w:firstLine="426"/>
        <w:jc w:val="both"/>
        <w:rPr>
          <w:rFonts w:ascii="Arial" w:hAnsi="Arial" w:cs="Arial"/>
        </w:rPr>
      </w:pPr>
    </w:p>
    <w:p w14:paraId="360FB300" w14:textId="77777777" w:rsidR="00F234E7" w:rsidRDefault="00F234E7" w:rsidP="00F234E7">
      <w:pPr>
        <w:spacing w:after="0"/>
        <w:ind w:firstLine="426"/>
        <w:jc w:val="both"/>
        <w:rPr>
          <w:rFonts w:ascii="Arial" w:hAnsi="Arial" w:cs="Arial"/>
        </w:rPr>
      </w:pPr>
      <w:r>
        <w:rPr>
          <w:rFonts w:ascii="Arial" w:hAnsi="Arial" w:cs="Arial"/>
        </w:rPr>
        <w:t>En tejido cardiaco y músculo, tejidos con alta oxidación de aminoácidos, el aspartato y el glutamato son fuentes anapleróticas cruciales, reabasteciendo el ciclo por transaminación (vía OAA o α-cetoglutarato).</w:t>
      </w:r>
    </w:p>
    <w:p w14:paraId="6C2C996C" w14:textId="77777777" w:rsidR="00F234E7" w:rsidRDefault="00F234E7" w:rsidP="00F234E7">
      <w:pPr>
        <w:spacing w:after="0"/>
        <w:ind w:firstLine="426"/>
        <w:jc w:val="both"/>
        <w:rPr>
          <w:rFonts w:ascii="Arial" w:hAnsi="Arial" w:cs="Arial"/>
        </w:rPr>
      </w:pPr>
    </w:p>
    <w:p w14:paraId="4BCE9394" w14:textId="77777777" w:rsidR="00F234E7" w:rsidRDefault="00F234E7" w:rsidP="00F234E7">
      <w:pPr>
        <w:spacing w:after="0"/>
        <w:ind w:firstLine="426"/>
        <w:jc w:val="both"/>
        <w:rPr>
          <w:rFonts w:ascii="Arial" w:hAnsi="Arial" w:cs="Arial"/>
        </w:rPr>
      </w:pPr>
      <w:r>
        <w:rPr>
          <w:rFonts w:ascii="Arial" w:hAnsi="Arial" w:cs="Arial"/>
        </w:rPr>
        <w:lastRenderedPageBreak/>
        <w:t>El desabastecimiento de OAA en el CK (que puede ocurrir en ayuno) se puede compensar con la administración de precursores glucogénicos como el propionato (que entra vía succinil-CoA) o aminoácidos como aspartato/glutamato.</w:t>
      </w:r>
    </w:p>
    <w:p w14:paraId="5C7DDA8D" w14:textId="77777777" w:rsidR="00F234E7" w:rsidRDefault="00F234E7" w:rsidP="00F234E7">
      <w:pPr>
        <w:spacing w:after="0"/>
        <w:ind w:firstLine="426"/>
        <w:jc w:val="both"/>
        <w:rPr>
          <w:rFonts w:ascii="Arial" w:hAnsi="Arial" w:cs="Arial"/>
        </w:rPr>
      </w:pPr>
    </w:p>
    <w:p w14:paraId="49390F1A" w14:textId="4F00605E" w:rsidR="00F234E7" w:rsidRDefault="00F234E7" w:rsidP="00F234E7">
      <w:pPr>
        <w:spacing w:after="0"/>
        <w:ind w:firstLine="426"/>
        <w:jc w:val="both"/>
        <w:rPr>
          <w:rFonts w:ascii="Arial" w:hAnsi="Arial" w:cs="Arial"/>
        </w:rPr>
      </w:pPr>
      <w:r>
        <w:rPr>
          <w:rFonts w:ascii="Arial" w:hAnsi="Arial" w:cs="Arial"/>
        </w:rPr>
        <w:t>Aunque el CK se considera una vía aeróbica, en condiciones anaeróbicas prolongadas en mamíferos, el ciclo no se detiene porque dependa directamente del O</w:t>
      </w:r>
      <w:r>
        <w:rPr>
          <w:rFonts w:ascii="Arial" w:hAnsi="Arial" w:cs="Arial"/>
          <w:vertAlign w:val="subscript"/>
        </w:rPr>
        <w:t>2</w:t>
      </w:r>
      <w:r>
        <w:rPr>
          <w:rFonts w:ascii="Arial" w:hAnsi="Arial" w:cs="Arial"/>
        </w:rPr>
        <w:t>, sino porque la CTE se bloquea, lo que impide la regeneración de NAD</w:t>
      </w:r>
      <w:r>
        <w:rPr>
          <w:rFonts w:ascii="Arial" w:hAnsi="Arial" w:cs="Arial"/>
          <w:vertAlign w:val="superscript"/>
        </w:rPr>
        <w:t>+</w:t>
      </w:r>
      <w:r>
        <w:rPr>
          <w:rFonts w:ascii="Arial" w:hAnsi="Arial" w:cs="Arial"/>
        </w:rPr>
        <w:t>. El resultante acumulo de NADH inhibe las deshidrogenasas clave, ralentizando el CK. El organismo intenta compensar esto con la fermentación, que regenera NAD</w:t>
      </w:r>
      <w:r>
        <w:rPr>
          <w:rFonts w:ascii="Arial" w:hAnsi="Arial" w:cs="Arial"/>
          <w:vertAlign w:val="superscript"/>
        </w:rPr>
        <w:t>+</w:t>
      </w:r>
      <w:r>
        <w:rPr>
          <w:rFonts w:ascii="Arial" w:hAnsi="Arial" w:cs="Arial"/>
        </w:rPr>
        <w:t xml:space="preserve"> en el citosol.</w:t>
      </w:r>
    </w:p>
    <w:p w14:paraId="32B5F61A" w14:textId="77777777" w:rsidR="00F234E7" w:rsidRDefault="00F234E7" w:rsidP="00F234E7">
      <w:pPr>
        <w:spacing w:after="0"/>
        <w:ind w:firstLine="426"/>
        <w:jc w:val="both"/>
      </w:pPr>
    </w:p>
    <w:p w14:paraId="2D052A58" w14:textId="77777777" w:rsidR="00F234E7" w:rsidRDefault="00F234E7" w:rsidP="00F234E7">
      <w:pPr>
        <w:spacing w:after="0"/>
        <w:rPr>
          <w:rFonts w:ascii="Arial" w:hAnsi="Arial" w:cs="Arial"/>
          <w:b/>
          <w:bCs/>
        </w:rPr>
      </w:pPr>
      <w:r w:rsidRPr="00F234E7">
        <w:rPr>
          <w:rFonts w:ascii="Arial" w:hAnsi="Arial" w:cs="Arial"/>
          <w:b/>
          <w:bCs/>
        </w:rPr>
        <w:t>4.5. Ciclo del glioxilato</w:t>
      </w:r>
    </w:p>
    <w:p w14:paraId="1E708648" w14:textId="77777777" w:rsidR="00F234E7" w:rsidRPr="00F234E7" w:rsidRDefault="00F234E7" w:rsidP="00F234E7">
      <w:pPr>
        <w:spacing w:after="0"/>
        <w:rPr>
          <w:rFonts w:ascii="Arial" w:hAnsi="Arial" w:cs="Arial"/>
          <w:b/>
          <w:bCs/>
        </w:rPr>
      </w:pPr>
    </w:p>
    <w:p w14:paraId="3A3639E7" w14:textId="77777777" w:rsidR="00F234E7" w:rsidRDefault="00F234E7" w:rsidP="00F234E7">
      <w:pPr>
        <w:spacing w:after="0"/>
        <w:jc w:val="both"/>
        <w:rPr>
          <w:rFonts w:ascii="Arial" w:hAnsi="Arial" w:cs="Arial"/>
        </w:rPr>
      </w:pPr>
      <w:r>
        <w:rPr>
          <w:rFonts w:ascii="Arial" w:hAnsi="Arial" w:cs="Arial"/>
        </w:rPr>
        <w:t xml:space="preserve">El ciclo del glioxilato es una ruta metabólica anabólica especializada, esencial en organismos como bacterias patógenas (ej., </w:t>
      </w:r>
      <w:r>
        <w:rPr>
          <w:rFonts w:ascii="Arial" w:hAnsi="Arial" w:cs="Arial"/>
          <w:i/>
          <w:iCs/>
        </w:rPr>
        <w:t>Mycobacterium tuberculosis</w:t>
      </w:r>
      <w:r>
        <w:rPr>
          <w:rFonts w:ascii="Arial" w:hAnsi="Arial" w:cs="Arial"/>
        </w:rPr>
        <w:t>) y semillas en germinación que dependen de las grasas almacenadas (lípidos) como única fuente de carbono y energía.</w:t>
      </w:r>
    </w:p>
    <w:p w14:paraId="62EEE448" w14:textId="77777777" w:rsidR="00F234E7" w:rsidRDefault="00F234E7" w:rsidP="00F234E7">
      <w:pPr>
        <w:spacing w:after="0"/>
        <w:jc w:val="both"/>
      </w:pPr>
    </w:p>
    <w:p w14:paraId="0966A41F" w14:textId="77777777" w:rsidR="00F234E7" w:rsidRDefault="00F234E7" w:rsidP="00F234E7">
      <w:pPr>
        <w:spacing w:after="0"/>
        <w:ind w:firstLine="426"/>
        <w:jc w:val="both"/>
        <w:rPr>
          <w:rFonts w:ascii="Arial" w:hAnsi="Arial" w:cs="Arial"/>
        </w:rPr>
      </w:pPr>
      <w:r>
        <w:rPr>
          <w:rFonts w:ascii="Arial" w:hAnsi="Arial" w:cs="Arial"/>
        </w:rPr>
        <w:t>El objetivo principal del ciclo del glioxilato es la síntesis neta de carbohidratos (gluconeogénesis) a partir del acetil-CoA (dos carbonos, C2) derivado de la β-oxidación de ácidos grasos. Esto es crucial para la supervivencia en entornos pobres en glucosa (como el huésped para las bacterias o la oscuridad para la semilla en germinación), donde se necesita glucosa para la pared celular o el crecimiento.</w:t>
      </w:r>
    </w:p>
    <w:p w14:paraId="078747F7" w14:textId="77777777" w:rsidR="00F234E7" w:rsidRDefault="00F234E7" w:rsidP="00F234E7">
      <w:pPr>
        <w:spacing w:after="0"/>
        <w:ind w:firstLine="426"/>
        <w:jc w:val="both"/>
        <w:rPr>
          <w:rFonts w:ascii="Arial" w:hAnsi="Arial" w:cs="Arial"/>
        </w:rPr>
      </w:pPr>
    </w:p>
    <w:p w14:paraId="47220988" w14:textId="761CFD01" w:rsidR="00F234E7" w:rsidRDefault="00F234E7" w:rsidP="00F234E7">
      <w:pPr>
        <w:spacing w:after="0"/>
        <w:ind w:firstLine="426"/>
        <w:jc w:val="both"/>
        <w:rPr>
          <w:rFonts w:ascii="Arial" w:hAnsi="Arial" w:cs="Arial"/>
        </w:rPr>
      </w:pPr>
      <w:r>
        <w:rPr>
          <w:rFonts w:ascii="Arial" w:hAnsi="Arial" w:cs="Arial"/>
        </w:rPr>
        <w:t>El ciclo modifica el ciclo de Krebs (CK) para evitar las dos descarboxilaciones oxidativas (pérdida de CO</w:t>
      </w:r>
      <w:r>
        <w:rPr>
          <w:rFonts w:ascii="Arial" w:hAnsi="Arial" w:cs="Arial"/>
          <w:vertAlign w:val="subscript"/>
        </w:rPr>
        <w:t>2</w:t>
      </w:r>
      <w:r>
        <w:rPr>
          <w:rFonts w:ascii="Arial" w:hAnsi="Arial" w:cs="Arial"/>
        </w:rPr>
        <w:t>) llevadas a cabo por la isocitrato deshidrogenasa y el complejo α-cetoglutarato deshidrogenasa en el CK, logrando una ganancia neta de intermediarios de carbono: entran dos moléculas de acetil-CoA (C2) y se obtiene una molécula de succinato (C4). Para ello el ciclo consta de dos enzimas únicas:</w:t>
      </w:r>
    </w:p>
    <w:p w14:paraId="4835E990" w14:textId="77777777" w:rsidR="00F234E7" w:rsidRDefault="00F234E7" w:rsidP="00F234E7">
      <w:pPr>
        <w:spacing w:after="0"/>
        <w:ind w:firstLine="426"/>
        <w:jc w:val="both"/>
      </w:pPr>
    </w:p>
    <w:p w14:paraId="7FD48E2E" w14:textId="0D830329"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Isocitrato liasa (IL): Es la enzima clave. Rompe el isocitrato en succinato (C4, el producto que se salva de la oxidación) y glioxilato (C2). La pérdida de esta enzima (IL) bloquea el ciclo del glioxilato.</w:t>
      </w:r>
    </w:p>
    <w:p w14:paraId="483F34A2" w14:textId="77777777" w:rsidR="00F234E7" w:rsidRDefault="00F234E7" w:rsidP="00F234E7">
      <w:pPr>
        <w:pStyle w:val="Prrafodelista"/>
        <w:spacing w:after="0"/>
        <w:ind w:left="360"/>
        <w:jc w:val="both"/>
        <w:rPr>
          <w:rFonts w:ascii="Arial" w:hAnsi="Arial" w:cs="Arial"/>
        </w:rPr>
      </w:pPr>
    </w:p>
    <w:p w14:paraId="185F6A82" w14:textId="4034E4ED"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Malato sintasa (MS): Cataliza la condensación del glioxilato (C2) con una segunda molécula de acetil-CoA (C2) para formar malato (C4). La malato sintasa es un marcador confirmatorio de la ruta. Su eliminación impide la formación de malato y, por ende, la síntesis de carbohidratos a partir de grasas.</w:t>
      </w:r>
    </w:p>
    <w:p w14:paraId="7DF7FC95" w14:textId="77777777" w:rsidR="00F234E7" w:rsidRPr="00F234E7" w:rsidRDefault="00F234E7" w:rsidP="00F234E7">
      <w:pPr>
        <w:pStyle w:val="Prrafodelista"/>
        <w:spacing w:after="0"/>
        <w:rPr>
          <w:rFonts w:ascii="Arial" w:hAnsi="Arial" w:cs="Arial"/>
        </w:rPr>
      </w:pPr>
    </w:p>
    <w:p w14:paraId="1F85B101" w14:textId="77777777" w:rsidR="00F234E7" w:rsidRDefault="00F234E7" w:rsidP="00F234E7">
      <w:pPr>
        <w:spacing w:after="0"/>
        <w:ind w:firstLine="426"/>
        <w:jc w:val="both"/>
        <w:rPr>
          <w:rFonts w:ascii="Arial" w:hAnsi="Arial" w:cs="Arial"/>
        </w:rPr>
      </w:pPr>
      <w:r>
        <w:rPr>
          <w:rFonts w:ascii="Arial" w:hAnsi="Arial" w:cs="Arial"/>
        </w:rPr>
        <w:t>El flujo de carbono entre el CK y el ciclo del glioxilato se regula recíprocamente mediante el destino del isocitrato y la actividad de la isocitrato deshidrogenasa (IDH):</w:t>
      </w:r>
    </w:p>
    <w:p w14:paraId="28AEE037" w14:textId="77777777" w:rsidR="00F234E7" w:rsidRDefault="00F234E7" w:rsidP="00F234E7">
      <w:pPr>
        <w:spacing w:after="0"/>
        <w:ind w:firstLine="426"/>
        <w:jc w:val="both"/>
        <w:rPr>
          <w:rFonts w:ascii="Arial" w:hAnsi="Arial" w:cs="Arial"/>
        </w:rPr>
      </w:pPr>
    </w:p>
    <w:p w14:paraId="66E43A8B"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Cuando la fuente de carbono es glucosa, la IDH se mantiene activa, dirigiendo el isocitrato al CK para oxidación completa.</w:t>
      </w:r>
    </w:p>
    <w:p w14:paraId="7174E505" w14:textId="77777777" w:rsidR="00F234E7" w:rsidRDefault="00F234E7" w:rsidP="00F234E7">
      <w:pPr>
        <w:pStyle w:val="Prrafodelista"/>
        <w:spacing w:after="0"/>
        <w:ind w:left="360"/>
        <w:jc w:val="both"/>
        <w:rPr>
          <w:rFonts w:ascii="Arial" w:hAnsi="Arial" w:cs="Arial"/>
        </w:rPr>
      </w:pPr>
    </w:p>
    <w:p w14:paraId="5CA6D5C3" w14:textId="12FF9146"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Cuando la fuente es acetato (de grasas), la IDH es fosforilada e inactivada por una quinasa específica. El isocitrato se desvía entonces a la isocitrato liasa (IL), activando el ciclo del glioxilato.</w:t>
      </w:r>
    </w:p>
    <w:p w14:paraId="36A45BB8" w14:textId="77777777" w:rsidR="00F234E7" w:rsidRPr="00F234E7" w:rsidRDefault="00F234E7" w:rsidP="00F234E7">
      <w:pPr>
        <w:spacing w:after="0"/>
        <w:jc w:val="both"/>
        <w:rPr>
          <w:rFonts w:ascii="Arial" w:hAnsi="Arial" w:cs="Arial"/>
        </w:rPr>
      </w:pPr>
    </w:p>
    <w:p w14:paraId="40C76921" w14:textId="77777777" w:rsidR="00F234E7" w:rsidRDefault="00F234E7" w:rsidP="00F234E7">
      <w:pPr>
        <w:spacing w:after="0"/>
        <w:ind w:firstLine="426"/>
        <w:jc w:val="both"/>
        <w:rPr>
          <w:rFonts w:ascii="Arial" w:hAnsi="Arial" w:cs="Arial"/>
        </w:rPr>
      </w:pPr>
      <w:r>
        <w:rPr>
          <w:rFonts w:ascii="Arial" w:hAnsi="Arial" w:cs="Arial"/>
        </w:rPr>
        <w:t xml:space="preserve">El ciclo se lleva a cabo en el glioxisoma (en plantas y hongos) o en el citosol (en bacterias). El succinato sale del glioxisoma/citoplasma y entra en la mitocondria. Allí, las </w:t>
      </w:r>
      <w:r>
        <w:rPr>
          <w:rFonts w:ascii="Arial" w:hAnsi="Arial" w:cs="Arial"/>
        </w:rPr>
        <w:lastRenderedPageBreak/>
        <w:t>enzimas del CK lo convierten en OAA, el cual se exporta al citosol para iniciar la gluconeogénesis (GNG) y sintetizar glucosa.</w:t>
      </w:r>
    </w:p>
    <w:p w14:paraId="7F5D77E2" w14:textId="77777777" w:rsidR="00F234E7" w:rsidRDefault="00F234E7" w:rsidP="00F234E7">
      <w:pPr>
        <w:spacing w:after="0"/>
        <w:ind w:firstLine="426"/>
        <w:jc w:val="both"/>
        <w:rPr>
          <w:rFonts w:ascii="Arial" w:hAnsi="Arial" w:cs="Arial"/>
        </w:rPr>
      </w:pPr>
    </w:p>
    <w:p w14:paraId="11955B21" w14:textId="3D18E6DD" w:rsidR="00F234E7" w:rsidRDefault="00F234E7" w:rsidP="00F234E7">
      <w:pPr>
        <w:spacing w:after="0"/>
        <w:ind w:firstLine="426"/>
        <w:jc w:val="both"/>
      </w:pPr>
      <w:r>
        <w:rPr>
          <w:rFonts w:ascii="Arial" w:hAnsi="Arial" w:cs="Arial"/>
        </w:rPr>
        <w:t>El ciclo del glioxilato no existe en mamíferos. Esta ausencia es la razón metabólica por la cual la β-oxidación de ácidos grasos (que produce acetil-CoA) no puede conducir a la síntesis neta de glucosa (GNG): por cada dos carbonos que entran al CK como acetil-CoA, dos carbonos se pierden inmediatamente como CO</w:t>
      </w:r>
      <w:r>
        <w:rPr>
          <w:rFonts w:ascii="Arial" w:hAnsi="Arial" w:cs="Arial"/>
          <w:vertAlign w:val="subscript"/>
        </w:rPr>
        <w:t>2</w:t>
      </w:r>
      <w:r>
        <w:rPr>
          <w:rFonts w:ascii="Arial" w:hAnsi="Arial" w:cs="Arial"/>
        </w:rPr>
        <w:t xml:space="preserve"> en las descarboxilaciones, impidiendo una ganancia neta de OAA (precursor de la GNG).</w:t>
      </w:r>
    </w:p>
    <w:p w14:paraId="72BDFA5B" w14:textId="23FC5104" w:rsidR="00F234E7" w:rsidRDefault="00F234E7" w:rsidP="00F234E7">
      <w:pPr>
        <w:spacing w:after="0"/>
        <w:jc w:val="both"/>
      </w:pPr>
      <w:r>
        <w:br w:type="page"/>
      </w:r>
    </w:p>
    <w:p w14:paraId="6288B65C" w14:textId="77777777" w:rsidR="00F234E7" w:rsidRDefault="00F234E7" w:rsidP="00F234E7">
      <w:pPr>
        <w:spacing w:after="0"/>
        <w:rPr>
          <w:rFonts w:ascii="Arial" w:hAnsi="Arial" w:cs="Arial"/>
          <w:b/>
          <w:bCs/>
          <w:sz w:val="20"/>
          <w:szCs w:val="20"/>
        </w:rPr>
      </w:pPr>
      <w:r w:rsidRPr="007B4D00">
        <w:rPr>
          <w:rFonts w:ascii="Arial" w:hAnsi="Arial" w:cs="Arial"/>
          <w:b/>
          <w:bCs/>
          <w:sz w:val="20"/>
          <w:szCs w:val="20"/>
        </w:rPr>
        <w:lastRenderedPageBreak/>
        <w:t>Preguntas tipo test. Tema 4</w:t>
      </w:r>
    </w:p>
    <w:p w14:paraId="31C8DE1C" w14:textId="77777777" w:rsidR="00F234E7" w:rsidRPr="007B4D00" w:rsidRDefault="00F234E7" w:rsidP="00F234E7">
      <w:pPr>
        <w:spacing w:after="0"/>
        <w:rPr>
          <w:rFonts w:ascii="Arial" w:hAnsi="Arial" w:cs="Arial"/>
          <w:b/>
          <w:bCs/>
          <w:sz w:val="20"/>
          <w:szCs w:val="20"/>
        </w:rPr>
      </w:pPr>
    </w:p>
    <w:p w14:paraId="01FDA73A" w14:textId="77777777" w:rsidR="00F234E7" w:rsidRDefault="00F234E7" w:rsidP="00F234E7">
      <w:pPr>
        <w:spacing w:after="0"/>
        <w:rPr>
          <w:rFonts w:ascii="Arial" w:hAnsi="Arial" w:cs="Arial"/>
          <w:b/>
          <w:bCs/>
          <w:i/>
          <w:iCs/>
          <w:sz w:val="20"/>
          <w:szCs w:val="20"/>
        </w:rPr>
      </w:pPr>
      <w:r w:rsidRPr="007B4D00">
        <w:rPr>
          <w:rFonts w:ascii="Arial" w:hAnsi="Arial" w:cs="Arial"/>
          <w:b/>
          <w:bCs/>
          <w:i/>
          <w:iCs/>
          <w:sz w:val="20"/>
          <w:szCs w:val="20"/>
        </w:rPr>
        <w:t>4.1. Papel central del ciclo de Krebs en el metabolismo intermediario</w:t>
      </w:r>
    </w:p>
    <w:p w14:paraId="7B050162" w14:textId="77777777" w:rsidR="00F234E7" w:rsidRDefault="00F234E7" w:rsidP="00F234E7">
      <w:pPr>
        <w:spacing w:after="0"/>
        <w:rPr>
          <w:rFonts w:ascii="Arial" w:hAnsi="Arial" w:cs="Arial"/>
          <w:b/>
          <w:bCs/>
          <w:i/>
          <w:iCs/>
          <w:sz w:val="20"/>
          <w:szCs w:val="20"/>
        </w:rPr>
      </w:pPr>
    </w:p>
    <w:p w14:paraId="0A12F7FB" w14:textId="77777777" w:rsidR="00F234E7" w:rsidRDefault="00F234E7" w:rsidP="00F234E7">
      <w:pPr>
        <w:spacing w:after="0"/>
      </w:pPr>
      <w:r>
        <w:rPr>
          <w:rFonts w:ascii="Arial" w:hAnsi="Arial" w:cs="Arial"/>
          <w:sz w:val="20"/>
          <w:szCs w:val="20"/>
        </w:rPr>
        <w:t>4.1.1. (B3). ¿Qué ocurrirá en un perro con deficiencia de vitamina B</w:t>
      </w:r>
      <w:r>
        <w:rPr>
          <w:rFonts w:ascii="Arial" w:hAnsi="Arial" w:cs="Arial"/>
          <w:sz w:val="20"/>
          <w:szCs w:val="20"/>
          <w:vertAlign w:val="subscript"/>
        </w:rPr>
        <w:t>1</w:t>
      </w:r>
      <w:r>
        <w:rPr>
          <w:rFonts w:ascii="Arial" w:hAnsi="Arial" w:cs="Arial"/>
          <w:sz w:val="20"/>
          <w:szCs w:val="20"/>
        </w:rPr>
        <w:t xml:space="preserve"> (tiamina) ?</w:t>
      </w:r>
    </w:p>
    <w:p w14:paraId="14C00777" w14:textId="77777777" w:rsidR="00F234E7" w:rsidRDefault="00F234E7" w:rsidP="00F234E7">
      <w:pPr>
        <w:spacing w:after="0"/>
        <w:ind w:left="284"/>
        <w:rPr>
          <w:rFonts w:ascii="Arial" w:hAnsi="Arial" w:cs="Arial"/>
          <w:sz w:val="20"/>
          <w:szCs w:val="20"/>
        </w:rPr>
      </w:pPr>
      <w:r>
        <w:rPr>
          <w:rFonts w:ascii="Arial" w:hAnsi="Arial" w:cs="Arial"/>
          <w:sz w:val="20"/>
          <w:szCs w:val="20"/>
        </w:rPr>
        <w:t>a) Disminuirá la β-oxidación</w:t>
      </w:r>
    </w:p>
    <w:p w14:paraId="25EB2B4F" w14:textId="1C455BFF" w:rsidR="00F234E7" w:rsidRDefault="00F234E7" w:rsidP="00F234E7">
      <w:pPr>
        <w:spacing w:after="0"/>
        <w:ind w:left="284"/>
        <w:rPr>
          <w:rFonts w:ascii="Arial" w:hAnsi="Arial" w:cs="Arial"/>
          <w:sz w:val="20"/>
          <w:szCs w:val="20"/>
        </w:rPr>
      </w:pPr>
      <w:r>
        <w:rPr>
          <w:rFonts w:ascii="Arial" w:hAnsi="Arial" w:cs="Arial"/>
          <w:sz w:val="20"/>
          <w:szCs w:val="20"/>
        </w:rPr>
        <w:t>b) Se reducirá la actividad de la piruvato deshidrogenasa</w:t>
      </w:r>
    </w:p>
    <w:p w14:paraId="49E94FB0" w14:textId="2BE7064D" w:rsidR="00F234E7" w:rsidRDefault="00F234E7" w:rsidP="00F234E7">
      <w:pPr>
        <w:spacing w:after="0"/>
        <w:ind w:left="284"/>
        <w:rPr>
          <w:rFonts w:ascii="Arial" w:hAnsi="Arial" w:cs="Arial"/>
          <w:sz w:val="20"/>
          <w:szCs w:val="20"/>
        </w:rPr>
      </w:pPr>
      <w:r>
        <w:rPr>
          <w:rFonts w:ascii="Arial" w:hAnsi="Arial" w:cs="Arial"/>
          <w:sz w:val="20"/>
          <w:szCs w:val="20"/>
        </w:rPr>
        <w:t>c) Se acumulará piruvato y lactato en sangre</w:t>
      </w:r>
    </w:p>
    <w:p w14:paraId="16A2F28D" w14:textId="77777777" w:rsidR="00F234E7" w:rsidRDefault="00F234E7" w:rsidP="00F234E7">
      <w:pPr>
        <w:spacing w:after="0"/>
        <w:ind w:left="284"/>
        <w:rPr>
          <w:rFonts w:ascii="Arial" w:hAnsi="Arial" w:cs="Arial"/>
          <w:sz w:val="20"/>
          <w:szCs w:val="20"/>
        </w:rPr>
      </w:pPr>
      <w:r>
        <w:rPr>
          <w:rFonts w:ascii="Arial" w:hAnsi="Arial" w:cs="Arial"/>
          <w:sz w:val="20"/>
          <w:szCs w:val="20"/>
        </w:rPr>
        <w:t>d) Mejorará la síntesis de glucógeno</w:t>
      </w:r>
    </w:p>
    <w:p w14:paraId="043FB603" w14:textId="77777777" w:rsidR="00F234E7" w:rsidRDefault="00F234E7" w:rsidP="00F234E7">
      <w:pPr>
        <w:spacing w:after="0"/>
        <w:ind w:left="284"/>
        <w:rPr>
          <w:rFonts w:ascii="Arial" w:hAnsi="Arial" w:cs="Arial"/>
          <w:sz w:val="20"/>
          <w:szCs w:val="20"/>
        </w:rPr>
      </w:pPr>
      <w:r>
        <w:rPr>
          <w:rFonts w:ascii="Arial" w:hAnsi="Arial" w:cs="Arial"/>
          <w:sz w:val="20"/>
          <w:szCs w:val="20"/>
        </w:rPr>
        <w:t>e) Aumentará la fosforilación oxidativa</w:t>
      </w:r>
    </w:p>
    <w:p w14:paraId="1B3639B4" w14:textId="77777777" w:rsidR="00F234E7" w:rsidRDefault="00F234E7" w:rsidP="00F234E7">
      <w:pPr>
        <w:spacing w:after="0"/>
        <w:rPr>
          <w:rFonts w:ascii="Arial" w:hAnsi="Arial" w:cs="Arial"/>
          <w:sz w:val="20"/>
          <w:szCs w:val="20"/>
        </w:rPr>
      </w:pPr>
    </w:p>
    <w:p w14:paraId="0A50731A" w14:textId="77777777" w:rsidR="00F234E7" w:rsidRDefault="00F234E7" w:rsidP="00F234E7">
      <w:pPr>
        <w:spacing w:after="0"/>
        <w:rPr>
          <w:rFonts w:ascii="Arial" w:hAnsi="Arial" w:cs="Arial"/>
          <w:sz w:val="20"/>
          <w:szCs w:val="20"/>
        </w:rPr>
      </w:pPr>
      <w:r>
        <w:rPr>
          <w:rFonts w:ascii="Arial" w:hAnsi="Arial" w:cs="Arial"/>
          <w:sz w:val="20"/>
          <w:szCs w:val="20"/>
        </w:rPr>
        <w:t>4.1.2. (B3). ¿Qué metabolito serviría como indicador en una analítica para confirmar una deficiencia de PDH?</w:t>
      </w:r>
    </w:p>
    <w:p w14:paraId="4B5C7593" w14:textId="58E98872"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Lactato</w:t>
      </w:r>
    </w:p>
    <w:p w14:paraId="35176D08"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Oxalacetato</w:t>
      </w:r>
    </w:p>
    <w:p w14:paraId="5EBEA392" w14:textId="12245A6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Piruvato</w:t>
      </w:r>
    </w:p>
    <w:p w14:paraId="529605CF" w14:textId="17ACE4DB" w:rsidR="00F234E7" w:rsidRDefault="00F234E7" w:rsidP="00F234E7">
      <w:pPr>
        <w:spacing w:after="0"/>
        <w:ind w:left="284"/>
        <w:rPr>
          <w:rFonts w:ascii="Arial" w:hAnsi="Arial" w:cs="Arial"/>
          <w:sz w:val="20"/>
          <w:szCs w:val="20"/>
        </w:rPr>
      </w:pPr>
      <w:r>
        <w:rPr>
          <w:rFonts w:ascii="Arial" w:hAnsi="Arial" w:cs="Arial"/>
          <w:sz w:val="20"/>
          <w:szCs w:val="20"/>
        </w:rPr>
        <w:t>d) Alanina</w:t>
      </w:r>
    </w:p>
    <w:p w14:paraId="6069B402" w14:textId="77777777" w:rsidR="00F234E7" w:rsidRDefault="00F234E7" w:rsidP="00F234E7">
      <w:pPr>
        <w:spacing w:after="0"/>
        <w:ind w:left="284"/>
        <w:rPr>
          <w:rFonts w:ascii="Arial" w:hAnsi="Arial" w:cs="Arial"/>
          <w:sz w:val="20"/>
          <w:szCs w:val="20"/>
        </w:rPr>
      </w:pPr>
      <w:r>
        <w:rPr>
          <w:rFonts w:ascii="Arial" w:hAnsi="Arial" w:cs="Arial"/>
          <w:sz w:val="20"/>
          <w:szCs w:val="20"/>
        </w:rPr>
        <w:t>e) Citrato</w:t>
      </w:r>
    </w:p>
    <w:p w14:paraId="522B9A73" w14:textId="77777777" w:rsidR="00F234E7" w:rsidRDefault="00F234E7" w:rsidP="00F234E7">
      <w:pPr>
        <w:spacing w:after="0"/>
        <w:rPr>
          <w:rFonts w:ascii="Arial" w:hAnsi="Arial" w:cs="Arial"/>
          <w:sz w:val="20"/>
          <w:szCs w:val="20"/>
        </w:rPr>
      </w:pPr>
    </w:p>
    <w:p w14:paraId="6DD112EE" w14:textId="77777777" w:rsidR="00F234E7" w:rsidRDefault="00F234E7" w:rsidP="00F234E7">
      <w:pPr>
        <w:spacing w:after="0"/>
        <w:rPr>
          <w:rFonts w:ascii="Arial" w:hAnsi="Arial" w:cs="Arial"/>
          <w:sz w:val="20"/>
          <w:szCs w:val="20"/>
        </w:rPr>
      </w:pPr>
      <w:r>
        <w:rPr>
          <w:rFonts w:ascii="Arial" w:hAnsi="Arial" w:cs="Arial"/>
          <w:sz w:val="20"/>
          <w:szCs w:val="20"/>
        </w:rPr>
        <w:t>4.1.3. (B5). ¿Qué prueba de laboratorio confirmaría déficit de PDH en un paciente pediátrico?</w:t>
      </w:r>
    </w:p>
    <w:p w14:paraId="08D0168C" w14:textId="77777777" w:rsidR="00F234E7" w:rsidRDefault="00F234E7" w:rsidP="00F234E7">
      <w:pPr>
        <w:spacing w:after="0"/>
        <w:ind w:left="284"/>
        <w:rPr>
          <w:rFonts w:ascii="Arial" w:hAnsi="Arial" w:cs="Arial"/>
          <w:sz w:val="20"/>
          <w:szCs w:val="20"/>
        </w:rPr>
      </w:pPr>
      <w:r>
        <w:rPr>
          <w:rFonts w:ascii="Arial" w:hAnsi="Arial" w:cs="Arial"/>
          <w:sz w:val="20"/>
          <w:szCs w:val="20"/>
        </w:rPr>
        <w:t>a) pH sanguíneo alto</w:t>
      </w:r>
    </w:p>
    <w:p w14:paraId="31FDA37F" w14:textId="5ED46B51" w:rsidR="00F234E7" w:rsidRDefault="00F234E7" w:rsidP="00F234E7">
      <w:pPr>
        <w:spacing w:after="0"/>
        <w:ind w:left="284"/>
        <w:rPr>
          <w:rFonts w:ascii="Arial" w:hAnsi="Arial" w:cs="Arial"/>
          <w:sz w:val="20"/>
          <w:szCs w:val="20"/>
        </w:rPr>
      </w:pPr>
      <w:r>
        <w:rPr>
          <w:rFonts w:ascii="Arial" w:hAnsi="Arial" w:cs="Arial"/>
          <w:sz w:val="20"/>
          <w:szCs w:val="20"/>
        </w:rPr>
        <w:t>b) Acidosis láctica</w:t>
      </w:r>
    </w:p>
    <w:p w14:paraId="6A76002C" w14:textId="1625E064" w:rsidR="00F234E7" w:rsidRDefault="00F234E7" w:rsidP="00F234E7">
      <w:pPr>
        <w:spacing w:after="0"/>
        <w:ind w:left="284"/>
        <w:rPr>
          <w:rFonts w:ascii="Arial" w:hAnsi="Arial" w:cs="Arial"/>
          <w:sz w:val="20"/>
          <w:szCs w:val="20"/>
        </w:rPr>
      </w:pPr>
      <w:r>
        <w:rPr>
          <w:rFonts w:ascii="Arial" w:hAnsi="Arial" w:cs="Arial"/>
          <w:sz w:val="20"/>
          <w:szCs w:val="20"/>
        </w:rPr>
        <w:t>c) Elevación de piruvato</w:t>
      </w:r>
    </w:p>
    <w:p w14:paraId="4BF18B4C"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d) Hiperglucemia</w:t>
      </w:r>
    </w:p>
    <w:p w14:paraId="0C79D15B"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Aumento de GTP</w:t>
      </w:r>
    </w:p>
    <w:p w14:paraId="3861555E" w14:textId="77777777" w:rsidR="00F234E7" w:rsidRDefault="00F234E7" w:rsidP="00F234E7">
      <w:pPr>
        <w:spacing w:after="0"/>
        <w:rPr>
          <w:rFonts w:ascii="Arial" w:hAnsi="Arial" w:cs="Arial"/>
          <w:sz w:val="20"/>
          <w:szCs w:val="20"/>
          <w:lang w:val="pt-PT"/>
        </w:rPr>
      </w:pPr>
    </w:p>
    <w:p w14:paraId="73D7DD43" w14:textId="77777777" w:rsidR="00F234E7" w:rsidRDefault="00F234E7" w:rsidP="00F234E7">
      <w:pPr>
        <w:spacing w:after="0"/>
        <w:rPr>
          <w:rFonts w:ascii="Arial" w:hAnsi="Arial" w:cs="Arial"/>
          <w:b/>
          <w:bCs/>
          <w:i/>
          <w:iCs/>
          <w:sz w:val="20"/>
          <w:szCs w:val="20"/>
        </w:rPr>
      </w:pPr>
      <w:r>
        <w:rPr>
          <w:rFonts w:ascii="Arial" w:hAnsi="Arial" w:cs="Arial"/>
          <w:b/>
          <w:bCs/>
          <w:sz w:val="20"/>
          <w:szCs w:val="20"/>
        </w:rPr>
        <w:t>4.2. Oxidación del piruvato a acetil-CoA</w:t>
      </w:r>
    </w:p>
    <w:p w14:paraId="11E7212A" w14:textId="77777777" w:rsidR="00F234E7" w:rsidRDefault="00F234E7" w:rsidP="00F234E7">
      <w:pPr>
        <w:spacing w:after="0"/>
        <w:rPr>
          <w:rFonts w:ascii="Arial" w:hAnsi="Arial" w:cs="Arial"/>
          <w:b/>
          <w:bCs/>
          <w:i/>
          <w:iCs/>
          <w:sz w:val="20"/>
          <w:szCs w:val="20"/>
        </w:rPr>
      </w:pPr>
    </w:p>
    <w:p w14:paraId="0914D1AA" w14:textId="3B504801" w:rsidR="00F234E7" w:rsidRDefault="00F234E7" w:rsidP="00F234E7">
      <w:pPr>
        <w:spacing w:after="0"/>
        <w:rPr>
          <w:rFonts w:ascii="Arial" w:hAnsi="Arial" w:cs="Arial"/>
          <w:sz w:val="20"/>
          <w:szCs w:val="20"/>
        </w:rPr>
      </w:pPr>
      <w:r>
        <w:rPr>
          <w:rFonts w:ascii="Arial" w:hAnsi="Arial" w:cs="Arial"/>
          <w:sz w:val="20"/>
          <w:szCs w:val="20"/>
        </w:rPr>
        <w:t>4.2.1. (B1). ¿Qué enzimas permiten la generación de piruvato a partir de alanina y serina respectivamente?</w:t>
      </w:r>
    </w:p>
    <w:p w14:paraId="7EBC2A6A" w14:textId="77777777" w:rsidR="00F234E7" w:rsidRDefault="00F234E7" w:rsidP="00F234E7">
      <w:pPr>
        <w:spacing w:after="0"/>
        <w:ind w:left="284"/>
        <w:rPr>
          <w:rFonts w:ascii="Arial" w:hAnsi="Arial" w:cs="Arial"/>
          <w:sz w:val="20"/>
          <w:szCs w:val="20"/>
        </w:rPr>
      </w:pPr>
      <w:r>
        <w:rPr>
          <w:rFonts w:ascii="Arial" w:hAnsi="Arial" w:cs="Arial"/>
          <w:sz w:val="20"/>
          <w:szCs w:val="20"/>
        </w:rPr>
        <w:t>a) Alanina y serina aminotransferasas, respectivamente</w:t>
      </w:r>
    </w:p>
    <w:p w14:paraId="13B4258A" w14:textId="77777777" w:rsidR="00F234E7" w:rsidRDefault="00F234E7" w:rsidP="00F234E7">
      <w:pPr>
        <w:spacing w:after="0"/>
        <w:ind w:left="284"/>
        <w:rPr>
          <w:rFonts w:ascii="Arial" w:hAnsi="Arial" w:cs="Arial"/>
          <w:sz w:val="20"/>
          <w:szCs w:val="20"/>
        </w:rPr>
      </w:pPr>
      <w:r>
        <w:rPr>
          <w:rFonts w:ascii="Arial" w:hAnsi="Arial" w:cs="Arial"/>
          <w:sz w:val="20"/>
          <w:szCs w:val="20"/>
        </w:rPr>
        <w:t>b) Alanina dehidratasa y serina aminotransferasa, respectivamente</w:t>
      </w:r>
    </w:p>
    <w:p w14:paraId="0110CA85" w14:textId="77777777" w:rsidR="00F234E7" w:rsidRDefault="00F234E7" w:rsidP="00F234E7">
      <w:pPr>
        <w:spacing w:after="0"/>
        <w:ind w:left="284"/>
        <w:rPr>
          <w:rFonts w:ascii="Arial" w:hAnsi="Arial" w:cs="Arial"/>
          <w:sz w:val="20"/>
          <w:szCs w:val="20"/>
        </w:rPr>
      </w:pPr>
      <w:r>
        <w:rPr>
          <w:rFonts w:ascii="Arial" w:hAnsi="Arial" w:cs="Arial"/>
          <w:sz w:val="20"/>
          <w:szCs w:val="20"/>
        </w:rPr>
        <w:t>c) Treonina deshidrogenasa, alanina aminotransferasa y serina dehidratasa, respectivamente</w:t>
      </w:r>
    </w:p>
    <w:p w14:paraId="7C360A4F" w14:textId="461E0743" w:rsidR="00F234E7" w:rsidRDefault="00F234E7" w:rsidP="00F234E7">
      <w:pPr>
        <w:spacing w:after="0"/>
        <w:ind w:left="284"/>
        <w:rPr>
          <w:rFonts w:ascii="Arial" w:hAnsi="Arial" w:cs="Arial"/>
          <w:sz w:val="20"/>
          <w:szCs w:val="20"/>
        </w:rPr>
      </w:pPr>
      <w:r>
        <w:rPr>
          <w:rFonts w:ascii="Arial" w:hAnsi="Arial" w:cs="Arial"/>
          <w:sz w:val="20"/>
          <w:szCs w:val="20"/>
        </w:rPr>
        <w:t>d) Alanina aminotransferasa y serina dehidratasa, respectivamente</w:t>
      </w:r>
    </w:p>
    <w:p w14:paraId="4036692B" w14:textId="77777777" w:rsidR="00F234E7" w:rsidRDefault="00F234E7" w:rsidP="00F234E7">
      <w:pPr>
        <w:spacing w:after="0"/>
        <w:ind w:left="284"/>
        <w:rPr>
          <w:rFonts w:ascii="Arial" w:hAnsi="Arial" w:cs="Arial"/>
          <w:sz w:val="20"/>
          <w:szCs w:val="20"/>
        </w:rPr>
      </w:pPr>
      <w:r>
        <w:rPr>
          <w:rFonts w:ascii="Arial" w:hAnsi="Arial" w:cs="Arial"/>
          <w:sz w:val="20"/>
          <w:szCs w:val="20"/>
        </w:rPr>
        <w:t>e) Treonina aldolasa, aldehído deshidrogenasa y acetato tioquinasa</w:t>
      </w:r>
    </w:p>
    <w:p w14:paraId="026D6E5E" w14:textId="77777777" w:rsidR="00F234E7" w:rsidRDefault="00F234E7" w:rsidP="00F234E7">
      <w:pPr>
        <w:spacing w:after="0"/>
        <w:rPr>
          <w:rFonts w:ascii="Arial" w:hAnsi="Arial" w:cs="Arial"/>
          <w:sz w:val="20"/>
          <w:szCs w:val="20"/>
        </w:rPr>
      </w:pPr>
    </w:p>
    <w:p w14:paraId="3B2FB429" w14:textId="77777777" w:rsidR="00F234E7" w:rsidRDefault="00F234E7" w:rsidP="00F234E7">
      <w:pPr>
        <w:spacing w:after="0"/>
        <w:rPr>
          <w:rFonts w:ascii="Arial" w:hAnsi="Arial" w:cs="Arial"/>
          <w:sz w:val="20"/>
          <w:szCs w:val="20"/>
        </w:rPr>
      </w:pPr>
      <w:r>
        <w:rPr>
          <w:rFonts w:ascii="Arial" w:hAnsi="Arial" w:cs="Arial"/>
          <w:sz w:val="20"/>
          <w:szCs w:val="20"/>
        </w:rPr>
        <w:t>4.2.2. (B2) ¿Qué coenzima del complejo piruvato deshidrogenasa se encarga de la descarboxilación y transferencia del grupo aldehído (A)  y del transporte de grupos acilo (B)?</w:t>
      </w:r>
    </w:p>
    <w:p w14:paraId="301F6296" w14:textId="77777777" w:rsidR="00F234E7" w:rsidRDefault="00F234E7" w:rsidP="00F234E7">
      <w:pPr>
        <w:spacing w:after="0"/>
        <w:ind w:left="284"/>
        <w:rPr>
          <w:rFonts w:ascii="Arial" w:hAnsi="Arial" w:cs="Arial"/>
          <w:sz w:val="20"/>
          <w:szCs w:val="20"/>
        </w:rPr>
      </w:pPr>
      <w:r>
        <w:rPr>
          <w:rFonts w:ascii="Arial" w:hAnsi="Arial" w:cs="Arial"/>
          <w:sz w:val="20"/>
          <w:szCs w:val="20"/>
        </w:rPr>
        <w:t>a) El lipoato para A y el TPP para B</w:t>
      </w:r>
    </w:p>
    <w:p w14:paraId="3F15EF3B" w14:textId="77777777" w:rsidR="00F234E7" w:rsidRDefault="00F234E7" w:rsidP="00F234E7">
      <w:pPr>
        <w:spacing w:after="0"/>
        <w:ind w:left="284"/>
        <w:rPr>
          <w:rFonts w:ascii="Arial" w:hAnsi="Arial" w:cs="Arial"/>
          <w:sz w:val="20"/>
          <w:szCs w:val="20"/>
        </w:rPr>
      </w:pPr>
      <w:r>
        <w:rPr>
          <w:rFonts w:ascii="Arial" w:hAnsi="Arial" w:cs="Arial"/>
          <w:sz w:val="20"/>
          <w:szCs w:val="20"/>
        </w:rPr>
        <w:t>b) El NADH, tanto de A como de B</w:t>
      </w:r>
    </w:p>
    <w:p w14:paraId="47878300" w14:textId="77777777" w:rsidR="00F234E7" w:rsidRDefault="00F234E7" w:rsidP="00F234E7">
      <w:pPr>
        <w:spacing w:after="0"/>
        <w:ind w:left="284"/>
        <w:rPr>
          <w:rFonts w:ascii="Arial" w:hAnsi="Arial" w:cs="Arial"/>
          <w:sz w:val="20"/>
          <w:szCs w:val="20"/>
        </w:rPr>
      </w:pPr>
      <w:r>
        <w:rPr>
          <w:rFonts w:ascii="Arial" w:hAnsi="Arial" w:cs="Arial"/>
          <w:sz w:val="20"/>
          <w:szCs w:val="20"/>
        </w:rPr>
        <w:t>c) La tiamina pirofosfato (TPP) para A y la coenzima A para B</w:t>
      </w:r>
    </w:p>
    <w:p w14:paraId="34B9654D" w14:textId="09097241" w:rsidR="00F234E7" w:rsidRDefault="00F234E7" w:rsidP="00F234E7">
      <w:pPr>
        <w:spacing w:after="0"/>
        <w:ind w:left="284"/>
        <w:rPr>
          <w:rFonts w:ascii="Arial" w:hAnsi="Arial" w:cs="Arial"/>
          <w:sz w:val="20"/>
          <w:szCs w:val="20"/>
        </w:rPr>
      </w:pPr>
      <w:r>
        <w:rPr>
          <w:rFonts w:ascii="Arial" w:hAnsi="Arial" w:cs="Arial"/>
          <w:sz w:val="20"/>
          <w:szCs w:val="20"/>
        </w:rPr>
        <w:t>d) El TPP para A y el lipoato para B</w:t>
      </w:r>
    </w:p>
    <w:p w14:paraId="47700DB2"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e) El TPP tanto para A como para B </w:t>
      </w:r>
    </w:p>
    <w:p w14:paraId="30CA2D86" w14:textId="77777777" w:rsidR="00F234E7" w:rsidRDefault="00F234E7" w:rsidP="00F234E7">
      <w:pPr>
        <w:spacing w:after="0"/>
        <w:rPr>
          <w:rFonts w:ascii="Arial" w:hAnsi="Arial" w:cs="Arial"/>
          <w:sz w:val="20"/>
          <w:szCs w:val="20"/>
        </w:rPr>
      </w:pPr>
    </w:p>
    <w:p w14:paraId="57412892" w14:textId="77777777" w:rsidR="00F234E7" w:rsidRDefault="00F234E7" w:rsidP="00F234E7">
      <w:pPr>
        <w:spacing w:after="0"/>
        <w:rPr>
          <w:rFonts w:ascii="Arial" w:hAnsi="Arial" w:cs="Arial"/>
          <w:sz w:val="20"/>
          <w:szCs w:val="20"/>
        </w:rPr>
      </w:pPr>
      <w:r>
        <w:rPr>
          <w:rFonts w:ascii="Arial" w:hAnsi="Arial" w:cs="Arial"/>
          <w:sz w:val="20"/>
          <w:szCs w:val="20"/>
        </w:rPr>
        <w:t>4.2.3. (B1). ¿Qué enzima(s) del complejo piruvato deshidrogenasa se encarga(n) de la descarboxilación del piruvato?</w:t>
      </w:r>
    </w:p>
    <w:p w14:paraId="79BE6066" w14:textId="77777777" w:rsidR="00F234E7" w:rsidRDefault="00F234E7" w:rsidP="00F234E7">
      <w:pPr>
        <w:spacing w:after="0"/>
        <w:ind w:left="284"/>
        <w:rPr>
          <w:rFonts w:ascii="Arial" w:hAnsi="Arial" w:cs="Arial"/>
          <w:sz w:val="20"/>
          <w:szCs w:val="20"/>
        </w:rPr>
      </w:pPr>
      <w:r>
        <w:rPr>
          <w:rFonts w:ascii="Arial" w:hAnsi="Arial" w:cs="Arial"/>
          <w:sz w:val="20"/>
          <w:szCs w:val="20"/>
        </w:rPr>
        <w:t>a) La dihidrolipoil transacetilasa y la dihidrolipoil deshidrogenasa</w:t>
      </w:r>
    </w:p>
    <w:p w14:paraId="17851075" w14:textId="77777777" w:rsidR="00F234E7" w:rsidRDefault="00F234E7" w:rsidP="00F234E7">
      <w:pPr>
        <w:spacing w:after="0"/>
        <w:ind w:left="284"/>
        <w:rPr>
          <w:rFonts w:ascii="Arial" w:hAnsi="Arial" w:cs="Arial"/>
          <w:sz w:val="20"/>
          <w:szCs w:val="20"/>
        </w:rPr>
      </w:pPr>
      <w:r>
        <w:rPr>
          <w:rFonts w:ascii="Arial" w:hAnsi="Arial" w:cs="Arial"/>
          <w:sz w:val="20"/>
          <w:szCs w:val="20"/>
        </w:rPr>
        <w:t>b) La piruvato deshidrogenasa y la dihidrolipoil transacetilasa</w:t>
      </w:r>
    </w:p>
    <w:p w14:paraId="66D52574" w14:textId="4A70E415" w:rsidR="00F234E7" w:rsidRDefault="00F234E7" w:rsidP="00F234E7">
      <w:pPr>
        <w:spacing w:after="0"/>
        <w:ind w:left="284"/>
        <w:rPr>
          <w:rFonts w:ascii="Arial" w:hAnsi="Arial" w:cs="Arial"/>
          <w:sz w:val="20"/>
          <w:szCs w:val="20"/>
        </w:rPr>
      </w:pPr>
      <w:r>
        <w:rPr>
          <w:rFonts w:ascii="Arial" w:hAnsi="Arial" w:cs="Arial"/>
          <w:sz w:val="20"/>
          <w:szCs w:val="20"/>
        </w:rPr>
        <w:t>c) La piruvato deshidrogenasa</w:t>
      </w:r>
    </w:p>
    <w:p w14:paraId="1A0AC1E3" w14:textId="77777777" w:rsidR="00F234E7" w:rsidRDefault="00F234E7" w:rsidP="00F234E7">
      <w:pPr>
        <w:spacing w:after="0"/>
        <w:ind w:left="284"/>
        <w:rPr>
          <w:rFonts w:ascii="Arial" w:hAnsi="Arial" w:cs="Arial"/>
          <w:sz w:val="20"/>
          <w:szCs w:val="20"/>
        </w:rPr>
      </w:pPr>
      <w:r>
        <w:rPr>
          <w:rFonts w:ascii="Arial" w:hAnsi="Arial" w:cs="Arial"/>
          <w:sz w:val="20"/>
          <w:szCs w:val="20"/>
        </w:rPr>
        <w:t>d) La dihidrolipoil transacetilasa</w:t>
      </w:r>
    </w:p>
    <w:p w14:paraId="29BCE6C6"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 xml:space="preserve">e) La dihidrolipoil deshidrogenasa </w:t>
      </w:r>
    </w:p>
    <w:p w14:paraId="4EEE1471" w14:textId="77777777" w:rsidR="00F234E7" w:rsidRDefault="00F234E7" w:rsidP="00F234E7">
      <w:pPr>
        <w:spacing w:after="0"/>
        <w:rPr>
          <w:rFonts w:ascii="Arial" w:hAnsi="Arial" w:cs="Arial"/>
          <w:sz w:val="20"/>
          <w:szCs w:val="20"/>
          <w:lang w:val="it-IT"/>
        </w:rPr>
      </w:pPr>
    </w:p>
    <w:p w14:paraId="1E931D14" w14:textId="77777777" w:rsidR="00F234E7" w:rsidRDefault="00F234E7" w:rsidP="00F234E7">
      <w:pPr>
        <w:spacing w:after="0"/>
      </w:pPr>
      <w:r>
        <w:rPr>
          <w:rFonts w:ascii="Arial" w:hAnsi="Arial" w:cs="Arial"/>
          <w:sz w:val="20"/>
          <w:szCs w:val="20"/>
          <w:lang w:val="it-IT"/>
        </w:rPr>
        <w:t xml:space="preserve">4.2.4. (B1). </w:t>
      </w:r>
      <w:r>
        <w:rPr>
          <w:rFonts w:ascii="Arial" w:hAnsi="Arial" w:cs="Arial"/>
          <w:sz w:val="20"/>
          <w:szCs w:val="20"/>
        </w:rPr>
        <w:t>De las coenzimas del complejo piruvato deshidrogenasa, ¿cuál se encarga de la descarboxilación?</w:t>
      </w:r>
    </w:p>
    <w:p w14:paraId="0CCF3C92" w14:textId="77777777" w:rsidR="00F234E7" w:rsidRPr="0065144B" w:rsidRDefault="00F234E7" w:rsidP="00F234E7">
      <w:pPr>
        <w:spacing w:after="0"/>
        <w:ind w:left="284"/>
        <w:rPr>
          <w:rFonts w:ascii="Arial" w:hAnsi="Arial" w:cs="Arial"/>
          <w:sz w:val="20"/>
          <w:szCs w:val="20"/>
        </w:rPr>
      </w:pPr>
      <w:r w:rsidRPr="0065144B">
        <w:rPr>
          <w:rFonts w:ascii="Arial" w:hAnsi="Arial" w:cs="Arial"/>
          <w:sz w:val="20"/>
          <w:szCs w:val="20"/>
        </w:rPr>
        <w:t>a) Lipoato</w:t>
      </w:r>
    </w:p>
    <w:p w14:paraId="05535847" w14:textId="67EAC382" w:rsidR="00F234E7" w:rsidRPr="0065144B" w:rsidRDefault="00F234E7" w:rsidP="00F234E7">
      <w:pPr>
        <w:spacing w:after="0"/>
        <w:ind w:left="284"/>
        <w:rPr>
          <w:rFonts w:ascii="Arial" w:hAnsi="Arial" w:cs="Arial"/>
          <w:sz w:val="20"/>
          <w:szCs w:val="20"/>
        </w:rPr>
      </w:pPr>
      <w:r w:rsidRPr="0065144B">
        <w:rPr>
          <w:rFonts w:ascii="Arial" w:hAnsi="Arial" w:cs="Arial"/>
          <w:sz w:val="20"/>
          <w:szCs w:val="20"/>
        </w:rPr>
        <w:t>b) Tiamina pirofosfato</w:t>
      </w:r>
    </w:p>
    <w:p w14:paraId="696E47D9"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c) NADH</w:t>
      </w:r>
    </w:p>
    <w:p w14:paraId="46C7488B" w14:textId="77777777" w:rsidR="00F234E7" w:rsidRDefault="00F234E7" w:rsidP="00F234E7">
      <w:pPr>
        <w:spacing w:after="0"/>
        <w:ind w:left="284"/>
      </w:pPr>
      <w:r>
        <w:rPr>
          <w:rFonts w:ascii="Arial" w:hAnsi="Arial" w:cs="Arial"/>
          <w:sz w:val="20"/>
          <w:szCs w:val="20"/>
        </w:rPr>
        <w:t>d) FADH</w:t>
      </w:r>
      <w:r>
        <w:rPr>
          <w:rFonts w:ascii="Arial" w:hAnsi="Arial" w:cs="Arial"/>
          <w:sz w:val="20"/>
          <w:szCs w:val="20"/>
          <w:vertAlign w:val="subscript"/>
        </w:rPr>
        <w:t>2</w:t>
      </w:r>
    </w:p>
    <w:p w14:paraId="6636C7DF" w14:textId="77777777" w:rsidR="00F234E7" w:rsidRDefault="00F234E7" w:rsidP="00F234E7">
      <w:pPr>
        <w:spacing w:after="0"/>
        <w:ind w:left="284"/>
        <w:rPr>
          <w:rFonts w:ascii="Arial" w:hAnsi="Arial" w:cs="Arial"/>
          <w:sz w:val="20"/>
          <w:szCs w:val="20"/>
        </w:rPr>
      </w:pPr>
      <w:r>
        <w:rPr>
          <w:rFonts w:ascii="Arial" w:hAnsi="Arial" w:cs="Arial"/>
          <w:sz w:val="20"/>
          <w:szCs w:val="20"/>
        </w:rPr>
        <w:t>e) Coenzima A</w:t>
      </w:r>
    </w:p>
    <w:p w14:paraId="5E9EABDF" w14:textId="77777777" w:rsidR="00F234E7" w:rsidRDefault="00F234E7" w:rsidP="00F234E7">
      <w:pPr>
        <w:spacing w:after="0"/>
        <w:rPr>
          <w:rFonts w:ascii="Arial" w:hAnsi="Arial" w:cs="Arial"/>
          <w:sz w:val="20"/>
          <w:szCs w:val="20"/>
        </w:rPr>
      </w:pPr>
    </w:p>
    <w:p w14:paraId="08347F81" w14:textId="77777777" w:rsidR="00F234E7" w:rsidRDefault="00F234E7" w:rsidP="00F234E7">
      <w:pPr>
        <w:spacing w:after="0"/>
        <w:rPr>
          <w:rFonts w:ascii="Arial" w:hAnsi="Arial" w:cs="Arial"/>
          <w:sz w:val="20"/>
          <w:szCs w:val="20"/>
        </w:rPr>
      </w:pPr>
      <w:r>
        <w:rPr>
          <w:rFonts w:ascii="Arial" w:hAnsi="Arial" w:cs="Arial"/>
          <w:sz w:val="20"/>
          <w:szCs w:val="20"/>
        </w:rPr>
        <w:t>4.2.5. (B2). ¿Cómo afectará una alta concentración de NADH al complejo piruvato deshidrogenasa considerando el mecanismo de modificación covalente?</w:t>
      </w:r>
    </w:p>
    <w:p w14:paraId="610C2425" w14:textId="77777777" w:rsidR="00F234E7" w:rsidRDefault="00F234E7" w:rsidP="00F234E7">
      <w:pPr>
        <w:spacing w:after="0"/>
        <w:ind w:left="284"/>
        <w:rPr>
          <w:rFonts w:ascii="Arial" w:hAnsi="Arial" w:cs="Arial"/>
          <w:sz w:val="20"/>
          <w:szCs w:val="20"/>
        </w:rPr>
      </w:pPr>
      <w:r>
        <w:rPr>
          <w:rFonts w:ascii="Arial" w:hAnsi="Arial" w:cs="Arial"/>
          <w:sz w:val="20"/>
          <w:szCs w:val="20"/>
        </w:rPr>
        <w:t>a) La inhibirá alostéricamente.</w:t>
      </w:r>
    </w:p>
    <w:p w14:paraId="29D386B2" w14:textId="77777777" w:rsidR="00F234E7" w:rsidRDefault="00F234E7" w:rsidP="00F234E7">
      <w:pPr>
        <w:spacing w:after="0"/>
        <w:ind w:left="284"/>
        <w:rPr>
          <w:rFonts w:ascii="Arial" w:hAnsi="Arial" w:cs="Arial"/>
          <w:sz w:val="20"/>
          <w:szCs w:val="20"/>
        </w:rPr>
      </w:pPr>
      <w:r>
        <w:rPr>
          <w:rFonts w:ascii="Arial" w:hAnsi="Arial" w:cs="Arial"/>
          <w:sz w:val="20"/>
          <w:szCs w:val="20"/>
        </w:rPr>
        <w:t>b) Permitirá su actividad al reprimir a la piruvato deshidrogenasa quinasa.</w:t>
      </w:r>
    </w:p>
    <w:p w14:paraId="32E319AE" w14:textId="345B2FD0" w:rsidR="00F234E7" w:rsidRDefault="00F234E7" w:rsidP="00F234E7">
      <w:pPr>
        <w:spacing w:after="0"/>
        <w:ind w:left="284"/>
        <w:rPr>
          <w:rFonts w:ascii="Arial" w:hAnsi="Arial" w:cs="Arial"/>
          <w:sz w:val="20"/>
          <w:szCs w:val="20"/>
        </w:rPr>
      </w:pPr>
      <w:r>
        <w:rPr>
          <w:rFonts w:ascii="Arial" w:hAnsi="Arial" w:cs="Arial"/>
          <w:sz w:val="20"/>
          <w:szCs w:val="20"/>
        </w:rPr>
        <w:t>c) Lo inhibirá mediante la activación de la piruvato deshidrogenasa quinasa.</w:t>
      </w:r>
    </w:p>
    <w:p w14:paraId="4D5CF8D5" w14:textId="77777777" w:rsidR="00F234E7" w:rsidRDefault="00F234E7" w:rsidP="00F234E7">
      <w:pPr>
        <w:spacing w:after="0"/>
        <w:ind w:left="284"/>
        <w:rPr>
          <w:rFonts w:ascii="Arial" w:hAnsi="Arial" w:cs="Arial"/>
          <w:sz w:val="20"/>
          <w:szCs w:val="20"/>
        </w:rPr>
      </w:pPr>
      <w:r>
        <w:rPr>
          <w:rFonts w:ascii="Arial" w:hAnsi="Arial" w:cs="Arial"/>
          <w:sz w:val="20"/>
          <w:szCs w:val="20"/>
        </w:rPr>
        <w:t>d) Permitirá su activación mediante la desfosforilación de la piruvato deshidrogenasa quinasa.</w:t>
      </w:r>
    </w:p>
    <w:p w14:paraId="02C2EE4E" w14:textId="77777777" w:rsidR="00F234E7" w:rsidRDefault="00F234E7" w:rsidP="00F234E7">
      <w:pPr>
        <w:spacing w:after="0"/>
        <w:ind w:left="284"/>
        <w:rPr>
          <w:rFonts w:ascii="Arial" w:hAnsi="Arial" w:cs="Arial"/>
          <w:sz w:val="20"/>
          <w:szCs w:val="20"/>
        </w:rPr>
      </w:pPr>
      <w:r>
        <w:rPr>
          <w:rFonts w:ascii="Arial" w:hAnsi="Arial" w:cs="Arial"/>
          <w:sz w:val="20"/>
          <w:szCs w:val="20"/>
        </w:rPr>
        <w:t>e) Lo inhibirá mediante la fosforilación de la dihidrolipoil transacetilasa.</w:t>
      </w:r>
    </w:p>
    <w:p w14:paraId="0B3CE188" w14:textId="77777777" w:rsidR="00F234E7" w:rsidRDefault="00F234E7" w:rsidP="00F234E7">
      <w:pPr>
        <w:spacing w:after="0"/>
        <w:rPr>
          <w:rFonts w:ascii="Arial" w:hAnsi="Arial" w:cs="Arial"/>
          <w:sz w:val="20"/>
          <w:szCs w:val="20"/>
        </w:rPr>
      </w:pPr>
    </w:p>
    <w:p w14:paraId="39A4E4EB" w14:textId="77777777" w:rsidR="00F234E7" w:rsidRDefault="00F234E7" w:rsidP="00F234E7">
      <w:pPr>
        <w:spacing w:after="0"/>
        <w:rPr>
          <w:rFonts w:ascii="Arial" w:hAnsi="Arial" w:cs="Arial"/>
          <w:sz w:val="20"/>
          <w:szCs w:val="20"/>
        </w:rPr>
      </w:pPr>
      <w:r>
        <w:rPr>
          <w:rFonts w:ascii="Arial" w:hAnsi="Arial" w:cs="Arial"/>
          <w:sz w:val="20"/>
          <w:szCs w:val="20"/>
        </w:rPr>
        <w:t>4.2.6. (B2). Los alcohólicos frecuentemente desarrollan deficiencias de tiamina porque el etanol disminuye la absorción de la vitamina. ¿Cuál de las siguientes enzimas se vería más afectada por una deficiencia de tiamina?</w:t>
      </w:r>
    </w:p>
    <w:p w14:paraId="05EED2EC" w14:textId="29461362"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Piruvato deshidrogenasa</w:t>
      </w:r>
    </w:p>
    <w:p w14:paraId="361E5DD5"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Succinato deshidrogenasa</w:t>
      </w:r>
    </w:p>
    <w:p w14:paraId="460293C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 deshidrogenasa</w:t>
      </w:r>
    </w:p>
    <w:p w14:paraId="6BEB827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Alfa-cetoglutarato deshidrogenasa</w:t>
      </w:r>
    </w:p>
    <w:p w14:paraId="44F82AC0" w14:textId="77777777" w:rsidR="00F234E7" w:rsidRDefault="00F234E7" w:rsidP="00F234E7">
      <w:pPr>
        <w:spacing w:after="0"/>
        <w:ind w:left="284"/>
        <w:rPr>
          <w:rFonts w:ascii="Arial" w:hAnsi="Arial" w:cs="Arial"/>
          <w:sz w:val="20"/>
          <w:szCs w:val="20"/>
        </w:rPr>
      </w:pPr>
      <w:r>
        <w:rPr>
          <w:rFonts w:ascii="Arial" w:hAnsi="Arial" w:cs="Arial"/>
          <w:sz w:val="20"/>
          <w:szCs w:val="20"/>
        </w:rPr>
        <w:t>e) Fumarasa</w:t>
      </w:r>
    </w:p>
    <w:p w14:paraId="7F8CF1C5" w14:textId="77777777" w:rsidR="00F234E7" w:rsidRDefault="00F234E7" w:rsidP="00F234E7">
      <w:pPr>
        <w:spacing w:after="0"/>
        <w:rPr>
          <w:rFonts w:ascii="Arial" w:hAnsi="Arial" w:cs="Arial"/>
          <w:sz w:val="20"/>
          <w:szCs w:val="20"/>
        </w:rPr>
      </w:pPr>
    </w:p>
    <w:p w14:paraId="5D241397" w14:textId="77777777" w:rsidR="00F234E7" w:rsidRDefault="00F234E7" w:rsidP="00F234E7">
      <w:pPr>
        <w:spacing w:after="0"/>
      </w:pPr>
      <w:r>
        <w:rPr>
          <w:rFonts w:ascii="Arial" w:hAnsi="Arial" w:cs="Arial"/>
          <w:sz w:val="20"/>
          <w:szCs w:val="20"/>
        </w:rPr>
        <w:t>4.2.7. (B2). La conversión de piruvato en acetil CoA y CO</w:t>
      </w:r>
      <w:r>
        <w:rPr>
          <w:rFonts w:ascii="Arial" w:hAnsi="Arial" w:cs="Arial"/>
          <w:sz w:val="20"/>
          <w:szCs w:val="20"/>
          <w:vertAlign w:val="subscript"/>
        </w:rPr>
        <w:t>2</w:t>
      </w:r>
      <w:r>
        <w:rPr>
          <w:rFonts w:ascii="Arial" w:hAnsi="Arial" w:cs="Arial"/>
          <w:sz w:val="20"/>
          <w:szCs w:val="20"/>
        </w:rPr>
        <w:t>:</w:t>
      </w:r>
    </w:p>
    <w:p w14:paraId="4C107FF7" w14:textId="006261C2" w:rsidR="00F234E7" w:rsidRDefault="00F234E7" w:rsidP="00F234E7">
      <w:pPr>
        <w:spacing w:after="0"/>
        <w:ind w:left="284"/>
        <w:rPr>
          <w:rFonts w:ascii="Arial" w:hAnsi="Arial" w:cs="Arial"/>
          <w:sz w:val="20"/>
          <w:szCs w:val="20"/>
        </w:rPr>
      </w:pPr>
      <w:r>
        <w:rPr>
          <w:rFonts w:ascii="Arial" w:hAnsi="Arial" w:cs="Arial"/>
          <w:sz w:val="20"/>
          <w:szCs w:val="20"/>
        </w:rPr>
        <w:t>a) Se inhibe cuando la piruvato deshidrogenasa quinasa se activa por NADH</w:t>
      </w:r>
    </w:p>
    <w:p w14:paraId="300A0717" w14:textId="77777777" w:rsidR="00F234E7" w:rsidRDefault="00F234E7" w:rsidP="00F234E7">
      <w:pPr>
        <w:spacing w:after="0"/>
        <w:ind w:left="284"/>
        <w:rPr>
          <w:rFonts w:ascii="Arial" w:hAnsi="Arial" w:cs="Arial"/>
          <w:sz w:val="20"/>
          <w:szCs w:val="20"/>
        </w:rPr>
      </w:pPr>
      <w:r>
        <w:rPr>
          <w:rFonts w:ascii="Arial" w:hAnsi="Arial" w:cs="Arial"/>
          <w:sz w:val="20"/>
          <w:szCs w:val="20"/>
        </w:rPr>
        <w:t>b) Es reversible</w:t>
      </w:r>
    </w:p>
    <w:p w14:paraId="0BBEC777" w14:textId="594D0A12" w:rsidR="00F234E7" w:rsidRDefault="00F234E7" w:rsidP="00F234E7">
      <w:pPr>
        <w:spacing w:after="0"/>
        <w:ind w:left="284"/>
        <w:rPr>
          <w:rFonts w:ascii="Arial" w:hAnsi="Arial" w:cs="Arial"/>
          <w:sz w:val="20"/>
          <w:szCs w:val="20"/>
        </w:rPr>
      </w:pPr>
      <w:r>
        <w:rPr>
          <w:rFonts w:ascii="Arial" w:hAnsi="Arial" w:cs="Arial"/>
          <w:sz w:val="20"/>
          <w:szCs w:val="20"/>
        </w:rPr>
        <w:t>c) Implica la participación del ácido lipoico</w:t>
      </w:r>
    </w:p>
    <w:p w14:paraId="30F6C5FF" w14:textId="77777777" w:rsidR="00F234E7" w:rsidRDefault="00F234E7" w:rsidP="00F234E7">
      <w:pPr>
        <w:spacing w:after="0"/>
        <w:ind w:left="284"/>
        <w:rPr>
          <w:rFonts w:ascii="Arial" w:hAnsi="Arial" w:cs="Arial"/>
          <w:sz w:val="20"/>
          <w:szCs w:val="20"/>
        </w:rPr>
      </w:pPr>
      <w:r>
        <w:rPr>
          <w:rFonts w:ascii="Arial" w:hAnsi="Arial" w:cs="Arial"/>
          <w:sz w:val="20"/>
          <w:szCs w:val="20"/>
        </w:rPr>
        <w:t>d) Es fosforilado por una proteína quinasa en presencia de ATP</w:t>
      </w:r>
    </w:p>
    <w:p w14:paraId="06169019" w14:textId="77777777" w:rsidR="00F234E7" w:rsidRDefault="00F234E7" w:rsidP="00F234E7">
      <w:pPr>
        <w:spacing w:after="0"/>
        <w:ind w:left="284"/>
        <w:rPr>
          <w:rFonts w:ascii="Arial" w:hAnsi="Arial" w:cs="Arial"/>
          <w:sz w:val="20"/>
          <w:szCs w:val="20"/>
        </w:rPr>
      </w:pPr>
      <w:r>
        <w:rPr>
          <w:rFonts w:ascii="Arial" w:hAnsi="Arial" w:cs="Arial"/>
          <w:sz w:val="20"/>
          <w:szCs w:val="20"/>
        </w:rPr>
        <w:t>e) Ocurre en el citosol</w:t>
      </w:r>
    </w:p>
    <w:p w14:paraId="2AA2B4FF" w14:textId="77777777" w:rsidR="00F234E7" w:rsidRDefault="00F234E7" w:rsidP="00F234E7">
      <w:pPr>
        <w:spacing w:after="0"/>
        <w:rPr>
          <w:rFonts w:ascii="Arial" w:hAnsi="Arial" w:cs="Arial"/>
          <w:sz w:val="20"/>
          <w:szCs w:val="20"/>
        </w:rPr>
      </w:pPr>
    </w:p>
    <w:p w14:paraId="3F067108" w14:textId="77777777" w:rsidR="00F234E7" w:rsidRDefault="00F234E7" w:rsidP="00F234E7">
      <w:pPr>
        <w:spacing w:after="0"/>
        <w:rPr>
          <w:rFonts w:ascii="Arial" w:hAnsi="Arial" w:cs="Arial"/>
          <w:sz w:val="20"/>
          <w:szCs w:val="20"/>
        </w:rPr>
      </w:pPr>
      <w:r>
        <w:rPr>
          <w:rFonts w:ascii="Arial" w:hAnsi="Arial" w:cs="Arial"/>
          <w:sz w:val="20"/>
          <w:szCs w:val="20"/>
        </w:rPr>
        <w:t>4.2.8. (B2). Ante una situación de suficiencia energética, ¿Qué papel jugará la piruvato deshidrogenasa quinasa?</w:t>
      </w:r>
    </w:p>
    <w:p w14:paraId="752B03F0" w14:textId="7B883006" w:rsidR="00F234E7" w:rsidRDefault="00F234E7" w:rsidP="00F234E7">
      <w:pPr>
        <w:spacing w:after="0"/>
        <w:ind w:left="284"/>
        <w:rPr>
          <w:rFonts w:ascii="Arial" w:hAnsi="Arial" w:cs="Arial"/>
          <w:sz w:val="20"/>
          <w:szCs w:val="20"/>
        </w:rPr>
      </w:pPr>
      <w:r>
        <w:rPr>
          <w:rFonts w:ascii="Arial" w:hAnsi="Arial" w:cs="Arial"/>
          <w:sz w:val="20"/>
          <w:szCs w:val="20"/>
        </w:rPr>
        <w:t>a) Fosforilará residuos de serina de la piruvato deshidrogenasa (E1)</w:t>
      </w:r>
    </w:p>
    <w:p w14:paraId="0E430BB2" w14:textId="32A75C74" w:rsidR="00F234E7" w:rsidRDefault="00F234E7" w:rsidP="00F234E7">
      <w:pPr>
        <w:spacing w:after="0"/>
        <w:ind w:left="284"/>
        <w:rPr>
          <w:rFonts w:ascii="Arial" w:hAnsi="Arial" w:cs="Arial"/>
          <w:sz w:val="20"/>
          <w:szCs w:val="20"/>
        </w:rPr>
      </w:pPr>
      <w:r>
        <w:rPr>
          <w:rFonts w:ascii="Arial" w:hAnsi="Arial" w:cs="Arial"/>
          <w:sz w:val="20"/>
          <w:szCs w:val="20"/>
        </w:rPr>
        <w:t xml:space="preserve">b) Inactivará a la piruvato deshidrogenasa (E1) mediante fosforilación </w:t>
      </w:r>
    </w:p>
    <w:p w14:paraId="3D2468BB"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c) Inactivará a la dihidrolipoil deshidrogenasa (E3) mediante fosforilación </w:t>
      </w:r>
    </w:p>
    <w:p w14:paraId="38D2A932" w14:textId="77777777" w:rsidR="00F234E7" w:rsidRDefault="00F234E7" w:rsidP="00F234E7">
      <w:pPr>
        <w:spacing w:after="0"/>
        <w:ind w:left="284"/>
        <w:rPr>
          <w:rFonts w:ascii="Arial" w:hAnsi="Arial" w:cs="Arial"/>
          <w:sz w:val="20"/>
          <w:szCs w:val="20"/>
        </w:rPr>
      </w:pPr>
      <w:r>
        <w:rPr>
          <w:rFonts w:ascii="Arial" w:hAnsi="Arial" w:cs="Arial"/>
          <w:sz w:val="20"/>
          <w:szCs w:val="20"/>
        </w:rPr>
        <w:t>d) Activará a la piruvato deshidrogenasa (E1) mediante fosforilación</w:t>
      </w:r>
    </w:p>
    <w:p w14:paraId="04B1C626" w14:textId="77777777" w:rsidR="00F234E7" w:rsidRDefault="00F234E7" w:rsidP="00F234E7">
      <w:pPr>
        <w:spacing w:after="0"/>
        <w:ind w:left="284"/>
        <w:rPr>
          <w:rFonts w:ascii="Arial" w:hAnsi="Arial" w:cs="Arial"/>
          <w:sz w:val="20"/>
          <w:szCs w:val="20"/>
        </w:rPr>
      </w:pPr>
      <w:r>
        <w:rPr>
          <w:rFonts w:ascii="Arial" w:hAnsi="Arial" w:cs="Arial"/>
          <w:sz w:val="20"/>
          <w:szCs w:val="20"/>
        </w:rPr>
        <w:t>e) Activará a la dihidrolipoil transacetilasa (E2) mediante fosforilación</w:t>
      </w:r>
    </w:p>
    <w:p w14:paraId="330B5142" w14:textId="77777777" w:rsidR="00F234E7" w:rsidRDefault="00F234E7" w:rsidP="00F234E7">
      <w:pPr>
        <w:spacing w:after="0"/>
        <w:rPr>
          <w:rFonts w:ascii="Arial" w:hAnsi="Arial" w:cs="Arial"/>
          <w:sz w:val="20"/>
          <w:szCs w:val="20"/>
        </w:rPr>
      </w:pPr>
    </w:p>
    <w:p w14:paraId="54392652" w14:textId="77777777" w:rsidR="00F234E7" w:rsidRDefault="00F234E7" w:rsidP="00F234E7">
      <w:pPr>
        <w:spacing w:after="0"/>
        <w:rPr>
          <w:rFonts w:ascii="Arial" w:hAnsi="Arial" w:cs="Arial"/>
          <w:sz w:val="20"/>
          <w:szCs w:val="20"/>
        </w:rPr>
      </w:pPr>
      <w:r>
        <w:rPr>
          <w:rFonts w:ascii="Arial" w:hAnsi="Arial" w:cs="Arial"/>
          <w:sz w:val="20"/>
          <w:szCs w:val="20"/>
        </w:rPr>
        <w:t>4.2.9. (B2). Ante una situación de deficiencia energética, ¿Qué papel jugará la piruvato deshidrogenasa quinasa?</w:t>
      </w:r>
    </w:p>
    <w:p w14:paraId="2F7FED5C" w14:textId="599294CC" w:rsidR="00F234E7" w:rsidRDefault="00F234E7" w:rsidP="00F234E7">
      <w:pPr>
        <w:spacing w:after="0"/>
        <w:ind w:left="284"/>
        <w:rPr>
          <w:rFonts w:ascii="Arial" w:hAnsi="Arial" w:cs="Arial"/>
          <w:sz w:val="20"/>
          <w:szCs w:val="20"/>
        </w:rPr>
      </w:pPr>
      <w:r>
        <w:rPr>
          <w:rFonts w:ascii="Arial" w:hAnsi="Arial" w:cs="Arial"/>
          <w:sz w:val="20"/>
          <w:szCs w:val="20"/>
        </w:rPr>
        <w:t xml:space="preserve">a) Estará inactivada, permitiendo la actividad del complejo piruvato deshidrogenasa </w:t>
      </w:r>
    </w:p>
    <w:p w14:paraId="59C1A688" w14:textId="77777777" w:rsidR="00F234E7" w:rsidRDefault="00F234E7" w:rsidP="00F234E7">
      <w:pPr>
        <w:spacing w:after="0"/>
        <w:ind w:left="284"/>
        <w:rPr>
          <w:rFonts w:ascii="Arial" w:hAnsi="Arial" w:cs="Arial"/>
          <w:sz w:val="20"/>
          <w:szCs w:val="20"/>
        </w:rPr>
      </w:pPr>
      <w:r>
        <w:rPr>
          <w:rFonts w:ascii="Arial" w:hAnsi="Arial" w:cs="Arial"/>
          <w:sz w:val="20"/>
          <w:szCs w:val="20"/>
        </w:rPr>
        <w:t>b) Activará a la piruvato deshidrogenasa (E1) mediante fosforilación</w:t>
      </w:r>
    </w:p>
    <w:p w14:paraId="751E8D83"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c) Inactivará a la piruvato deshidrogenasa (E1) mediante fosforilación </w:t>
      </w:r>
    </w:p>
    <w:p w14:paraId="3027E030" w14:textId="77777777" w:rsidR="00F234E7" w:rsidRDefault="00F234E7" w:rsidP="00F234E7">
      <w:pPr>
        <w:spacing w:after="0"/>
        <w:ind w:left="284"/>
        <w:rPr>
          <w:rFonts w:ascii="Arial" w:hAnsi="Arial" w:cs="Arial"/>
          <w:sz w:val="20"/>
          <w:szCs w:val="20"/>
        </w:rPr>
      </w:pPr>
      <w:r>
        <w:rPr>
          <w:rFonts w:ascii="Arial" w:hAnsi="Arial" w:cs="Arial"/>
          <w:sz w:val="20"/>
          <w:szCs w:val="20"/>
        </w:rPr>
        <w:t>d) Activará a la dihidrolipoil transacetilasa (E2) mediante fosforilación</w:t>
      </w:r>
    </w:p>
    <w:p w14:paraId="04D0662F"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Fosforilará residuos de serina de la piruvato deshidrogenasa (E1)</w:t>
      </w:r>
    </w:p>
    <w:p w14:paraId="49ECDD42" w14:textId="77777777" w:rsidR="00F234E7" w:rsidRDefault="00F234E7" w:rsidP="00F234E7">
      <w:pPr>
        <w:spacing w:after="0"/>
        <w:rPr>
          <w:rFonts w:ascii="Arial" w:hAnsi="Arial" w:cs="Arial"/>
          <w:sz w:val="20"/>
          <w:szCs w:val="20"/>
          <w:lang w:val="pt-PT"/>
        </w:rPr>
      </w:pPr>
    </w:p>
    <w:p w14:paraId="1EF1120F" w14:textId="77777777" w:rsidR="00F234E7" w:rsidRDefault="00F234E7" w:rsidP="00F234E7">
      <w:pPr>
        <w:spacing w:after="0"/>
        <w:rPr>
          <w:rFonts w:ascii="Arial" w:hAnsi="Arial" w:cs="Arial"/>
          <w:sz w:val="20"/>
          <w:szCs w:val="20"/>
        </w:rPr>
      </w:pPr>
      <w:r>
        <w:rPr>
          <w:rFonts w:ascii="Arial" w:hAnsi="Arial" w:cs="Arial"/>
          <w:sz w:val="20"/>
          <w:szCs w:val="20"/>
        </w:rPr>
        <w:t>4.2.10. (B3). En un paciente con déficit de piruvato deshidrogenasa, ¿Qué consecuencia metabólica inmediata se observa?</w:t>
      </w:r>
    </w:p>
    <w:p w14:paraId="214E7E33" w14:textId="67633AF6" w:rsidR="00F234E7" w:rsidRDefault="00F234E7" w:rsidP="00F234E7">
      <w:pPr>
        <w:spacing w:after="0"/>
        <w:ind w:left="284"/>
        <w:rPr>
          <w:rFonts w:ascii="Arial" w:hAnsi="Arial" w:cs="Arial"/>
          <w:sz w:val="20"/>
          <w:szCs w:val="20"/>
        </w:rPr>
      </w:pPr>
      <w:r>
        <w:rPr>
          <w:rFonts w:ascii="Arial" w:hAnsi="Arial" w:cs="Arial"/>
          <w:sz w:val="20"/>
          <w:szCs w:val="20"/>
        </w:rPr>
        <w:t>a) Acumulación de lactato</w:t>
      </w:r>
    </w:p>
    <w:p w14:paraId="5B4C3F92" w14:textId="77777777" w:rsidR="00F234E7" w:rsidRDefault="00F234E7" w:rsidP="00F234E7">
      <w:pPr>
        <w:spacing w:after="0"/>
        <w:ind w:left="284"/>
        <w:rPr>
          <w:rFonts w:ascii="Arial" w:hAnsi="Arial" w:cs="Arial"/>
          <w:sz w:val="20"/>
          <w:szCs w:val="20"/>
        </w:rPr>
      </w:pPr>
      <w:r>
        <w:rPr>
          <w:rFonts w:ascii="Arial" w:hAnsi="Arial" w:cs="Arial"/>
          <w:sz w:val="20"/>
          <w:szCs w:val="20"/>
        </w:rPr>
        <w:t>b) Disminución de acetil-CoA</w:t>
      </w:r>
    </w:p>
    <w:p w14:paraId="172FA41A" w14:textId="64D9DBF0" w:rsidR="00F234E7" w:rsidRDefault="00F234E7" w:rsidP="00F234E7">
      <w:pPr>
        <w:spacing w:after="0"/>
        <w:ind w:left="284"/>
        <w:rPr>
          <w:rFonts w:ascii="Arial" w:hAnsi="Arial" w:cs="Arial"/>
          <w:sz w:val="20"/>
          <w:szCs w:val="20"/>
        </w:rPr>
      </w:pPr>
      <w:r>
        <w:rPr>
          <w:rFonts w:ascii="Arial" w:hAnsi="Arial" w:cs="Arial"/>
          <w:sz w:val="20"/>
          <w:szCs w:val="20"/>
        </w:rPr>
        <w:t>c) Disminución de la β-oxidación</w:t>
      </w:r>
    </w:p>
    <w:p w14:paraId="19B727AE" w14:textId="77777777" w:rsidR="00F234E7" w:rsidRDefault="00F234E7" w:rsidP="00F234E7">
      <w:pPr>
        <w:spacing w:after="0"/>
        <w:ind w:left="284"/>
        <w:rPr>
          <w:rFonts w:ascii="Arial" w:hAnsi="Arial" w:cs="Arial"/>
          <w:sz w:val="20"/>
          <w:szCs w:val="20"/>
        </w:rPr>
      </w:pPr>
      <w:r>
        <w:rPr>
          <w:rFonts w:ascii="Arial" w:hAnsi="Arial" w:cs="Arial"/>
          <w:sz w:val="20"/>
          <w:szCs w:val="20"/>
        </w:rPr>
        <w:t>d) Acidosis metabólica</w:t>
      </w:r>
    </w:p>
    <w:p w14:paraId="2279F476" w14:textId="77777777" w:rsidR="00F234E7" w:rsidRDefault="00F234E7" w:rsidP="00F234E7">
      <w:pPr>
        <w:spacing w:after="0"/>
        <w:ind w:left="284"/>
        <w:rPr>
          <w:rFonts w:ascii="Arial" w:hAnsi="Arial" w:cs="Arial"/>
          <w:sz w:val="20"/>
          <w:szCs w:val="20"/>
        </w:rPr>
      </w:pPr>
      <w:r>
        <w:rPr>
          <w:rFonts w:ascii="Arial" w:hAnsi="Arial" w:cs="Arial"/>
          <w:sz w:val="20"/>
          <w:szCs w:val="20"/>
        </w:rPr>
        <w:t>e) Aumento del ciclo de Krebs</w:t>
      </w:r>
    </w:p>
    <w:p w14:paraId="3BA419D3" w14:textId="77777777" w:rsidR="00F234E7" w:rsidRDefault="00F234E7" w:rsidP="00F234E7">
      <w:pPr>
        <w:spacing w:after="0"/>
        <w:rPr>
          <w:rFonts w:ascii="Arial" w:hAnsi="Arial" w:cs="Arial"/>
          <w:sz w:val="20"/>
          <w:szCs w:val="20"/>
        </w:rPr>
      </w:pPr>
    </w:p>
    <w:p w14:paraId="217F8E05" w14:textId="77777777" w:rsidR="00F234E7" w:rsidRDefault="00F234E7" w:rsidP="00F234E7">
      <w:pPr>
        <w:spacing w:after="0"/>
        <w:rPr>
          <w:rFonts w:ascii="Arial" w:hAnsi="Arial" w:cs="Arial"/>
          <w:sz w:val="20"/>
          <w:szCs w:val="20"/>
        </w:rPr>
      </w:pPr>
      <w:r>
        <w:rPr>
          <w:rFonts w:ascii="Arial" w:hAnsi="Arial" w:cs="Arial"/>
          <w:sz w:val="20"/>
          <w:szCs w:val="20"/>
        </w:rPr>
        <w:t>4.2.11. (B6). Un paciente pediátrico padece de un déficit congénito y severo de la piruvato deshidrogenasa (PDH). ¿Qué estrategia metabólica o farmacológica, en conjunto, propondría usted para minimizar la acidosis láctica y proveer de energía al cerebro?</w:t>
      </w:r>
    </w:p>
    <w:p w14:paraId="35780B8A" w14:textId="14D76799" w:rsidR="00F234E7" w:rsidRDefault="00F234E7" w:rsidP="00F234E7">
      <w:pPr>
        <w:spacing w:after="0"/>
        <w:ind w:left="284"/>
        <w:rPr>
          <w:rFonts w:ascii="Arial" w:hAnsi="Arial" w:cs="Arial"/>
          <w:sz w:val="20"/>
          <w:szCs w:val="20"/>
        </w:rPr>
      </w:pPr>
      <w:r>
        <w:rPr>
          <w:rFonts w:ascii="Arial" w:hAnsi="Arial" w:cs="Arial"/>
          <w:sz w:val="20"/>
          <w:szCs w:val="20"/>
        </w:rPr>
        <w:t>a) Dieta cetogénica, aumentando la ingesta de lípidos</w:t>
      </w:r>
    </w:p>
    <w:p w14:paraId="595F9009"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 xml:space="preserve">b) Inhibir la piruvato carboxilasa (PC)  para reducir la demanda de oxalacetato (OAA) </w:t>
      </w:r>
    </w:p>
    <w:p w14:paraId="4225A07B" w14:textId="26AE1128" w:rsidR="00F234E7" w:rsidRDefault="00F234E7" w:rsidP="00F234E7">
      <w:pPr>
        <w:spacing w:after="0"/>
        <w:ind w:left="284"/>
        <w:rPr>
          <w:rFonts w:ascii="Arial" w:hAnsi="Arial" w:cs="Arial"/>
          <w:sz w:val="20"/>
          <w:szCs w:val="20"/>
        </w:rPr>
      </w:pPr>
      <w:r>
        <w:rPr>
          <w:rFonts w:ascii="Arial" w:hAnsi="Arial" w:cs="Arial"/>
          <w:sz w:val="20"/>
          <w:szCs w:val="20"/>
        </w:rPr>
        <w:t>c) Administrar dicloroacetato (DCA)  para inhibir la piruvato deshidrogenasa quinasa (PDK)</w:t>
      </w:r>
    </w:p>
    <w:p w14:paraId="388A6826" w14:textId="7ED4E453" w:rsidR="00F234E7" w:rsidRDefault="00F234E7" w:rsidP="00F234E7">
      <w:pPr>
        <w:spacing w:after="0"/>
        <w:ind w:left="284"/>
        <w:rPr>
          <w:rFonts w:ascii="Arial" w:hAnsi="Arial" w:cs="Arial"/>
          <w:sz w:val="20"/>
          <w:szCs w:val="20"/>
        </w:rPr>
      </w:pPr>
      <w:r>
        <w:rPr>
          <w:rFonts w:ascii="Arial" w:hAnsi="Arial" w:cs="Arial"/>
          <w:sz w:val="20"/>
          <w:szCs w:val="20"/>
        </w:rPr>
        <w:t>d) Administrar suplementos de tiamina y lipoato para maximizar la actividad residual del complejo</w:t>
      </w:r>
    </w:p>
    <w:p w14:paraId="30CA4F00" w14:textId="77777777" w:rsidR="00F234E7" w:rsidRDefault="00F234E7" w:rsidP="00F234E7">
      <w:pPr>
        <w:spacing w:after="0"/>
        <w:ind w:left="284"/>
        <w:rPr>
          <w:rFonts w:ascii="Arial" w:hAnsi="Arial" w:cs="Arial"/>
          <w:sz w:val="20"/>
          <w:szCs w:val="20"/>
        </w:rPr>
      </w:pPr>
      <w:r>
        <w:rPr>
          <w:rFonts w:ascii="Arial" w:hAnsi="Arial" w:cs="Arial"/>
          <w:sz w:val="20"/>
          <w:szCs w:val="20"/>
        </w:rPr>
        <w:t>e) Favorecer la producción de glucosa mediante una dieta rica en carbohidratos</w:t>
      </w:r>
    </w:p>
    <w:p w14:paraId="5C457AA1" w14:textId="77777777" w:rsidR="00F234E7" w:rsidRDefault="00F234E7" w:rsidP="00F234E7">
      <w:pPr>
        <w:spacing w:after="0"/>
        <w:rPr>
          <w:rFonts w:ascii="Arial" w:hAnsi="Arial" w:cs="Arial"/>
          <w:sz w:val="20"/>
          <w:szCs w:val="20"/>
        </w:rPr>
      </w:pPr>
    </w:p>
    <w:p w14:paraId="707E6533" w14:textId="77777777" w:rsidR="00F234E7" w:rsidRDefault="00F234E7" w:rsidP="00F234E7">
      <w:pPr>
        <w:spacing w:after="0"/>
      </w:pPr>
      <w:r>
        <w:rPr>
          <w:rFonts w:ascii="Arial" w:hAnsi="Arial" w:cs="Arial"/>
          <w:sz w:val="20"/>
          <w:szCs w:val="20"/>
        </w:rPr>
        <w:t>4.2.12. (B5). El arsénico (As</w:t>
      </w:r>
      <w:r>
        <w:rPr>
          <w:rFonts w:ascii="Arial" w:hAnsi="Arial" w:cs="Arial"/>
          <w:sz w:val="20"/>
          <w:szCs w:val="20"/>
          <w:vertAlign w:val="superscript"/>
        </w:rPr>
        <w:t>3+</w:t>
      </w:r>
      <w:r>
        <w:rPr>
          <w:rFonts w:ascii="Arial" w:hAnsi="Arial" w:cs="Arial"/>
          <w:sz w:val="20"/>
          <w:szCs w:val="20"/>
        </w:rPr>
        <w:t>) se une covalentemente a los grupos tiol (-SH) del lipoato. Evalúe las consecuencias inmediatas y a corto plazo de una intoxicación por arsénico en el metabolismo cerebral.</w:t>
      </w:r>
    </w:p>
    <w:p w14:paraId="3BFD5940" w14:textId="77777777" w:rsidR="00F234E7" w:rsidRDefault="00F234E7" w:rsidP="00F234E7">
      <w:pPr>
        <w:spacing w:after="0"/>
        <w:ind w:left="284"/>
        <w:rPr>
          <w:rFonts w:ascii="Arial" w:hAnsi="Arial" w:cs="Arial"/>
          <w:sz w:val="20"/>
          <w:szCs w:val="20"/>
        </w:rPr>
      </w:pPr>
      <w:r>
        <w:rPr>
          <w:rFonts w:ascii="Arial" w:hAnsi="Arial" w:cs="Arial"/>
          <w:sz w:val="20"/>
          <w:szCs w:val="20"/>
        </w:rPr>
        <w:t>a) Se incrementará el flujo del ciclo de Krebs al inhibirse la isocitrato deshidrogenasa</w:t>
      </w:r>
    </w:p>
    <w:p w14:paraId="0155D2AE" w14:textId="48483837" w:rsidR="00F234E7" w:rsidRDefault="00F234E7" w:rsidP="00F234E7">
      <w:pPr>
        <w:spacing w:after="0"/>
        <w:ind w:left="284"/>
        <w:rPr>
          <w:rFonts w:ascii="Arial" w:hAnsi="Arial" w:cs="Arial"/>
          <w:sz w:val="20"/>
          <w:szCs w:val="20"/>
        </w:rPr>
      </w:pPr>
      <w:r>
        <w:rPr>
          <w:rFonts w:ascii="Arial" w:hAnsi="Arial" w:cs="Arial"/>
          <w:sz w:val="20"/>
          <w:szCs w:val="20"/>
        </w:rPr>
        <w:t>b) Acumulación de piruvato y α-cetoglutarato por el bloqueo de complejos con lipoato</w:t>
      </w:r>
    </w:p>
    <w:p w14:paraId="54801C4D" w14:textId="15A17DC2" w:rsidR="00F234E7" w:rsidRDefault="00F234E7" w:rsidP="00F234E7">
      <w:pPr>
        <w:spacing w:after="0"/>
        <w:ind w:left="284"/>
        <w:rPr>
          <w:rFonts w:ascii="Arial" w:hAnsi="Arial" w:cs="Arial"/>
          <w:sz w:val="20"/>
          <w:szCs w:val="20"/>
        </w:rPr>
      </w:pPr>
      <w:r>
        <w:rPr>
          <w:rFonts w:ascii="Arial" w:hAnsi="Arial" w:cs="Arial"/>
          <w:sz w:val="20"/>
          <w:szCs w:val="20"/>
        </w:rPr>
        <w:t>c) Una disminución drástica en la producción de acetil-CoA y succinil-CoA mitocondriales</w:t>
      </w:r>
    </w:p>
    <w:p w14:paraId="51CA8D90" w14:textId="6F6244E7" w:rsidR="00F234E7" w:rsidRDefault="00F234E7" w:rsidP="00F234E7">
      <w:pPr>
        <w:spacing w:after="0"/>
        <w:ind w:left="284"/>
        <w:rPr>
          <w:rFonts w:ascii="Arial" w:hAnsi="Arial" w:cs="Arial"/>
          <w:sz w:val="20"/>
          <w:szCs w:val="20"/>
        </w:rPr>
      </w:pPr>
      <w:r>
        <w:rPr>
          <w:rFonts w:ascii="Arial" w:hAnsi="Arial" w:cs="Arial"/>
          <w:sz w:val="20"/>
          <w:szCs w:val="20"/>
        </w:rPr>
        <w:t>d) Desvío del piruvato citosólico hacia la producción de lactato, generando acidosis láctica</w:t>
      </w:r>
    </w:p>
    <w:p w14:paraId="62A5BF94" w14:textId="77777777" w:rsidR="00F234E7" w:rsidRDefault="00F234E7" w:rsidP="00F234E7">
      <w:pPr>
        <w:spacing w:after="0"/>
        <w:ind w:left="284"/>
        <w:rPr>
          <w:rFonts w:ascii="Arial" w:hAnsi="Arial" w:cs="Arial"/>
          <w:sz w:val="20"/>
          <w:szCs w:val="20"/>
        </w:rPr>
      </w:pPr>
      <w:r>
        <w:rPr>
          <w:rFonts w:ascii="Arial" w:hAnsi="Arial" w:cs="Arial"/>
          <w:sz w:val="20"/>
          <w:szCs w:val="20"/>
        </w:rPr>
        <w:t>e) Aumento significativo en la producción de GTP/ATP debido a una vía compensatoria</w:t>
      </w:r>
    </w:p>
    <w:p w14:paraId="0BB36AAF" w14:textId="77777777" w:rsidR="00F234E7" w:rsidRDefault="00F234E7" w:rsidP="00F234E7">
      <w:pPr>
        <w:spacing w:after="0"/>
        <w:rPr>
          <w:rFonts w:ascii="Arial" w:hAnsi="Arial" w:cs="Arial"/>
          <w:sz w:val="20"/>
          <w:szCs w:val="20"/>
        </w:rPr>
      </w:pPr>
    </w:p>
    <w:p w14:paraId="7D106DD9" w14:textId="77777777" w:rsidR="00F234E7" w:rsidRDefault="00F234E7" w:rsidP="00F234E7">
      <w:pPr>
        <w:spacing w:after="0"/>
        <w:rPr>
          <w:rFonts w:ascii="Arial" w:hAnsi="Arial" w:cs="Arial"/>
          <w:sz w:val="20"/>
          <w:szCs w:val="20"/>
        </w:rPr>
      </w:pPr>
      <w:r>
        <w:rPr>
          <w:rFonts w:ascii="Arial" w:hAnsi="Arial" w:cs="Arial"/>
          <w:sz w:val="20"/>
          <w:szCs w:val="20"/>
        </w:rPr>
        <w:t>4.2.13. (B5). Evalúe cómo una alta concentración de ATP, NADH y acetil-CoA en la matriz mitocondrial regula la entrada de carbono al ciclo de Krebs a partir del piruvato.</w:t>
      </w:r>
    </w:p>
    <w:p w14:paraId="7A531976" w14:textId="27FA526C" w:rsidR="00F234E7" w:rsidRDefault="00F234E7" w:rsidP="00F234E7">
      <w:pPr>
        <w:spacing w:after="0"/>
        <w:ind w:left="284"/>
        <w:rPr>
          <w:rFonts w:ascii="Arial" w:hAnsi="Arial" w:cs="Arial"/>
          <w:sz w:val="20"/>
          <w:szCs w:val="20"/>
        </w:rPr>
      </w:pPr>
      <w:r>
        <w:rPr>
          <w:rFonts w:ascii="Arial" w:hAnsi="Arial" w:cs="Arial"/>
          <w:sz w:val="20"/>
          <w:szCs w:val="20"/>
        </w:rPr>
        <w:t>a) El acetil-CoA activa alostéricamente a la piruvato deshidrogenasa quinasa (PDK)</w:t>
      </w:r>
    </w:p>
    <w:p w14:paraId="6104B8FA" w14:textId="77777777" w:rsidR="00F234E7" w:rsidRDefault="00F234E7" w:rsidP="00F234E7">
      <w:pPr>
        <w:spacing w:after="0"/>
        <w:ind w:left="284"/>
        <w:rPr>
          <w:rFonts w:ascii="Arial" w:hAnsi="Arial" w:cs="Arial"/>
          <w:sz w:val="20"/>
          <w:szCs w:val="20"/>
        </w:rPr>
      </w:pPr>
      <w:r>
        <w:rPr>
          <w:rFonts w:ascii="Arial" w:hAnsi="Arial" w:cs="Arial"/>
          <w:sz w:val="20"/>
          <w:szCs w:val="20"/>
        </w:rPr>
        <w:t>b) El ATP actúa como aceptor de fosfato para desfosforilar e inactivar a la PDH</w:t>
      </w:r>
    </w:p>
    <w:p w14:paraId="0D394B6E" w14:textId="4938C07E" w:rsidR="00F234E7" w:rsidRDefault="00F234E7" w:rsidP="00F234E7">
      <w:pPr>
        <w:spacing w:after="0"/>
        <w:ind w:left="284"/>
        <w:rPr>
          <w:rFonts w:ascii="Arial" w:hAnsi="Arial" w:cs="Arial"/>
          <w:sz w:val="20"/>
          <w:szCs w:val="20"/>
        </w:rPr>
      </w:pPr>
      <w:r>
        <w:rPr>
          <w:rFonts w:ascii="Arial" w:hAnsi="Arial" w:cs="Arial"/>
          <w:sz w:val="20"/>
          <w:szCs w:val="20"/>
        </w:rPr>
        <w:t>c) La activación de la PDK conduce a la fosforilación e inactivación de la piruvato deshidrogenasa (PDH)</w:t>
      </w:r>
    </w:p>
    <w:p w14:paraId="6A0F710F" w14:textId="213D71A6" w:rsidR="00F234E7" w:rsidRDefault="00F234E7" w:rsidP="00F234E7">
      <w:pPr>
        <w:spacing w:after="0"/>
        <w:ind w:left="284"/>
        <w:rPr>
          <w:rFonts w:ascii="Arial" w:hAnsi="Arial" w:cs="Arial"/>
          <w:sz w:val="20"/>
          <w:szCs w:val="20"/>
        </w:rPr>
      </w:pPr>
      <w:r>
        <w:rPr>
          <w:rFonts w:ascii="Arial" w:hAnsi="Arial" w:cs="Arial"/>
          <w:sz w:val="20"/>
          <w:szCs w:val="20"/>
        </w:rPr>
        <w:t xml:space="preserve">d) </w:t>
      </w:r>
      <w:r>
        <w:rPr>
          <w:rFonts w:ascii="Arial" w:hAnsi="Arial" w:cs="Arial"/>
          <w:sz w:val="20"/>
          <w:szCs w:val="20"/>
        </w:rPr>
        <w:t>El aumento de NADH y acetil-CoA inhibe directamente al complejo PDH (E3 y E2, respectivamente) por retroalimentación</w:t>
      </w:r>
    </w:p>
    <w:p w14:paraId="6D712BD5" w14:textId="77777777" w:rsidR="00F234E7" w:rsidRDefault="00F234E7" w:rsidP="00F234E7">
      <w:pPr>
        <w:spacing w:after="0"/>
        <w:ind w:left="284"/>
        <w:rPr>
          <w:rFonts w:ascii="Arial" w:hAnsi="Arial" w:cs="Arial"/>
          <w:sz w:val="20"/>
          <w:szCs w:val="20"/>
        </w:rPr>
      </w:pPr>
      <w:r>
        <w:rPr>
          <w:rFonts w:ascii="Arial" w:hAnsi="Arial" w:cs="Arial"/>
          <w:sz w:val="20"/>
          <w:szCs w:val="20"/>
        </w:rPr>
        <w:t>e) La concentración alta de acetil-CoA actúa como un activador para la citrato sintasa, forzando la entrada al ciclo</w:t>
      </w:r>
    </w:p>
    <w:p w14:paraId="29AB6CFC" w14:textId="77777777" w:rsidR="00F234E7" w:rsidRDefault="00F234E7" w:rsidP="00F234E7">
      <w:pPr>
        <w:spacing w:after="0"/>
        <w:rPr>
          <w:rFonts w:ascii="Arial" w:hAnsi="Arial" w:cs="Arial"/>
          <w:sz w:val="20"/>
          <w:szCs w:val="20"/>
        </w:rPr>
      </w:pPr>
    </w:p>
    <w:p w14:paraId="04E995EE" w14:textId="77777777" w:rsidR="00851C96" w:rsidRDefault="00851C96" w:rsidP="00F234E7">
      <w:pPr>
        <w:spacing w:after="0"/>
        <w:rPr>
          <w:rFonts w:ascii="Arial" w:hAnsi="Arial" w:cs="Arial"/>
          <w:b/>
          <w:bCs/>
          <w:i/>
          <w:iCs/>
          <w:sz w:val="20"/>
          <w:szCs w:val="20"/>
        </w:rPr>
      </w:pPr>
      <w:r w:rsidRPr="00851C96">
        <w:rPr>
          <w:rFonts w:ascii="Arial" w:hAnsi="Arial" w:cs="Arial"/>
          <w:b/>
          <w:bCs/>
          <w:i/>
          <w:iCs/>
          <w:sz w:val="20"/>
          <w:szCs w:val="20"/>
        </w:rPr>
        <w:t>4.3. Ciclo de Krebs</w:t>
      </w:r>
    </w:p>
    <w:p w14:paraId="20FDA59F" w14:textId="77777777" w:rsidR="00851C96" w:rsidRDefault="00851C96" w:rsidP="00F234E7">
      <w:pPr>
        <w:spacing w:after="0"/>
        <w:rPr>
          <w:rFonts w:ascii="Arial" w:hAnsi="Arial" w:cs="Arial"/>
          <w:b/>
          <w:bCs/>
          <w:i/>
          <w:iCs/>
          <w:sz w:val="20"/>
          <w:szCs w:val="20"/>
        </w:rPr>
      </w:pPr>
    </w:p>
    <w:p w14:paraId="3080DAE3" w14:textId="102971C1" w:rsidR="00F234E7" w:rsidRDefault="00F234E7" w:rsidP="00F234E7">
      <w:pPr>
        <w:spacing w:after="0"/>
        <w:rPr>
          <w:rFonts w:ascii="Arial" w:hAnsi="Arial" w:cs="Arial"/>
          <w:sz w:val="20"/>
          <w:szCs w:val="20"/>
        </w:rPr>
      </w:pPr>
      <w:r>
        <w:rPr>
          <w:rFonts w:ascii="Arial" w:hAnsi="Arial" w:cs="Arial"/>
          <w:sz w:val="20"/>
          <w:szCs w:val="20"/>
        </w:rPr>
        <w:t xml:space="preserve">4.3.1. (B1). </w:t>
      </w:r>
      <w:r>
        <w:rPr>
          <w:rFonts w:ascii="Arial" w:hAnsi="Arial" w:cs="Arial"/>
          <w:sz w:val="20"/>
          <w:szCs w:val="20"/>
        </w:rPr>
        <w:t>¿Cuál de las siguientes enzimas se encargan de la formación de FADH</w:t>
      </w:r>
      <w:r>
        <w:rPr>
          <w:rFonts w:ascii="Arial" w:hAnsi="Arial" w:cs="Arial"/>
          <w:sz w:val="20"/>
          <w:szCs w:val="20"/>
          <w:vertAlign w:val="subscript"/>
        </w:rPr>
        <w:t>2</w:t>
      </w:r>
      <w:r>
        <w:rPr>
          <w:rFonts w:ascii="Arial" w:hAnsi="Arial" w:cs="Arial"/>
          <w:sz w:val="20"/>
          <w:szCs w:val="20"/>
        </w:rPr>
        <w:t xml:space="preserve"> en el ciclo de Krebs?</w:t>
      </w:r>
    </w:p>
    <w:p w14:paraId="5A59FA0D" w14:textId="77777777" w:rsidR="00F234E7" w:rsidRDefault="00F234E7" w:rsidP="00F234E7">
      <w:pPr>
        <w:spacing w:after="0"/>
        <w:ind w:left="284"/>
        <w:rPr>
          <w:rFonts w:ascii="Arial" w:hAnsi="Arial" w:cs="Arial"/>
          <w:sz w:val="20"/>
          <w:szCs w:val="20"/>
        </w:rPr>
      </w:pPr>
      <w:r>
        <w:rPr>
          <w:rFonts w:ascii="Arial" w:hAnsi="Arial" w:cs="Arial"/>
          <w:sz w:val="20"/>
          <w:szCs w:val="20"/>
        </w:rPr>
        <w:t>a) Succinato deshidrogenasa y malato deshidrogenasa</w:t>
      </w:r>
    </w:p>
    <w:p w14:paraId="48DA986B" w14:textId="77777777" w:rsidR="00F234E7" w:rsidRDefault="00F234E7" w:rsidP="00F234E7">
      <w:pPr>
        <w:spacing w:after="0"/>
        <w:ind w:left="284"/>
        <w:rPr>
          <w:rFonts w:ascii="Arial" w:hAnsi="Arial" w:cs="Arial"/>
          <w:sz w:val="20"/>
          <w:szCs w:val="20"/>
        </w:rPr>
      </w:pPr>
      <w:r>
        <w:rPr>
          <w:rFonts w:ascii="Arial" w:hAnsi="Arial" w:cs="Arial"/>
          <w:sz w:val="20"/>
          <w:szCs w:val="20"/>
        </w:rPr>
        <w:t>b) Isocitrato deshidrogenasa, cetoglutarato deshidrogenasa y malato deshidrogenasa</w:t>
      </w:r>
    </w:p>
    <w:p w14:paraId="05161698"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Succinil-CoA sintetasa</w:t>
      </w:r>
    </w:p>
    <w:p w14:paraId="3B6D70E7" w14:textId="4D3DB8E8"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 deshidrogenasa</w:t>
      </w:r>
    </w:p>
    <w:p w14:paraId="709123C8" w14:textId="77777777" w:rsidR="00F234E7" w:rsidRDefault="00F234E7" w:rsidP="00F234E7">
      <w:pPr>
        <w:spacing w:after="0"/>
        <w:ind w:left="284"/>
        <w:rPr>
          <w:rFonts w:ascii="Arial" w:hAnsi="Arial" w:cs="Arial"/>
          <w:sz w:val="20"/>
          <w:szCs w:val="20"/>
        </w:rPr>
      </w:pPr>
      <w:r>
        <w:rPr>
          <w:rFonts w:ascii="Arial" w:hAnsi="Arial" w:cs="Arial"/>
          <w:sz w:val="20"/>
          <w:szCs w:val="20"/>
        </w:rPr>
        <w:t>e) Citrato sintasa, aconitasa y fumarasa</w:t>
      </w:r>
    </w:p>
    <w:p w14:paraId="0B16B602" w14:textId="77777777" w:rsidR="00F234E7" w:rsidRDefault="00F234E7" w:rsidP="00F234E7">
      <w:pPr>
        <w:spacing w:after="0"/>
        <w:rPr>
          <w:rFonts w:ascii="Arial" w:hAnsi="Arial" w:cs="Arial"/>
          <w:sz w:val="20"/>
          <w:szCs w:val="20"/>
        </w:rPr>
      </w:pPr>
    </w:p>
    <w:p w14:paraId="01511211" w14:textId="77777777" w:rsidR="00F234E7" w:rsidRDefault="00F234E7" w:rsidP="00F234E7">
      <w:pPr>
        <w:spacing w:after="0"/>
        <w:rPr>
          <w:rFonts w:ascii="Arial" w:hAnsi="Arial" w:cs="Arial"/>
          <w:sz w:val="20"/>
          <w:szCs w:val="20"/>
        </w:rPr>
      </w:pPr>
      <w:r>
        <w:rPr>
          <w:rFonts w:ascii="Arial" w:hAnsi="Arial" w:cs="Arial"/>
          <w:sz w:val="20"/>
          <w:szCs w:val="20"/>
        </w:rPr>
        <w:t>4.3.2. (B2) ¿Cuáles de las siguientes son afirmaciones verdaderas sobre los diferentes tipos de sistemas de energía en el cuerpo humano?</w:t>
      </w:r>
    </w:p>
    <w:p w14:paraId="1E2ED784" w14:textId="53EB80AF" w:rsidR="00F234E7" w:rsidRDefault="00F234E7" w:rsidP="00F234E7">
      <w:pPr>
        <w:spacing w:after="0"/>
        <w:ind w:left="284"/>
        <w:rPr>
          <w:rFonts w:ascii="Arial" w:hAnsi="Arial" w:cs="Arial"/>
          <w:sz w:val="20"/>
          <w:szCs w:val="20"/>
        </w:rPr>
      </w:pPr>
      <w:r>
        <w:rPr>
          <w:rFonts w:ascii="Arial" w:hAnsi="Arial" w:cs="Arial"/>
          <w:sz w:val="20"/>
          <w:szCs w:val="20"/>
        </w:rPr>
        <w:t xml:space="preserve">a) El sistema ATP-PCr se utiliza principalmente para movimientos cortos y explosivos </w:t>
      </w:r>
    </w:p>
    <w:p w14:paraId="060EA56B" w14:textId="77777777" w:rsidR="00F234E7" w:rsidRDefault="00F234E7" w:rsidP="00F234E7">
      <w:pPr>
        <w:spacing w:after="0"/>
        <w:ind w:left="284"/>
        <w:rPr>
          <w:rFonts w:ascii="Arial" w:hAnsi="Arial" w:cs="Arial"/>
          <w:sz w:val="20"/>
          <w:szCs w:val="20"/>
        </w:rPr>
      </w:pPr>
      <w:r>
        <w:rPr>
          <w:rFonts w:ascii="Arial" w:hAnsi="Arial" w:cs="Arial"/>
          <w:sz w:val="20"/>
          <w:szCs w:val="20"/>
        </w:rPr>
        <w:t>b) El sistema ATP-PCr requiere oxígeno para funcionar eficazmente</w:t>
      </w:r>
    </w:p>
    <w:p w14:paraId="7AECBD44" w14:textId="77777777" w:rsidR="00F234E7" w:rsidRDefault="00F234E7" w:rsidP="00F234E7">
      <w:pPr>
        <w:spacing w:after="0"/>
        <w:ind w:left="284"/>
        <w:rPr>
          <w:rFonts w:ascii="Arial" w:hAnsi="Arial" w:cs="Arial"/>
          <w:sz w:val="20"/>
          <w:szCs w:val="20"/>
        </w:rPr>
      </w:pPr>
      <w:r>
        <w:rPr>
          <w:rFonts w:ascii="Arial" w:hAnsi="Arial" w:cs="Arial"/>
          <w:sz w:val="20"/>
          <w:szCs w:val="20"/>
        </w:rPr>
        <w:t>c) El sistema oxidativo sólo utiliza carbohidratos como fuente de combustible</w:t>
      </w:r>
    </w:p>
    <w:p w14:paraId="6725D585" w14:textId="0CB4A2B4" w:rsidR="00F234E7" w:rsidRDefault="00F234E7" w:rsidP="00F234E7">
      <w:pPr>
        <w:spacing w:after="0"/>
        <w:ind w:left="284"/>
        <w:rPr>
          <w:rFonts w:ascii="Arial" w:hAnsi="Arial" w:cs="Arial"/>
          <w:sz w:val="20"/>
          <w:szCs w:val="20"/>
        </w:rPr>
      </w:pPr>
      <w:r>
        <w:rPr>
          <w:rFonts w:ascii="Arial" w:hAnsi="Arial" w:cs="Arial"/>
          <w:sz w:val="20"/>
          <w:szCs w:val="20"/>
        </w:rPr>
        <w:t>d) El sistema oxidativo es la principal fuente de ATP durante el ejercicio prolongado en estado estable</w:t>
      </w:r>
    </w:p>
    <w:p w14:paraId="317D42A2" w14:textId="08D280CD" w:rsidR="00F234E7" w:rsidRDefault="00F234E7" w:rsidP="00F234E7">
      <w:pPr>
        <w:spacing w:after="0"/>
        <w:ind w:left="284"/>
        <w:rPr>
          <w:rFonts w:ascii="Arial" w:hAnsi="Arial" w:cs="Arial"/>
          <w:sz w:val="20"/>
          <w:szCs w:val="20"/>
        </w:rPr>
      </w:pPr>
      <w:r>
        <w:rPr>
          <w:rFonts w:ascii="Arial" w:hAnsi="Arial" w:cs="Arial"/>
          <w:sz w:val="20"/>
          <w:szCs w:val="20"/>
        </w:rPr>
        <w:t>e) El sistema glucolítico puede provocar la acumulación de lactato en los músculos</w:t>
      </w:r>
    </w:p>
    <w:p w14:paraId="2D72093C" w14:textId="77777777" w:rsidR="00F234E7" w:rsidRDefault="00F234E7" w:rsidP="00F234E7">
      <w:pPr>
        <w:spacing w:after="0"/>
        <w:rPr>
          <w:rFonts w:ascii="Arial" w:hAnsi="Arial" w:cs="Arial"/>
          <w:sz w:val="20"/>
          <w:szCs w:val="20"/>
        </w:rPr>
      </w:pPr>
    </w:p>
    <w:p w14:paraId="0AD9081C" w14:textId="77777777" w:rsidR="00F234E7" w:rsidRDefault="00F234E7" w:rsidP="00F234E7">
      <w:pPr>
        <w:spacing w:after="0"/>
        <w:rPr>
          <w:rFonts w:ascii="Arial" w:hAnsi="Arial" w:cs="Arial"/>
          <w:sz w:val="20"/>
          <w:szCs w:val="20"/>
        </w:rPr>
      </w:pPr>
      <w:r>
        <w:rPr>
          <w:rFonts w:ascii="Arial" w:hAnsi="Arial" w:cs="Arial"/>
          <w:sz w:val="20"/>
          <w:szCs w:val="20"/>
        </w:rPr>
        <w:t>4.3.3. (B1). ¿Qué enzimas se encargan, respectivamente, de la generación de α-cetoglutarato y de succinato en el ciclo de Krebs?</w:t>
      </w:r>
    </w:p>
    <w:p w14:paraId="4318CE52" w14:textId="77777777" w:rsidR="00F234E7" w:rsidRDefault="00F234E7" w:rsidP="00F234E7">
      <w:pPr>
        <w:spacing w:after="0"/>
        <w:ind w:left="284"/>
        <w:rPr>
          <w:rFonts w:ascii="Arial" w:hAnsi="Arial" w:cs="Arial"/>
          <w:sz w:val="20"/>
          <w:szCs w:val="20"/>
        </w:rPr>
      </w:pPr>
      <w:r>
        <w:rPr>
          <w:rFonts w:ascii="Arial" w:hAnsi="Arial" w:cs="Arial"/>
          <w:sz w:val="20"/>
          <w:szCs w:val="20"/>
        </w:rPr>
        <w:t>a) Isocitrato deshidrogenasa y succinil-CoA hidratasa</w:t>
      </w:r>
    </w:p>
    <w:p w14:paraId="29B009D0"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b) Fumarasa e isocitrato deshidrogenasa </w:t>
      </w:r>
    </w:p>
    <w:p w14:paraId="61754B39" w14:textId="0EA3EECD" w:rsidR="00F234E7" w:rsidRDefault="00F234E7" w:rsidP="00F234E7">
      <w:pPr>
        <w:spacing w:after="0"/>
        <w:ind w:left="284"/>
        <w:rPr>
          <w:rFonts w:ascii="Arial" w:hAnsi="Arial" w:cs="Arial"/>
          <w:sz w:val="20"/>
          <w:szCs w:val="20"/>
        </w:rPr>
      </w:pPr>
      <w:r>
        <w:rPr>
          <w:rFonts w:ascii="Arial" w:hAnsi="Arial" w:cs="Arial"/>
          <w:sz w:val="20"/>
          <w:szCs w:val="20"/>
        </w:rPr>
        <w:t xml:space="preserve">c) Isocitrato deshidrogenasa y succinil-CoA sintasa </w:t>
      </w:r>
    </w:p>
    <w:p w14:paraId="6BD3C1AA" w14:textId="77777777" w:rsidR="00F234E7" w:rsidRDefault="00F234E7" w:rsidP="00F234E7">
      <w:pPr>
        <w:spacing w:after="0"/>
        <w:ind w:left="284"/>
        <w:rPr>
          <w:rFonts w:ascii="Arial" w:hAnsi="Arial" w:cs="Arial"/>
          <w:sz w:val="20"/>
          <w:szCs w:val="20"/>
        </w:rPr>
      </w:pPr>
      <w:r>
        <w:rPr>
          <w:rFonts w:ascii="Arial" w:hAnsi="Arial" w:cs="Arial"/>
          <w:sz w:val="20"/>
          <w:szCs w:val="20"/>
        </w:rPr>
        <w:t>d) Isocitrato deshidrogenasa y complejo cetoglutarato deshidrogenasa</w:t>
      </w:r>
    </w:p>
    <w:p w14:paraId="35B98F8B" w14:textId="77777777" w:rsidR="00F234E7" w:rsidRDefault="00F234E7" w:rsidP="00F234E7">
      <w:pPr>
        <w:spacing w:after="0"/>
        <w:ind w:left="284"/>
        <w:rPr>
          <w:rFonts w:ascii="Arial" w:hAnsi="Arial" w:cs="Arial"/>
          <w:sz w:val="20"/>
          <w:szCs w:val="20"/>
        </w:rPr>
      </w:pPr>
      <w:r>
        <w:rPr>
          <w:rFonts w:ascii="Arial" w:hAnsi="Arial" w:cs="Arial"/>
          <w:sz w:val="20"/>
          <w:szCs w:val="20"/>
        </w:rPr>
        <w:t>e) α-cetoglutarato deshidrogenasa y citrato sintasa</w:t>
      </w:r>
    </w:p>
    <w:p w14:paraId="2AC499D8" w14:textId="77777777" w:rsidR="00F234E7" w:rsidRDefault="00F234E7" w:rsidP="00F234E7">
      <w:pPr>
        <w:spacing w:after="0"/>
        <w:rPr>
          <w:rFonts w:ascii="Arial" w:hAnsi="Arial" w:cs="Arial"/>
          <w:sz w:val="20"/>
          <w:szCs w:val="20"/>
        </w:rPr>
      </w:pPr>
    </w:p>
    <w:p w14:paraId="534EBED9" w14:textId="77777777" w:rsidR="00F234E7" w:rsidRDefault="00F234E7" w:rsidP="00F234E7">
      <w:pPr>
        <w:spacing w:after="0"/>
        <w:rPr>
          <w:rFonts w:ascii="Arial" w:hAnsi="Arial" w:cs="Arial"/>
          <w:sz w:val="20"/>
          <w:szCs w:val="20"/>
        </w:rPr>
      </w:pPr>
      <w:r>
        <w:rPr>
          <w:rFonts w:ascii="Arial" w:hAnsi="Arial" w:cs="Arial"/>
          <w:sz w:val="20"/>
          <w:szCs w:val="20"/>
        </w:rPr>
        <w:t>4.3.4. (B1). ¿Qué enzimas se encargan de la generación de succinato y de fumarato en el ciclo de Krebs?</w:t>
      </w:r>
    </w:p>
    <w:p w14:paraId="0EFC5A56" w14:textId="77777777" w:rsidR="00F234E7" w:rsidRDefault="00F234E7" w:rsidP="00F234E7">
      <w:pPr>
        <w:spacing w:after="0"/>
        <w:ind w:left="284"/>
        <w:rPr>
          <w:rFonts w:ascii="Arial" w:hAnsi="Arial" w:cs="Arial"/>
          <w:sz w:val="20"/>
          <w:szCs w:val="20"/>
        </w:rPr>
      </w:pPr>
      <w:r>
        <w:rPr>
          <w:rFonts w:ascii="Arial" w:hAnsi="Arial" w:cs="Arial"/>
          <w:sz w:val="20"/>
          <w:szCs w:val="20"/>
        </w:rPr>
        <w:t>a) Isocitrato deshidrogenasa y succinil-CoA sintasa</w:t>
      </w:r>
    </w:p>
    <w:p w14:paraId="02223E02" w14:textId="77777777" w:rsidR="00F234E7" w:rsidRDefault="00F234E7" w:rsidP="00F234E7">
      <w:pPr>
        <w:spacing w:after="0"/>
        <w:ind w:left="284"/>
        <w:rPr>
          <w:rFonts w:ascii="Arial" w:hAnsi="Arial" w:cs="Arial"/>
          <w:sz w:val="20"/>
          <w:szCs w:val="20"/>
        </w:rPr>
      </w:pPr>
      <w:r>
        <w:rPr>
          <w:rFonts w:ascii="Arial" w:hAnsi="Arial" w:cs="Arial"/>
          <w:sz w:val="20"/>
          <w:szCs w:val="20"/>
        </w:rPr>
        <w:t>b) Succinato deshidrogenasa y fumarasa, respectivamente</w:t>
      </w:r>
    </w:p>
    <w:p w14:paraId="76B17F02" w14:textId="420CD609" w:rsidR="00F234E7" w:rsidRDefault="00F234E7" w:rsidP="00F234E7">
      <w:pPr>
        <w:spacing w:after="0"/>
        <w:ind w:left="284"/>
        <w:rPr>
          <w:rFonts w:ascii="Arial" w:hAnsi="Arial" w:cs="Arial"/>
          <w:sz w:val="20"/>
          <w:szCs w:val="20"/>
        </w:rPr>
      </w:pPr>
      <w:r>
        <w:rPr>
          <w:rFonts w:ascii="Arial" w:hAnsi="Arial" w:cs="Arial"/>
          <w:sz w:val="20"/>
          <w:szCs w:val="20"/>
        </w:rPr>
        <w:lastRenderedPageBreak/>
        <w:t>c) Succinil-CoA sintetasa y succinato deshidrogenasa, respectivamente</w:t>
      </w:r>
    </w:p>
    <w:p w14:paraId="126256FC" w14:textId="77777777" w:rsidR="00F234E7" w:rsidRDefault="00F234E7" w:rsidP="00F234E7">
      <w:pPr>
        <w:spacing w:after="0"/>
        <w:ind w:left="284"/>
        <w:rPr>
          <w:rFonts w:ascii="Arial" w:hAnsi="Arial" w:cs="Arial"/>
          <w:sz w:val="20"/>
          <w:szCs w:val="20"/>
        </w:rPr>
      </w:pPr>
      <w:r>
        <w:rPr>
          <w:rFonts w:ascii="Arial" w:hAnsi="Arial" w:cs="Arial"/>
          <w:sz w:val="20"/>
          <w:szCs w:val="20"/>
        </w:rPr>
        <w:t>d) Complejo cetoglutarato deshidrogenasa e isocitrato deshidrogenasa, respectivamente</w:t>
      </w:r>
    </w:p>
    <w:p w14:paraId="61AFB146" w14:textId="77777777" w:rsidR="00F234E7" w:rsidRDefault="00F234E7" w:rsidP="00F234E7">
      <w:pPr>
        <w:spacing w:after="0"/>
        <w:ind w:left="284"/>
        <w:rPr>
          <w:rFonts w:ascii="Arial" w:hAnsi="Arial" w:cs="Arial"/>
          <w:sz w:val="20"/>
          <w:szCs w:val="20"/>
        </w:rPr>
      </w:pPr>
      <w:r>
        <w:rPr>
          <w:rFonts w:ascii="Arial" w:hAnsi="Arial" w:cs="Arial"/>
          <w:sz w:val="20"/>
          <w:szCs w:val="20"/>
        </w:rPr>
        <w:t>e) α-cetoglutarato deshidrogenasa y fumarasa</w:t>
      </w:r>
    </w:p>
    <w:p w14:paraId="2C30BF52" w14:textId="77777777" w:rsidR="00F234E7" w:rsidRDefault="00F234E7" w:rsidP="00F234E7">
      <w:pPr>
        <w:spacing w:after="0"/>
        <w:rPr>
          <w:rFonts w:ascii="Arial" w:hAnsi="Arial" w:cs="Arial"/>
          <w:sz w:val="20"/>
          <w:szCs w:val="20"/>
        </w:rPr>
      </w:pPr>
    </w:p>
    <w:p w14:paraId="65286E0D" w14:textId="77777777" w:rsidR="00F234E7" w:rsidRDefault="00F234E7" w:rsidP="00F234E7">
      <w:pPr>
        <w:spacing w:after="0"/>
        <w:rPr>
          <w:rFonts w:ascii="Arial" w:hAnsi="Arial" w:cs="Arial"/>
          <w:sz w:val="20"/>
          <w:szCs w:val="20"/>
        </w:rPr>
      </w:pPr>
      <w:r>
        <w:rPr>
          <w:rFonts w:ascii="Arial" w:hAnsi="Arial" w:cs="Arial"/>
          <w:sz w:val="20"/>
          <w:szCs w:val="20"/>
        </w:rPr>
        <w:t>4.3.5. (B1). ¿Qué enzimas se encargan de la generación de isocitrato y de succinil-CoA en el ciclo de Krebs?</w:t>
      </w:r>
    </w:p>
    <w:p w14:paraId="5B12CA94" w14:textId="77777777" w:rsidR="00F234E7" w:rsidRDefault="00F234E7" w:rsidP="00F234E7">
      <w:pPr>
        <w:spacing w:after="0"/>
        <w:ind w:left="284"/>
        <w:rPr>
          <w:rFonts w:ascii="Arial" w:hAnsi="Arial" w:cs="Arial"/>
          <w:sz w:val="20"/>
          <w:szCs w:val="20"/>
        </w:rPr>
      </w:pPr>
      <w:r>
        <w:rPr>
          <w:rFonts w:ascii="Arial" w:hAnsi="Arial" w:cs="Arial"/>
          <w:sz w:val="20"/>
          <w:szCs w:val="20"/>
        </w:rPr>
        <w:t>a) Isocitrato deshidrogenasa y succinil-CoA sintasa, respectivamente</w:t>
      </w:r>
    </w:p>
    <w:p w14:paraId="7AF27225" w14:textId="77777777" w:rsidR="00F234E7" w:rsidRDefault="00F234E7" w:rsidP="00F234E7">
      <w:pPr>
        <w:spacing w:after="0"/>
        <w:ind w:left="284"/>
        <w:rPr>
          <w:rFonts w:ascii="Arial" w:hAnsi="Arial" w:cs="Arial"/>
          <w:sz w:val="20"/>
          <w:szCs w:val="20"/>
        </w:rPr>
      </w:pPr>
      <w:r>
        <w:rPr>
          <w:rFonts w:ascii="Arial" w:hAnsi="Arial" w:cs="Arial"/>
          <w:sz w:val="20"/>
          <w:szCs w:val="20"/>
        </w:rPr>
        <w:t>b) Aconitasa y succinil-CoA sintasa, respectivamente</w:t>
      </w:r>
    </w:p>
    <w:p w14:paraId="4211E23D" w14:textId="017BED84" w:rsidR="00F234E7" w:rsidRDefault="00F234E7" w:rsidP="00F234E7">
      <w:pPr>
        <w:spacing w:after="0"/>
        <w:ind w:left="284"/>
        <w:rPr>
          <w:rFonts w:ascii="Arial" w:hAnsi="Arial" w:cs="Arial"/>
          <w:sz w:val="20"/>
          <w:szCs w:val="20"/>
        </w:rPr>
      </w:pPr>
      <w:r>
        <w:rPr>
          <w:rFonts w:ascii="Arial" w:hAnsi="Arial" w:cs="Arial"/>
          <w:sz w:val="20"/>
          <w:szCs w:val="20"/>
        </w:rPr>
        <w:t>c) Aconitasa y complejo α-cetoglutarato deshidrogenasa, respectivamente</w:t>
      </w:r>
    </w:p>
    <w:p w14:paraId="43210E1C" w14:textId="77777777" w:rsidR="00F234E7" w:rsidRDefault="00F234E7" w:rsidP="00F234E7">
      <w:pPr>
        <w:spacing w:after="0"/>
        <w:ind w:left="284"/>
        <w:rPr>
          <w:rFonts w:ascii="Arial" w:hAnsi="Arial" w:cs="Arial"/>
          <w:sz w:val="20"/>
          <w:szCs w:val="20"/>
        </w:rPr>
      </w:pPr>
      <w:r>
        <w:rPr>
          <w:rFonts w:ascii="Arial" w:hAnsi="Arial" w:cs="Arial"/>
          <w:sz w:val="20"/>
          <w:szCs w:val="20"/>
        </w:rPr>
        <w:t>d) Citrato sintasa y complejo α-cetoglutarato deshidrogenasa, respectivamente</w:t>
      </w:r>
    </w:p>
    <w:p w14:paraId="66271ABE" w14:textId="77777777" w:rsidR="00F234E7" w:rsidRDefault="00F234E7" w:rsidP="00F234E7">
      <w:pPr>
        <w:spacing w:after="0"/>
        <w:ind w:left="284"/>
        <w:rPr>
          <w:rFonts w:ascii="Arial" w:hAnsi="Arial" w:cs="Arial"/>
          <w:sz w:val="20"/>
          <w:szCs w:val="20"/>
        </w:rPr>
      </w:pPr>
      <w:r>
        <w:rPr>
          <w:rFonts w:ascii="Arial" w:hAnsi="Arial" w:cs="Arial"/>
          <w:sz w:val="20"/>
          <w:szCs w:val="20"/>
        </w:rPr>
        <w:t>e) Malato deshidrogenasa e isocitrato deshidrogenasa, respectivamente</w:t>
      </w:r>
    </w:p>
    <w:p w14:paraId="0539CB4F" w14:textId="77777777" w:rsidR="00F234E7" w:rsidRDefault="00F234E7" w:rsidP="00F234E7">
      <w:pPr>
        <w:spacing w:after="0"/>
        <w:rPr>
          <w:rFonts w:ascii="Arial" w:hAnsi="Arial" w:cs="Arial"/>
          <w:sz w:val="20"/>
          <w:szCs w:val="20"/>
        </w:rPr>
      </w:pPr>
    </w:p>
    <w:p w14:paraId="153958D7" w14:textId="77777777" w:rsidR="00F234E7" w:rsidRDefault="00F234E7" w:rsidP="00F234E7">
      <w:pPr>
        <w:spacing w:after="0"/>
        <w:rPr>
          <w:rFonts w:ascii="Arial" w:hAnsi="Arial" w:cs="Arial"/>
          <w:sz w:val="20"/>
          <w:szCs w:val="20"/>
        </w:rPr>
      </w:pPr>
      <w:r>
        <w:rPr>
          <w:rFonts w:ascii="Arial" w:hAnsi="Arial" w:cs="Arial"/>
          <w:sz w:val="20"/>
          <w:szCs w:val="20"/>
        </w:rPr>
        <w:t>4.3.6. (B2). ¿Cuáles de las siguientes características posee el succinato deshidrogenasa?</w:t>
      </w:r>
    </w:p>
    <w:p w14:paraId="5411D9FD" w14:textId="0A53970E" w:rsidR="00F234E7" w:rsidRDefault="00F234E7" w:rsidP="00F234E7">
      <w:pPr>
        <w:spacing w:after="0"/>
        <w:ind w:left="284"/>
        <w:rPr>
          <w:rFonts w:ascii="Arial" w:hAnsi="Arial" w:cs="Arial"/>
          <w:sz w:val="20"/>
          <w:szCs w:val="20"/>
        </w:rPr>
      </w:pPr>
      <w:r>
        <w:rPr>
          <w:rFonts w:ascii="Arial" w:hAnsi="Arial" w:cs="Arial"/>
          <w:sz w:val="20"/>
          <w:szCs w:val="20"/>
        </w:rPr>
        <w:t xml:space="preserve">a) </w:t>
      </w:r>
      <w:r>
        <w:rPr>
          <w:rFonts w:ascii="Arial" w:hAnsi="Arial" w:cs="Arial"/>
          <w:sz w:val="20"/>
          <w:szCs w:val="20"/>
        </w:rPr>
        <w:t>Estereoselectividad</w:t>
      </w:r>
    </w:p>
    <w:p w14:paraId="4BE4AD5B"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b) </w:t>
      </w:r>
      <w:r>
        <w:rPr>
          <w:rFonts w:ascii="Arial" w:hAnsi="Arial" w:cs="Arial"/>
          <w:sz w:val="20"/>
          <w:szCs w:val="20"/>
        </w:rPr>
        <w:t>Estereoespecificidad</w:t>
      </w:r>
    </w:p>
    <w:p w14:paraId="1EDB4BDC" w14:textId="77777777" w:rsidR="00F234E7" w:rsidRDefault="00F234E7" w:rsidP="00F234E7">
      <w:pPr>
        <w:spacing w:after="0"/>
        <w:ind w:left="284"/>
        <w:rPr>
          <w:rFonts w:ascii="Arial" w:hAnsi="Arial" w:cs="Arial"/>
          <w:sz w:val="20"/>
          <w:szCs w:val="20"/>
        </w:rPr>
      </w:pPr>
      <w:r>
        <w:rPr>
          <w:rFonts w:ascii="Arial" w:hAnsi="Arial" w:cs="Arial"/>
          <w:sz w:val="20"/>
          <w:szCs w:val="20"/>
        </w:rPr>
        <w:t>c) Acoplamiento con la cadena de transporte electrónico</w:t>
      </w:r>
    </w:p>
    <w:p w14:paraId="5DF9FB8E" w14:textId="77777777" w:rsidR="00F234E7" w:rsidRDefault="00F234E7" w:rsidP="00F234E7">
      <w:pPr>
        <w:spacing w:after="0"/>
        <w:ind w:left="284"/>
        <w:rPr>
          <w:rFonts w:ascii="Arial" w:hAnsi="Arial" w:cs="Arial"/>
          <w:sz w:val="20"/>
          <w:szCs w:val="20"/>
        </w:rPr>
      </w:pPr>
      <w:r>
        <w:rPr>
          <w:rFonts w:ascii="Arial" w:hAnsi="Arial" w:cs="Arial"/>
          <w:sz w:val="20"/>
          <w:szCs w:val="20"/>
        </w:rPr>
        <w:t>d) Es capaz de alterar el equilibrio de la reacción</w:t>
      </w:r>
    </w:p>
    <w:p w14:paraId="5A345F1C" w14:textId="77777777" w:rsidR="00F234E7" w:rsidRDefault="00F234E7" w:rsidP="00F234E7">
      <w:pPr>
        <w:spacing w:after="0"/>
        <w:ind w:left="284"/>
        <w:rPr>
          <w:rFonts w:ascii="Arial" w:hAnsi="Arial" w:cs="Arial"/>
          <w:sz w:val="20"/>
          <w:szCs w:val="20"/>
        </w:rPr>
      </w:pPr>
      <w:r>
        <w:rPr>
          <w:rFonts w:ascii="Arial" w:hAnsi="Arial" w:cs="Arial"/>
          <w:sz w:val="20"/>
          <w:szCs w:val="20"/>
        </w:rPr>
        <w:t>e) Reacción reversible</w:t>
      </w:r>
    </w:p>
    <w:p w14:paraId="26319DEC" w14:textId="77777777" w:rsidR="00F234E7" w:rsidRDefault="00F234E7" w:rsidP="00F234E7">
      <w:pPr>
        <w:spacing w:after="0"/>
        <w:rPr>
          <w:rFonts w:ascii="Arial" w:hAnsi="Arial" w:cs="Arial"/>
          <w:sz w:val="20"/>
          <w:szCs w:val="20"/>
        </w:rPr>
      </w:pPr>
    </w:p>
    <w:p w14:paraId="58843E06" w14:textId="77777777" w:rsidR="00F234E7" w:rsidRDefault="00F234E7" w:rsidP="00F234E7">
      <w:pPr>
        <w:spacing w:after="0"/>
        <w:rPr>
          <w:rFonts w:ascii="Arial" w:hAnsi="Arial" w:cs="Arial"/>
          <w:sz w:val="20"/>
          <w:szCs w:val="20"/>
        </w:rPr>
      </w:pPr>
      <w:r>
        <w:rPr>
          <w:rFonts w:ascii="Arial" w:hAnsi="Arial" w:cs="Arial"/>
          <w:sz w:val="20"/>
          <w:szCs w:val="20"/>
        </w:rPr>
        <w:t>4.3.7. (B2). ¿Cuáles de las siguientes características posee la fumarasa?</w:t>
      </w:r>
    </w:p>
    <w:p w14:paraId="644C5D78"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a) </w:t>
      </w:r>
      <w:r>
        <w:rPr>
          <w:rFonts w:ascii="Arial" w:hAnsi="Arial" w:cs="Arial"/>
          <w:sz w:val="20"/>
          <w:szCs w:val="20"/>
        </w:rPr>
        <w:t>Estereoselectividad</w:t>
      </w:r>
    </w:p>
    <w:p w14:paraId="60AAB702" w14:textId="43D6AD1C" w:rsidR="00F234E7" w:rsidRDefault="00F234E7" w:rsidP="00F234E7">
      <w:pPr>
        <w:spacing w:after="0"/>
        <w:ind w:left="284"/>
        <w:rPr>
          <w:rFonts w:ascii="Arial" w:hAnsi="Arial" w:cs="Arial"/>
          <w:sz w:val="20"/>
          <w:szCs w:val="20"/>
        </w:rPr>
      </w:pPr>
      <w:r>
        <w:rPr>
          <w:rFonts w:ascii="Arial" w:hAnsi="Arial" w:cs="Arial"/>
          <w:sz w:val="20"/>
          <w:szCs w:val="20"/>
        </w:rPr>
        <w:t xml:space="preserve">b) </w:t>
      </w:r>
      <w:r>
        <w:rPr>
          <w:rFonts w:ascii="Arial" w:hAnsi="Arial" w:cs="Arial"/>
          <w:sz w:val="20"/>
          <w:szCs w:val="20"/>
        </w:rPr>
        <w:t>Estereoespecificidad</w:t>
      </w:r>
    </w:p>
    <w:p w14:paraId="103BAF95" w14:textId="77777777" w:rsidR="00F234E7" w:rsidRDefault="00F234E7" w:rsidP="00F234E7">
      <w:pPr>
        <w:spacing w:after="0"/>
        <w:ind w:left="284"/>
        <w:rPr>
          <w:rFonts w:ascii="Arial" w:hAnsi="Arial" w:cs="Arial"/>
          <w:sz w:val="20"/>
          <w:szCs w:val="20"/>
        </w:rPr>
      </w:pPr>
      <w:r>
        <w:rPr>
          <w:rFonts w:ascii="Arial" w:hAnsi="Arial" w:cs="Arial"/>
          <w:sz w:val="20"/>
          <w:szCs w:val="20"/>
        </w:rPr>
        <w:t>c) Acoplamiento con la cadena de transporte electrónico</w:t>
      </w:r>
    </w:p>
    <w:p w14:paraId="5CCB912A" w14:textId="77777777" w:rsidR="00F234E7" w:rsidRDefault="00F234E7" w:rsidP="00F234E7">
      <w:pPr>
        <w:spacing w:after="0"/>
        <w:ind w:left="284"/>
        <w:rPr>
          <w:rFonts w:ascii="Arial" w:hAnsi="Arial" w:cs="Arial"/>
          <w:sz w:val="20"/>
          <w:szCs w:val="20"/>
        </w:rPr>
      </w:pPr>
      <w:r>
        <w:rPr>
          <w:rFonts w:ascii="Arial" w:hAnsi="Arial" w:cs="Arial"/>
          <w:sz w:val="20"/>
          <w:szCs w:val="20"/>
        </w:rPr>
        <w:t>d) Es capaz de alterar el equilibrio de la reacción</w:t>
      </w:r>
    </w:p>
    <w:p w14:paraId="088CCE47" w14:textId="77777777" w:rsidR="00F234E7" w:rsidRDefault="00F234E7" w:rsidP="00F234E7">
      <w:pPr>
        <w:spacing w:after="0"/>
        <w:ind w:left="284"/>
        <w:rPr>
          <w:rFonts w:ascii="Arial" w:hAnsi="Arial" w:cs="Arial"/>
          <w:sz w:val="20"/>
          <w:szCs w:val="20"/>
        </w:rPr>
      </w:pPr>
      <w:r>
        <w:rPr>
          <w:rFonts w:ascii="Arial" w:hAnsi="Arial" w:cs="Arial"/>
          <w:sz w:val="20"/>
          <w:szCs w:val="20"/>
        </w:rPr>
        <w:t>e) Reacción reversible</w:t>
      </w:r>
    </w:p>
    <w:p w14:paraId="1CD2415A" w14:textId="77777777" w:rsidR="00F234E7" w:rsidRDefault="00F234E7" w:rsidP="00F234E7">
      <w:pPr>
        <w:spacing w:after="0"/>
        <w:rPr>
          <w:rFonts w:ascii="Arial" w:hAnsi="Arial" w:cs="Arial"/>
          <w:sz w:val="20"/>
          <w:szCs w:val="20"/>
        </w:rPr>
      </w:pPr>
    </w:p>
    <w:p w14:paraId="4921DF14" w14:textId="77777777" w:rsidR="00F234E7" w:rsidRDefault="00F234E7" w:rsidP="00F234E7">
      <w:pPr>
        <w:spacing w:after="0"/>
      </w:pPr>
      <w:r>
        <w:rPr>
          <w:rFonts w:ascii="Arial" w:hAnsi="Arial" w:cs="Arial"/>
          <w:sz w:val="20"/>
          <w:szCs w:val="20"/>
        </w:rPr>
        <w:t>4.3.8. (B3). ¿Número de NADH, FADH</w:t>
      </w:r>
      <w:r>
        <w:rPr>
          <w:rFonts w:ascii="Arial" w:hAnsi="Arial" w:cs="Arial"/>
          <w:sz w:val="20"/>
          <w:szCs w:val="20"/>
          <w:vertAlign w:val="subscript"/>
        </w:rPr>
        <w:t>2</w:t>
      </w:r>
      <w:r>
        <w:rPr>
          <w:rFonts w:ascii="Arial" w:hAnsi="Arial" w:cs="Arial"/>
          <w:sz w:val="20"/>
          <w:szCs w:val="20"/>
        </w:rPr>
        <w:t xml:space="preserve"> y GTP que se generan a partir de cinco moléculas de acetil-CoA en el ciclo de Krebs?</w:t>
      </w:r>
    </w:p>
    <w:p w14:paraId="3377E3C0" w14:textId="77777777" w:rsidR="00F234E7" w:rsidRDefault="00F234E7" w:rsidP="00F234E7">
      <w:pPr>
        <w:spacing w:after="0"/>
        <w:ind w:left="284"/>
      </w:pPr>
      <w:r>
        <w:rPr>
          <w:rFonts w:ascii="Arial" w:hAnsi="Arial" w:cs="Arial"/>
          <w:sz w:val="20"/>
          <w:szCs w:val="20"/>
        </w:rPr>
        <w:t>a) 5 NADH, 5 FADH</w:t>
      </w:r>
      <w:r>
        <w:rPr>
          <w:rFonts w:ascii="Arial" w:hAnsi="Arial" w:cs="Arial"/>
          <w:sz w:val="20"/>
          <w:szCs w:val="20"/>
          <w:vertAlign w:val="subscript"/>
        </w:rPr>
        <w:t>2</w:t>
      </w:r>
      <w:r>
        <w:rPr>
          <w:rFonts w:ascii="Arial" w:hAnsi="Arial" w:cs="Arial"/>
          <w:sz w:val="20"/>
          <w:szCs w:val="20"/>
        </w:rPr>
        <w:t xml:space="preserve"> y 10 GTP </w:t>
      </w:r>
    </w:p>
    <w:p w14:paraId="1968FC4B" w14:textId="77777777" w:rsidR="00F234E7" w:rsidRDefault="00F234E7" w:rsidP="00F234E7">
      <w:pPr>
        <w:spacing w:after="0"/>
        <w:ind w:left="284"/>
      </w:pPr>
      <w:r>
        <w:rPr>
          <w:rFonts w:ascii="Arial" w:hAnsi="Arial" w:cs="Arial"/>
          <w:sz w:val="20"/>
          <w:szCs w:val="20"/>
        </w:rPr>
        <w:t>b) 3 NADH, 1 FADH</w:t>
      </w:r>
      <w:r>
        <w:rPr>
          <w:rFonts w:ascii="Arial" w:hAnsi="Arial" w:cs="Arial"/>
          <w:sz w:val="20"/>
          <w:szCs w:val="20"/>
          <w:vertAlign w:val="subscript"/>
        </w:rPr>
        <w:t>2</w:t>
      </w:r>
      <w:r>
        <w:rPr>
          <w:rFonts w:ascii="Arial" w:hAnsi="Arial" w:cs="Arial"/>
          <w:sz w:val="20"/>
          <w:szCs w:val="20"/>
        </w:rPr>
        <w:t xml:space="preserve"> y 1 GTP</w:t>
      </w:r>
    </w:p>
    <w:p w14:paraId="6BA37DEB" w14:textId="1DBBD2EB" w:rsidR="00F234E7" w:rsidRDefault="00F234E7" w:rsidP="00F234E7">
      <w:pPr>
        <w:spacing w:after="0"/>
        <w:ind w:left="284"/>
      </w:pPr>
      <w:r>
        <w:rPr>
          <w:rFonts w:ascii="Arial" w:hAnsi="Arial" w:cs="Arial"/>
          <w:sz w:val="20"/>
          <w:szCs w:val="20"/>
        </w:rPr>
        <w:t>c) 15 NADH, 5 FADH</w:t>
      </w:r>
      <w:r>
        <w:rPr>
          <w:rFonts w:ascii="Arial" w:hAnsi="Arial" w:cs="Arial"/>
          <w:sz w:val="20"/>
          <w:szCs w:val="20"/>
          <w:vertAlign w:val="subscript"/>
        </w:rPr>
        <w:t>2</w:t>
      </w:r>
      <w:r>
        <w:rPr>
          <w:rFonts w:ascii="Arial" w:hAnsi="Arial" w:cs="Arial"/>
          <w:sz w:val="20"/>
          <w:szCs w:val="20"/>
        </w:rPr>
        <w:t xml:space="preserve"> y 5 GTP</w:t>
      </w:r>
    </w:p>
    <w:p w14:paraId="7A2294CE" w14:textId="77777777" w:rsidR="00F234E7" w:rsidRDefault="00F234E7" w:rsidP="00F234E7">
      <w:pPr>
        <w:spacing w:after="0"/>
        <w:ind w:left="284"/>
      </w:pPr>
      <w:r>
        <w:rPr>
          <w:rFonts w:ascii="Arial" w:hAnsi="Arial" w:cs="Arial"/>
          <w:sz w:val="20"/>
          <w:szCs w:val="20"/>
        </w:rPr>
        <w:t>d) 10 NADH, 5 FADH</w:t>
      </w:r>
      <w:r>
        <w:rPr>
          <w:rFonts w:ascii="Arial" w:hAnsi="Arial" w:cs="Arial"/>
          <w:sz w:val="20"/>
          <w:szCs w:val="20"/>
          <w:vertAlign w:val="subscript"/>
        </w:rPr>
        <w:t>2</w:t>
      </w:r>
      <w:r>
        <w:rPr>
          <w:rFonts w:ascii="Arial" w:hAnsi="Arial" w:cs="Arial"/>
          <w:sz w:val="20"/>
          <w:szCs w:val="20"/>
        </w:rPr>
        <w:t xml:space="preserve"> y 10 GTP </w:t>
      </w:r>
    </w:p>
    <w:p w14:paraId="1BB3AD88" w14:textId="77777777" w:rsidR="00F234E7" w:rsidRDefault="00F234E7" w:rsidP="00F234E7">
      <w:pPr>
        <w:spacing w:after="0"/>
        <w:ind w:left="284"/>
        <w:rPr>
          <w:rFonts w:ascii="Arial" w:hAnsi="Arial" w:cs="Arial"/>
          <w:sz w:val="20"/>
          <w:szCs w:val="20"/>
        </w:rPr>
      </w:pPr>
      <w:r>
        <w:rPr>
          <w:rFonts w:ascii="Arial" w:hAnsi="Arial" w:cs="Arial"/>
          <w:sz w:val="20"/>
          <w:szCs w:val="20"/>
        </w:rPr>
        <w:t>e) De forma neta, no se forma ninguno de los anteriores compuestos</w:t>
      </w:r>
    </w:p>
    <w:p w14:paraId="5714F646" w14:textId="77777777" w:rsidR="00F234E7" w:rsidRDefault="00F234E7" w:rsidP="00F234E7">
      <w:pPr>
        <w:spacing w:after="0"/>
        <w:rPr>
          <w:rFonts w:ascii="Arial" w:hAnsi="Arial" w:cs="Arial"/>
          <w:sz w:val="20"/>
          <w:szCs w:val="20"/>
        </w:rPr>
      </w:pPr>
    </w:p>
    <w:p w14:paraId="5A38BA4A" w14:textId="77777777" w:rsidR="00F234E7" w:rsidRDefault="00F234E7" w:rsidP="00F234E7">
      <w:pPr>
        <w:spacing w:after="0"/>
      </w:pPr>
      <w:r>
        <w:rPr>
          <w:rFonts w:ascii="Arial" w:hAnsi="Arial" w:cs="Arial"/>
          <w:sz w:val="20"/>
          <w:szCs w:val="20"/>
        </w:rPr>
        <w:t>4.3.9. (B3). ¿Cuántos NADH, FADH</w:t>
      </w:r>
      <w:r>
        <w:rPr>
          <w:rFonts w:ascii="Arial" w:hAnsi="Arial" w:cs="Arial"/>
          <w:sz w:val="20"/>
          <w:szCs w:val="20"/>
          <w:vertAlign w:val="subscript"/>
        </w:rPr>
        <w:t>2</w:t>
      </w:r>
      <w:r>
        <w:rPr>
          <w:rFonts w:ascii="Arial" w:hAnsi="Arial" w:cs="Arial"/>
          <w:sz w:val="20"/>
          <w:szCs w:val="20"/>
        </w:rPr>
        <w:t xml:space="preserve"> y GTP que se generan a partir de tres moléculas de acetil-CoA en el ciclo de Krebs?</w:t>
      </w:r>
    </w:p>
    <w:p w14:paraId="4D4F8113" w14:textId="499744F5" w:rsidR="00F234E7" w:rsidRDefault="00F234E7" w:rsidP="00F234E7">
      <w:pPr>
        <w:spacing w:after="0"/>
        <w:ind w:left="284"/>
      </w:pPr>
      <w:r>
        <w:rPr>
          <w:rFonts w:ascii="Arial" w:hAnsi="Arial" w:cs="Arial"/>
          <w:sz w:val="20"/>
          <w:szCs w:val="20"/>
        </w:rPr>
        <w:t>a) 9 NADH, 3 FADH</w:t>
      </w:r>
      <w:r>
        <w:rPr>
          <w:rFonts w:ascii="Arial" w:hAnsi="Arial" w:cs="Arial"/>
          <w:sz w:val="20"/>
          <w:szCs w:val="20"/>
          <w:vertAlign w:val="subscript"/>
        </w:rPr>
        <w:t>2</w:t>
      </w:r>
      <w:r>
        <w:rPr>
          <w:rFonts w:ascii="Arial" w:hAnsi="Arial" w:cs="Arial"/>
          <w:sz w:val="20"/>
          <w:szCs w:val="20"/>
        </w:rPr>
        <w:t xml:space="preserve"> y 3 GTP </w:t>
      </w:r>
    </w:p>
    <w:p w14:paraId="7E1787B8" w14:textId="77777777" w:rsidR="00F234E7" w:rsidRDefault="00F234E7" w:rsidP="00F234E7">
      <w:pPr>
        <w:spacing w:after="0"/>
        <w:ind w:left="284"/>
      </w:pPr>
      <w:r>
        <w:rPr>
          <w:rFonts w:ascii="Arial" w:hAnsi="Arial" w:cs="Arial"/>
          <w:sz w:val="20"/>
          <w:szCs w:val="20"/>
        </w:rPr>
        <w:t>b) 3 NADH, 1 FADH</w:t>
      </w:r>
      <w:r>
        <w:rPr>
          <w:rFonts w:ascii="Arial" w:hAnsi="Arial" w:cs="Arial"/>
          <w:sz w:val="20"/>
          <w:szCs w:val="20"/>
          <w:vertAlign w:val="subscript"/>
        </w:rPr>
        <w:t>2</w:t>
      </w:r>
      <w:r>
        <w:rPr>
          <w:rFonts w:ascii="Arial" w:hAnsi="Arial" w:cs="Arial"/>
          <w:sz w:val="20"/>
          <w:szCs w:val="20"/>
        </w:rPr>
        <w:t xml:space="preserve"> y 1 GTP</w:t>
      </w:r>
    </w:p>
    <w:p w14:paraId="67BEAB88" w14:textId="77777777" w:rsidR="00F234E7" w:rsidRDefault="00F234E7" w:rsidP="00F234E7">
      <w:pPr>
        <w:spacing w:after="0"/>
        <w:ind w:left="284"/>
      </w:pPr>
      <w:r>
        <w:rPr>
          <w:rFonts w:ascii="Arial" w:hAnsi="Arial" w:cs="Arial"/>
          <w:sz w:val="20"/>
          <w:szCs w:val="20"/>
        </w:rPr>
        <w:t>c) 15 NADH, 5 FADH</w:t>
      </w:r>
      <w:r>
        <w:rPr>
          <w:rFonts w:ascii="Arial" w:hAnsi="Arial" w:cs="Arial"/>
          <w:sz w:val="20"/>
          <w:szCs w:val="20"/>
          <w:vertAlign w:val="subscript"/>
        </w:rPr>
        <w:t>2</w:t>
      </w:r>
      <w:r>
        <w:rPr>
          <w:rFonts w:ascii="Arial" w:hAnsi="Arial" w:cs="Arial"/>
          <w:sz w:val="20"/>
          <w:szCs w:val="20"/>
        </w:rPr>
        <w:t xml:space="preserve"> y 5 GTP</w:t>
      </w:r>
    </w:p>
    <w:p w14:paraId="18C76CD5" w14:textId="77777777" w:rsidR="00F234E7" w:rsidRDefault="00F234E7" w:rsidP="00F234E7">
      <w:pPr>
        <w:spacing w:after="0"/>
        <w:ind w:left="284"/>
      </w:pPr>
      <w:r>
        <w:rPr>
          <w:rFonts w:ascii="Arial" w:hAnsi="Arial" w:cs="Arial"/>
          <w:sz w:val="20"/>
          <w:szCs w:val="20"/>
        </w:rPr>
        <w:t>d) 10 NADH, 5 FADH</w:t>
      </w:r>
      <w:r>
        <w:rPr>
          <w:rFonts w:ascii="Arial" w:hAnsi="Arial" w:cs="Arial"/>
          <w:sz w:val="20"/>
          <w:szCs w:val="20"/>
          <w:vertAlign w:val="subscript"/>
        </w:rPr>
        <w:t>2</w:t>
      </w:r>
      <w:r>
        <w:rPr>
          <w:rFonts w:ascii="Arial" w:hAnsi="Arial" w:cs="Arial"/>
          <w:sz w:val="20"/>
          <w:szCs w:val="20"/>
        </w:rPr>
        <w:t xml:space="preserve"> y 10 GTP </w:t>
      </w:r>
    </w:p>
    <w:p w14:paraId="35A6D47D" w14:textId="77777777" w:rsidR="00F234E7" w:rsidRDefault="00F234E7" w:rsidP="00F234E7">
      <w:pPr>
        <w:spacing w:after="0"/>
        <w:ind w:left="284"/>
      </w:pPr>
      <w:r>
        <w:rPr>
          <w:rFonts w:ascii="Arial" w:hAnsi="Arial" w:cs="Arial"/>
          <w:sz w:val="20"/>
          <w:szCs w:val="20"/>
        </w:rPr>
        <w:t>e) 6 NADH, 2 FADH</w:t>
      </w:r>
      <w:r>
        <w:rPr>
          <w:rFonts w:ascii="Arial" w:hAnsi="Arial" w:cs="Arial"/>
          <w:sz w:val="20"/>
          <w:szCs w:val="20"/>
          <w:vertAlign w:val="subscript"/>
        </w:rPr>
        <w:t>2</w:t>
      </w:r>
      <w:r>
        <w:rPr>
          <w:rFonts w:ascii="Arial" w:hAnsi="Arial" w:cs="Arial"/>
          <w:sz w:val="20"/>
          <w:szCs w:val="20"/>
        </w:rPr>
        <w:t xml:space="preserve"> y 2 GTP</w:t>
      </w:r>
    </w:p>
    <w:p w14:paraId="5C328039" w14:textId="77777777" w:rsidR="00F234E7" w:rsidRDefault="00F234E7" w:rsidP="00F234E7">
      <w:pPr>
        <w:spacing w:after="0"/>
        <w:rPr>
          <w:rFonts w:ascii="Arial" w:hAnsi="Arial" w:cs="Arial"/>
          <w:sz w:val="20"/>
          <w:szCs w:val="20"/>
        </w:rPr>
      </w:pPr>
    </w:p>
    <w:p w14:paraId="186DE91F" w14:textId="77777777" w:rsidR="00F234E7" w:rsidRDefault="00F234E7" w:rsidP="00F234E7">
      <w:pPr>
        <w:spacing w:after="0"/>
        <w:rPr>
          <w:rFonts w:ascii="Arial" w:hAnsi="Arial" w:cs="Arial"/>
          <w:sz w:val="20"/>
          <w:szCs w:val="20"/>
        </w:rPr>
      </w:pPr>
      <w:r>
        <w:rPr>
          <w:rFonts w:ascii="Arial" w:hAnsi="Arial" w:cs="Arial"/>
          <w:sz w:val="20"/>
          <w:szCs w:val="20"/>
        </w:rPr>
        <w:t>4.3.10. (B1). ¿Qué enzima del ciclo de Krebs se encuentra anclada a la membrana mitocondrial interna?</w:t>
      </w:r>
    </w:p>
    <w:p w14:paraId="4B94F8A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Isocitrato deshidrogenasa</w:t>
      </w:r>
    </w:p>
    <w:p w14:paraId="2D13962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Citrato sintasa</w:t>
      </w:r>
    </w:p>
    <w:p w14:paraId="63732EB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 deshidrogenasa</w:t>
      </w:r>
    </w:p>
    <w:p w14:paraId="54D38A81" w14:textId="4B3D3EB3"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 deshidrogenasa</w:t>
      </w:r>
    </w:p>
    <w:p w14:paraId="52754BE8" w14:textId="77777777" w:rsidR="00F234E7" w:rsidRDefault="00F234E7" w:rsidP="00F234E7">
      <w:pPr>
        <w:spacing w:after="0"/>
        <w:ind w:left="284"/>
        <w:rPr>
          <w:rFonts w:ascii="Arial" w:hAnsi="Arial" w:cs="Arial"/>
          <w:sz w:val="20"/>
          <w:szCs w:val="20"/>
        </w:rPr>
      </w:pPr>
      <w:r>
        <w:rPr>
          <w:rFonts w:ascii="Arial" w:hAnsi="Arial" w:cs="Arial"/>
          <w:sz w:val="20"/>
          <w:szCs w:val="20"/>
        </w:rPr>
        <w:t>e) Fumarasa</w:t>
      </w:r>
    </w:p>
    <w:p w14:paraId="78EDE356" w14:textId="77777777" w:rsidR="00F234E7" w:rsidRDefault="00F234E7" w:rsidP="00F234E7">
      <w:pPr>
        <w:spacing w:after="0"/>
        <w:rPr>
          <w:rFonts w:ascii="Arial" w:hAnsi="Arial" w:cs="Arial"/>
          <w:sz w:val="20"/>
          <w:szCs w:val="20"/>
        </w:rPr>
      </w:pPr>
    </w:p>
    <w:p w14:paraId="59375533" w14:textId="77777777" w:rsidR="00F234E7" w:rsidRDefault="00F234E7" w:rsidP="00F234E7">
      <w:pPr>
        <w:spacing w:after="0"/>
        <w:rPr>
          <w:rFonts w:ascii="Arial" w:hAnsi="Arial" w:cs="Arial"/>
          <w:sz w:val="20"/>
          <w:szCs w:val="20"/>
        </w:rPr>
      </w:pPr>
      <w:r>
        <w:rPr>
          <w:rFonts w:ascii="Arial" w:hAnsi="Arial" w:cs="Arial"/>
          <w:sz w:val="20"/>
          <w:szCs w:val="20"/>
        </w:rPr>
        <w:t>4.3.11. (B1). ¿Qué coenzima es esencial para la α-cetoglutarato deshidrogenasa?</w:t>
      </w:r>
    </w:p>
    <w:p w14:paraId="3ACC6237" w14:textId="079B2EC0" w:rsidR="00F234E7" w:rsidRDefault="00F234E7" w:rsidP="00F234E7">
      <w:pPr>
        <w:spacing w:after="0"/>
        <w:ind w:left="284"/>
        <w:rPr>
          <w:rFonts w:ascii="Arial" w:hAnsi="Arial" w:cs="Arial"/>
          <w:sz w:val="20"/>
          <w:szCs w:val="20"/>
        </w:rPr>
      </w:pPr>
      <w:r>
        <w:rPr>
          <w:rFonts w:ascii="Arial" w:hAnsi="Arial" w:cs="Arial"/>
          <w:sz w:val="20"/>
          <w:szCs w:val="20"/>
        </w:rPr>
        <w:t>a) TPP (tiamina pirofosfato)</w:t>
      </w:r>
    </w:p>
    <w:p w14:paraId="4DE0A5E8" w14:textId="675D276E" w:rsidR="00F234E7" w:rsidRDefault="00F234E7" w:rsidP="00F234E7">
      <w:pPr>
        <w:spacing w:after="0"/>
        <w:ind w:left="284"/>
      </w:pPr>
      <w:r>
        <w:rPr>
          <w:rFonts w:ascii="Arial" w:hAnsi="Arial" w:cs="Arial"/>
          <w:sz w:val="20"/>
          <w:szCs w:val="20"/>
        </w:rPr>
        <w:t>b) NAD</w:t>
      </w:r>
      <w:r>
        <w:rPr>
          <w:rFonts w:ascii="Arial" w:hAnsi="Arial" w:cs="Arial"/>
          <w:sz w:val="20"/>
          <w:szCs w:val="20"/>
          <w:vertAlign w:val="superscript"/>
        </w:rPr>
        <w:t>+</w:t>
      </w:r>
    </w:p>
    <w:p w14:paraId="3E498B86" w14:textId="77777777" w:rsidR="00F234E7" w:rsidRDefault="00F234E7" w:rsidP="00F234E7">
      <w:pPr>
        <w:spacing w:after="0"/>
        <w:ind w:left="284"/>
      </w:pPr>
      <w:r>
        <w:rPr>
          <w:rFonts w:ascii="Arial" w:hAnsi="Arial" w:cs="Arial"/>
          <w:sz w:val="20"/>
          <w:szCs w:val="20"/>
        </w:rPr>
        <w:t>c) FADH</w:t>
      </w:r>
      <w:r>
        <w:rPr>
          <w:rFonts w:ascii="Arial" w:hAnsi="Arial" w:cs="Arial"/>
          <w:sz w:val="20"/>
          <w:szCs w:val="20"/>
          <w:vertAlign w:val="subscript"/>
        </w:rPr>
        <w:t>2</w:t>
      </w:r>
    </w:p>
    <w:p w14:paraId="267A7025" w14:textId="77777777" w:rsidR="00F234E7" w:rsidRDefault="00F234E7" w:rsidP="00F234E7">
      <w:pPr>
        <w:spacing w:after="0"/>
        <w:ind w:left="284"/>
        <w:rPr>
          <w:rFonts w:ascii="Arial" w:hAnsi="Arial" w:cs="Arial"/>
          <w:sz w:val="20"/>
          <w:szCs w:val="20"/>
        </w:rPr>
      </w:pPr>
      <w:r>
        <w:rPr>
          <w:rFonts w:ascii="Arial" w:hAnsi="Arial" w:cs="Arial"/>
          <w:sz w:val="20"/>
          <w:szCs w:val="20"/>
        </w:rPr>
        <w:t>d) Biotina</w:t>
      </w:r>
    </w:p>
    <w:p w14:paraId="422CF476" w14:textId="7BBEA330" w:rsidR="00F234E7" w:rsidRDefault="00F234E7" w:rsidP="00F234E7">
      <w:pPr>
        <w:spacing w:after="0"/>
        <w:ind w:left="284"/>
        <w:rPr>
          <w:rFonts w:ascii="Arial" w:hAnsi="Arial" w:cs="Arial"/>
          <w:sz w:val="20"/>
          <w:szCs w:val="20"/>
        </w:rPr>
      </w:pPr>
      <w:r>
        <w:rPr>
          <w:rFonts w:ascii="Arial" w:hAnsi="Arial" w:cs="Arial"/>
          <w:sz w:val="20"/>
          <w:szCs w:val="20"/>
        </w:rPr>
        <w:t>e) Lipoato</w:t>
      </w:r>
    </w:p>
    <w:p w14:paraId="51AB3579" w14:textId="77777777" w:rsidR="00F234E7" w:rsidRDefault="00F234E7" w:rsidP="00F234E7">
      <w:pPr>
        <w:spacing w:after="0"/>
        <w:rPr>
          <w:rFonts w:ascii="Arial" w:hAnsi="Arial" w:cs="Arial"/>
          <w:sz w:val="20"/>
          <w:szCs w:val="20"/>
        </w:rPr>
      </w:pPr>
    </w:p>
    <w:p w14:paraId="302F3E4C" w14:textId="77777777" w:rsidR="00F234E7" w:rsidRDefault="00F234E7" w:rsidP="00F234E7">
      <w:pPr>
        <w:spacing w:after="0"/>
        <w:rPr>
          <w:rFonts w:ascii="Arial" w:hAnsi="Arial" w:cs="Arial"/>
          <w:sz w:val="20"/>
          <w:szCs w:val="20"/>
        </w:rPr>
      </w:pPr>
      <w:r>
        <w:rPr>
          <w:rFonts w:ascii="Arial" w:hAnsi="Arial" w:cs="Arial"/>
          <w:sz w:val="20"/>
          <w:szCs w:val="20"/>
        </w:rPr>
        <w:lastRenderedPageBreak/>
        <w:t>4.3.12. (B1). ¿Qué molécula es el punto de entrada común al ciclo de Krebs para los carbohidratos, lípidos y aminoácidos?</w:t>
      </w:r>
    </w:p>
    <w:p w14:paraId="1F75AD32"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Lactato</w:t>
      </w:r>
    </w:p>
    <w:p w14:paraId="00822ADD"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Succinato</w:t>
      </w:r>
    </w:p>
    <w:p w14:paraId="1CB30FA4" w14:textId="5B876EC8"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Acetil-CoA</w:t>
      </w:r>
    </w:p>
    <w:p w14:paraId="1C6BD8A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Oxalacetato</w:t>
      </w:r>
    </w:p>
    <w:p w14:paraId="7062537E"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Citrato</w:t>
      </w:r>
    </w:p>
    <w:p w14:paraId="0729F769" w14:textId="77777777" w:rsidR="00F234E7" w:rsidRDefault="00F234E7" w:rsidP="00F234E7">
      <w:pPr>
        <w:spacing w:after="0"/>
        <w:rPr>
          <w:rFonts w:ascii="Arial" w:hAnsi="Arial" w:cs="Arial"/>
          <w:sz w:val="20"/>
          <w:szCs w:val="20"/>
          <w:lang w:val="it-IT"/>
        </w:rPr>
      </w:pPr>
    </w:p>
    <w:p w14:paraId="70051EEE" w14:textId="77777777" w:rsidR="00F234E7" w:rsidRDefault="00F234E7" w:rsidP="00F234E7">
      <w:pPr>
        <w:spacing w:after="0"/>
      </w:pPr>
      <w:r>
        <w:rPr>
          <w:rFonts w:ascii="Arial" w:hAnsi="Arial" w:cs="Arial"/>
          <w:sz w:val="20"/>
          <w:szCs w:val="20"/>
          <w:lang w:val="it-IT"/>
        </w:rPr>
        <w:t xml:space="preserve">4.3.13. (B1). </w:t>
      </w:r>
      <w:r>
        <w:rPr>
          <w:rFonts w:ascii="Arial" w:hAnsi="Arial" w:cs="Arial"/>
          <w:sz w:val="20"/>
          <w:szCs w:val="20"/>
        </w:rPr>
        <w:t>En condiciones aeróbicas, ¿Cuál es la localización principal del ciclo de Krebs en células eucariotas?</w:t>
      </w:r>
    </w:p>
    <w:p w14:paraId="0F807B9D" w14:textId="77777777" w:rsidR="00F234E7" w:rsidRDefault="00F234E7" w:rsidP="00F234E7">
      <w:pPr>
        <w:spacing w:after="0"/>
        <w:ind w:left="284"/>
        <w:rPr>
          <w:rFonts w:ascii="Arial" w:hAnsi="Arial" w:cs="Arial"/>
          <w:sz w:val="20"/>
          <w:szCs w:val="20"/>
        </w:rPr>
      </w:pPr>
      <w:r>
        <w:rPr>
          <w:rFonts w:ascii="Arial" w:hAnsi="Arial" w:cs="Arial"/>
          <w:sz w:val="20"/>
          <w:szCs w:val="20"/>
        </w:rPr>
        <w:t>a) Citoplasma</w:t>
      </w:r>
    </w:p>
    <w:p w14:paraId="4F12DFEB" w14:textId="77777777" w:rsidR="00F234E7" w:rsidRDefault="00F234E7" w:rsidP="00F234E7">
      <w:pPr>
        <w:spacing w:after="0"/>
        <w:ind w:left="284"/>
        <w:rPr>
          <w:rFonts w:ascii="Arial" w:hAnsi="Arial" w:cs="Arial"/>
          <w:sz w:val="20"/>
          <w:szCs w:val="20"/>
        </w:rPr>
      </w:pPr>
      <w:r>
        <w:rPr>
          <w:rFonts w:ascii="Arial" w:hAnsi="Arial" w:cs="Arial"/>
          <w:sz w:val="20"/>
          <w:szCs w:val="20"/>
        </w:rPr>
        <w:t>b) Núcleo</w:t>
      </w:r>
    </w:p>
    <w:p w14:paraId="222528D1" w14:textId="77777777" w:rsidR="00F234E7" w:rsidRDefault="00F234E7" w:rsidP="00F234E7">
      <w:pPr>
        <w:spacing w:after="0"/>
        <w:ind w:left="284"/>
        <w:rPr>
          <w:rFonts w:ascii="Arial" w:hAnsi="Arial" w:cs="Arial"/>
          <w:sz w:val="20"/>
          <w:szCs w:val="20"/>
        </w:rPr>
      </w:pPr>
      <w:r>
        <w:rPr>
          <w:rFonts w:ascii="Arial" w:hAnsi="Arial" w:cs="Arial"/>
          <w:sz w:val="20"/>
          <w:szCs w:val="20"/>
        </w:rPr>
        <w:t>c) Membrana plasmática</w:t>
      </w:r>
    </w:p>
    <w:p w14:paraId="069BA9BA" w14:textId="75B1E2B8" w:rsidR="00F234E7" w:rsidRDefault="00F234E7" w:rsidP="00F234E7">
      <w:pPr>
        <w:spacing w:after="0"/>
        <w:ind w:left="284"/>
        <w:rPr>
          <w:rFonts w:ascii="Arial" w:hAnsi="Arial" w:cs="Arial"/>
          <w:sz w:val="20"/>
          <w:szCs w:val="20"/>
        </w:rPr>
      </w:pPr>
      <w:r>
        <w:rPr>
          <w:rFonts w:ascii="Arial" w:hAnsi="Arial" w:cs="Arial"/>
          <w:sz w:val="20"/>
          <w:szCs w:val="20"/>
        </w:rPr>
        <w:t>d) Matriz mitocondrial</w:t>
      </w:r>
    </w:p>
    <w:p w14:paraId="1CCB0935" w14:textId="77777777" w:rsidR="00F234E7" w:rsidRDefault="00F234E7" w:rsidP="00F234E7">
      <w:pPr>
        <w:spacing w:after="0"/>
        <w:ind w:left="284"/>
        <w:rPr>
          <w:rFonts w:ascii="Arial" w:hAnsi="Arial" w:cs="Arial"/>
          <w:sz w:val="20"/>
          <w:szCs w:val="20"/>
        </w:rPr>
      </w:pPr>
      <w:r>
        <w:rPr>
          <w:rFonts w:ascii="Arial" w:hAnsi="Arial" w:cs="Arial"/>
          <w:sz w:val="20"/>
          <w:szCs w:val="20"/>
        </w:rPr>
        <w:t>e) Retículo endoplásmico</w:t>
      </w:r>
    </w:p>
    <w:p w14:paraId="342CF86B" w14:textId="77777777" w:rsidR="00F234E7" w:rsidRDefault="00F234E7" w:rsidP="00F234E7">
      <w:pPr>
        <w:spacing w:after="0"/>
        <w:rPr>
          <w:rFonts w:ascii="Arial" w:hAnsi="Arial" w:cs="Arial"/>
          <w:sz w:val="20"/>
          <w:szCs w:val="20"/>
        </w:rPr>
      </w:pPr>
    </w:p>
    <w:p w14:paraId="3C42E342" w14:textId="77777777" w:rsidR="00F234E7" w:rsidRDefault="00F234E7" w:rsidP="00F234E7">
      <w:pPr>
        <w:spacing w:after="0"/>
        <w:rPr>
          <w:rFonts w:ascii="Arial" w:hAnsi="Arial" w:cs="Arial"/>
          <w:sz w:val="20"/>
          <w:szCs w:val="20"/>
        </w:rPr>
      </w:pPr>
      <w:r>
        <w:rPr>
          <w:rFonts w:ascii="Arial" w:hAnsi="Arial" w:cs="Arial"/>
          <w:sz w:val="20"/>
          <w:szCs w:val="20"/>
        </w:rPr>
        <w:t>4.3.14. (B3). ¿Qué ocurrirá en una célula si se inhibe la succinato deshidrogenasa con malonato?</w:t>
      </w:r>
    </w:p>
    <w:p w14:paraId="6D153244" w14:textId="4453948B" w:rsidR="00F234E7" w:rsidRDefault="00F234E7" w:rsidP="00F234E7">
      <w:pPr>
        <w:spacing w:after="0"/>
        <w:ind w:left="284"/>
        <w:rPr>
          <w:rFonts w:ascii="Arial" w:hAnsi="Arial" w:cs="Arial"/>
          <w:sz w:val="20"/>
          <w:szCs w:val="20"/>
        </w:rPr>
      </w:pPr>
      <w:r>
        <w:rPr>
          <w:rFonts w:ascii="Arial" w:hAnsi="Arial" w:cs="Arial"/>
          <w:sz w:val="20"/>
          <w:szCs w:val="20"/>
        </w:rPr>
        <w:t>a) Se acumula succinato</w:t>
      </w:r>
    </w:p>
    <w:p w14:paraId="61364BFE" w14:textId="55768152" w:rsidR="00F234E7" w:rsidRDefault="00F234E7" w:rsidP="00F234E7">
      <w:pPr>
        <w:spacing w:after="0"/>
        <w:ind w:left="284"/>
        <w:rPr>
          <w:rFonts w:ascii="Arial" w:hAnsi="Arial" w:cs="Arial"/>
          <w:sz w:val="20"/>
          <w:szCs w:val="20"/>
        </w:rPr>
      </w:pPr>
      <w:r>
        <w:rPr>
          <w:rFonts w:ascii="Arial" w:hAnsi="Arial" w:cs="Arial"/>
          <w:sz w:val="20"/>
          <w:szCs w:val="20"/>
        </w:rPr>
        <w:t>b) Disminuye el flujo de electrones en la cadena respiratoria</w:t>
      </w:r>
    </w:p>
    <w:p w14:paraId="7B0E41B0" w14:textId="77777777" w:rsidR="00F234E7" w:rsidRDefault="00F234E7" w:rsidP="00F234E7">
      <w:pPr>
        <w:spacing w:after="0"/>
        <w:ind w:left="284"/>
        <w:rPr>
          <w:rFonts w:ascii="Arial" w:hAnsi="Arial" w:cs="Arial"/>
          <w:sz w:val="20"/>
          <w:szCs w:val="20"/>
        </w:rPr>
      </w:pPr>
      <w:r>
        <w:rPr>
          <w:rFonts w:ascii="Arial" w:hAnsi="Arial" w:cs="Arial"/>
          <w:sz w:val="20"/>
          <w:szCs w:val="20"/>
        </w:rPr>
        <w:t>c) Aumenta la síntesis de GTP</w:t>
      </w:r>
    </w:p>
    <w:p w14:paraId="6CFAE4C9" w14:textId="77777777" w:rsidR="00F234E7" w:rsidRDefault="00F234E7" w:rsidP="00F234E7">
      <w:pPr>
        <w:spacing w:after="0"/>
        <w:ind w:left="284"/>
        <w:rPr>
          <w:rFonts w:ascii="Arial" w:hAnsi="Arial" w:cs="Arial"/>
          <w:sz w:val="20"/>
          <w:szCs w:val="20"/>
        </w:rPr>
      </w:pPr>
      <w:r>
        <w:rPr>
          <w:rFonts w:ascii="Arial" w:hAnsi="Arial" w:cs="Arial"/>
          <w:sz w:val="20"/>
          <w:szCs w:val="20"/>
        </w:rPr>
        <w:t>d) Se favorece la gluconeogénesis</w:t>
      </w:r>
    </w:p>
    <w:p w14:paraId="7027E9EE" w14:textId="3E4C050D" w:rsidR="00F234E7" w:rsidRDefault="00F234E7" w:rsidP="00F234E7">
      <w:pPr>
        <w:spacing w:after="0"/>
        <w:ind w:left="284"/>
        <w:rPr>
          <w:rFonts w:ascii="Arial" w:hAnsi="Arial" w:cs="Arial"/>
          <w:sz w:val="20"/>
          <w:szCs w:val="20"/>
        </w:rPr>
      </w:pPr>
      <w:r>
        <w:rPr>
          <w:rFonts w:ascii="Arial" w:hAnsi="Arial" w:cs="Arial"/>
          <w:sz w:val="20"/>
          <w:szCs w:val="20"/>
        </w:rPr>
        <w:t>e) Se reduce la producción de ATP oxidativo</w:t>
      </w:r>
    </w:p>
    <w:p w14:paraId="4646337D" w14:textId="77777777" w:rsidR="00F234E7" w:rsidRDefault="00F234E7" w:rsidP="00F234E7">
      <w:pPr>
        <w:spacing w:after="0"/>
        <w:rPr>
          <w:rFonts w:ascii="Arial" w:hAnsi="Arial" w:cs="Arial"/>
          <w:sz w:val="20"/>
          <w:szCs w:val="20"/>
        </w:rPr>
      </w:pPr>
    </w:p>
    <w:p w14:paraId="0E322F22" w14:textId="77777777" w:rsidR="00F234E7" w:rsidRDefault="00F234E7" w:rsidP="00F234E7">
      <w:pPr>
        <w:spacing w:after="0"/>
        <w:rPr>
          <w:rFonts w:ascii="Arial" w:hAnsi="Arial" w:cs="Arial"/>
          <w:sz w:val="20"/>
          <w:szCs w:val="20"/>
        </w:rPr>
      </w:pPr>
      <w:r>
        <w:rPr>
          <w:rFonts w:ascii="Arial" w:hAnsi="Arial" w:cs="Arial"/>
          <w:sz w:val="20"/>
          <w:szCs w:val="20"/>
        </w:rPr>
        <w:t>4.3.15. (B3). ¿Qué metabolito se acumularía si se inhibe la fumarasa?</w:t>
      </w:r>
    </w:p>
    <w:p w14:paraId="3646F455"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w:t>
      </w:r>
    </w:p>
    <w:p w14:paraId="5B183792"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Malato</w:t>
      </w:r>
    </w:p>
    <w:p w14:paraId="4B18BBF2" w14:textId="056A8A89"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Fumarato</w:t>
      </w:r>
    </w:p>
    <w:p w14:paraId="0EEF1FF0"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w:t>
      </w:r>
    </w:p>
    <w:p w14:paraId="06A8F8AE" w14:textId="77777777" w:rsidR="00F234E7" w:rsidRPr="0065144B" w:rsidRDefault="00F234E7" w:rsidP="00F234E7">
      <w:pPr>
        <w:spacing w:after="0"/>
        <w:ind w:left="284"/>
        <w:rPr>
          <w:lang w:val="it-IT"/>
        </w:rPr>
      </w:pPr>
      <w:r>
        <w:rPr>
          <w:rFonts w:ascii="Arial" w:hAnsi="Arial" w:cs="Arial"/>
          <w:sz w:val="20"/>
          <w:szCs w:val="20"/>
          <w:lang w:val="it-IT"/>
        </w:rPr>
        <w:t xml:space="preserve">e) </w:t>
      </w:r>
      <w:r>
        <w:rPr>
          <w:rFonts w:ascii="Arial" w:hAnsi="Arial" w:cs="Arial"/>
          <w:sz w:val="20"/>
          <w:szCs w:val="20"/>
        </w:rPr>
        <w:t>α</w:t>
      </w:r>
      <w:r>
        <w:rPr>
          <w:rFonts w:ascii="Arial" w:hAnsi="Arial" w:cs="Arial"/>
          <w:sz w:val="20"/>
          <w:szCs w:val="20"/>
          <w:lang w:val="it-IT"/>
        </w:rPr>
        <w:t>-cetoglutarato</w:t>
      </w:r>
    </w:p>
    <w:p w14:paraId="1B58F16C" w14:textId="77777777" w:rsidR="00F234E7" w:rsidRDefault="00F234E7" w:rsidP="00F234E7">
      <w:pPr>
        <w:spacing w:after="0"/>
        <w:rPr>
          <w:rFonts w:ascii="Arial" w:hAnsi="Arial" w:cs="Arial"/>
          <w:sz w:val="20"/>
          <w:szCs w:val="20"/>
          <w:lang w:val="it-IT"/>
        </w:rPr>
      </w:pPr>
    </w:p>
    <w:p w14:paraId="3E327747" w14:textId="77777777" w:rsidR="00F234E7" w:rsidRDefault="00F234E7" w:rsidP="00F234E7">
      <w:pPr>
        <w:spacing w:after="0"/>
      </w:pPr>
      <w:r>
        <w:rPr>
          <w:rFonts w:ascii="Arial" w:hAnsi="Arial" w:cs="Arial"/>
          <w:sz w:val="20"/>
          <w:szCs w:val="20"/>
          <w:lang w:val="it-IT"/>
        </w:rPr>
        <w:t xml:space="preserve">4.3.16. </w:t>
      </w:r>
      <w:r>
        <w:rPr>
          <w:rFonts w:ascii="Arial" w:hAnsi="Arial" w:cs="Arial"/>
          <w:sz w:val="20"/>
          <w:szCs w:val="20"/>
        </w:rPr>
        <w:t>(B3). En una intoxicación por cianuro, ¿Qué ocurre con el ciclo de Krebs?</w:t>
      </w:r>
    </w:p>
    <w:p w14:paraId="3116BDBA" w14:textId="63514FD5" w:rsidR="00F234E7" w:rsidRDefault="00F234E7" w:rsidP="00F234E7">
      <w:pPr>
        <w:spacing w:after="0"/>
        <w:ind w:left="284"/>
      </w:pPr>
      <w:r>
        <w:rPr>
          <w:rFonts w:ascii="Arial" w:hAnsi="Arial" w:cs="Arial"/>
          <w:sz w:val="20"/>
          <w:szCs w:val="20"/>
        </w:rPr>
        <w:t>a) Se bloquea la reoxidación de NADH y FADH</w:t>
      </w:r>
      <w:r>
        <w:rPr>
          <w:rFonts w:ascii="Arial" w:hAnsi="Arial" w:cs="Arial"/>
          <w:sz w:val="20"/>
          <w:szCs w:val="20"/>
          <w:vertAlign w:val="subscript"/>
        </w:rPr>
        <w:t>2</w:t>
      </w:r>
    </w:p>
    <w:p w14:paraId="507967BB" w14:textId="77777777" w:rsidR="00F234E7" w:rsidRDefault="00F234E7" w:rsidP="00F234E7">
      <w:pPr>
        <w:spacing w:after="0"/>
        <w:ind w:left="284"/>
        <w:rPr>
          <w:rFonts w:ascii="Arial" w:hAnsi="Arial" w:cs="Arial"/>
          <w:sz w:val="20"/>
          <w:szCs w:val="20"/>
        </w:rPr>
      </w:pPr>
      <w:r>
        <w:rPr>
          <w:rFonts w:ascii="Arial" w:hAnsi="Arial" w:cs="Arial"/>
          <w:sz w:val="20"/>
          <w:szCs w:val="20"/>
        </w:rPr>
        <w:t>b) Aumenta el consumo de oxígeno</w:t>
      </w:r>
    </w:p>
    <w:p w14:paraId="5C8D3EA2" w14:textId="417082B5" w:rsidR="00F234E7" w:rsidRDefault="00F234E7" w:rsidP="00F234E7">
      <w:pPr>
        <w:spacing w:after="0"/>
        <w:ind w:left="284"/>
        <w:rPr>
          <w:rFonts w:ascii="Arial" w:hAnsi="Arial" w:cs="Arial"/>
          <w:sz w:val="20"/>
          <w:szCs w:val="20"/>
        </w:rPr>
      </w:pPr>
      <w:r>
        <w:rPr>
          <w:rFonts w:ascii="Arial" w:hAnsi="Arial" w:cs="Arial"/>
          <w:sz w:val="20"/>
          <w:szCs w:val="20"/>
        </w:rPr>
        <w:t>c) Se detiene progresivamente por falta de aceptores de electrones</w:t>
      </w:r>
    </w:p>
    <w:p w14:paraId="31A8B48E" w14:textId="14533BEA" w:rsidR="00F234E7" w:rsidRDefault="00F234E7" w:rsidP="00F234E7">
      <w:pPr>
        <w:spacing w:after="0"/>
        <w:ind w:left="284"/>
        <w:rPr>
          <w:rFonts w:ascii="Arial" w:hAnsi="Arial" w:cs="Arial"/>
          <w:sz w:val="20"/>
          <w:szCs w:val="20"/>
        </w:rPr>
      </w:pPr>
      <w:r>
        <w:rPr>
          <w:rFonts w:ascii="Arial" w:hAnsi="Arial" w:cs="Arial"/>
          <w:sz w:val="20"/>
          <w:szCs w:val="20"/>
        </w:rPr>
        <w:t>d) Se acumula acetil-CoA</w:t>
      </w:r>
    </w:p>
    <w:p w14:paraId="30236E0C" w14:textId="77777777" w:rsidR="00F234E7" w:rsidRDefault="00F234E7" w:rsidP="00F234E7">
      <w:pPr>
        <w:spacing w:after="0"/>
        <w:ind w:left="284"/>
        <w:rPr>
          <w:rFonts w:ascii="Arial" w:hAnsi="Arial" w:cs="Arial"/>
          <w:sz w:val="20"/>
          <w:szCs w:val="20"/>
        </w:rPr>
      </w:pPr>
      <w:r>
        <w:rPr>
          <w:rFonts w:ascii="Arial" w:hAnsi="Arial" w:cs="Arial"/>
          <w:sz w:val="20"/>
          <w:szCs w:val="20"/>
        </w:rPr>
        <w:t>e) Se favorece la producción de lactato</w:t>
      </w:r>
    </w:p>
    <w:p w14:paraId="5A41A09E" w14:textId="77777777" w:rsidR="00F234E7" w:rsidRDefault="00F234E7" w:rsidP="00F234E7">
      <w:pPr>
        <w:spacing w:after="0"/>
        <w:rPr>
          <w:rFonts w:ascii="Arial" w:hAnsi="Arial" w:cs="Arial"/>
          <w:sz w:val="20"/>
          <w:szCs w:val="20"/>
        </w:rPr>
      </w:pPr>
    </w:p>
    <w:p w14:paraId="22BBBA92" w14:textId="77777777" w:rsidR="00F234E7" w:rsidRDefault="00F234E7" w:rsidP="00F234E7">
      <w:pPr>
        <w:spacing w:after="0"/>
        <w:rPr>
          <w:rFonts w:ascii="Arial" w:hAnsi="Arial" w:cs="Arial"/>
          <w:sz w:val="20"/>
          <w:szCs w:val="20"/>
        </w:rPr>
      </w:pPr>
      <w:r>
        <w:rPr>
          <w:rFonts w:ascii="Arial" w:hAnsi="Arial" w:cs="Arial"/>
          <w:sz w:val="20"/>
          <w:szCs w:val="20"/>
        </w:rPr>
        <w:t>4.3.17. (B3). En un perro tratado con un inhibidor de la α-cetoglutarato deshidrogenasa, ¿Qué metabolito se acumularía?</w:t>
      </w:r>
    </w:p>
    <w:p w14:paraId="16F13F78"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w:t>
      </w:r>
    </w:p>
    <w:p w14:paraId="401C9C8F" w14:textId="582E3189" w:rsidR="00F234E7" w:rsidRPr="0065144B" w:rsidRDefault="00F234E7" w:rsidP="00F234E7">
      <w:pPr>
        <w:spacing w:after="0"/>
        <w:ind w:left="284"/>
        <w:rPr>
          <w:lang w:val="it-IT"/>
        </w:rPr>
      </w:pPr>
      <w:r>
        <w:rPr>
          <w:rFonts w:ascii="Arial" w:hAnsi="Arial" w:cs="Arial"/>
          <w:sz w:val="20"/>
          <w:szCs w:val="20"/>
          <w:lang w:val="it-IT"/>
        </w:rPr>
        <w:t xml:space="preserve">b) </w:t>
      </w:r>
      <w:r>
        <w:rPr>
          <w:rFonts w:ascii="Arial" w:hAnsi="Arial" w:cs="Arial"/>
          <w:sz w:val="20"/>
          <w:szCs w:val="20"/>
        </w:rPr>
        <w:t>α</w:t>
      </w:r>
      <w:r>
        <w:rPr>
          <w:rFonts w:ascii="Arial" w:hAnsi="Arial" w:cs="Arial"/>
          <w:sz w:val="20"/>
          <w:szCs w:val="20"/>
          <w:lang w:val="it-IT"/>
        </w:rPr>
        <w:t>-cetoglutarato</w:t>
      </w:r>
    </w:p>
    <w:p w14:paraId="24AEFC1B"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w:t>
      </w:r>
    </w:p>
    <w:p w14:paraId="680A6FB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w:t>
      </w:r>
    </w:p>
    <w:p w14:paraId="736C0256"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Oxalacetato</w:t>
      </w:r>
    </w:p>
    <w:p w14:paraId="11A2950E" w14:textId="77777777" w:rsidR="00F234E7" w:rsidRDefault="00F234E7" w:rsidP="00F234E7">
      <w:pPr>
        <w:spacing w:after="0"/>
        <w:rPr>
          <w:rFonts w:ascii="Arial" w:hAnsi="Arial" w:cs="Arial"/>
          <w:sz w:val="20"/>
          <w:szCs w:val="20"/>
          <w:lang w:val="it-IT"/>
        </w:rPr>
      </w:pPr>
    </w:p>
    <w:p w14:paraId="253CFEA6" w14:textId="77777777" w:rsidR="00F234E7" w:rsidRDefault="00F234E7" w:rsidP="00F234E7">
      <w:pPr>
        <w:spacing w:after="0"/>
      </w:pPr>
      <w:r>
        <w:rPr>
          <w:rFonts w:ascii="Arial" w:hAnsi="Arial" w:cs="Arial"/>
          <w:sz w:val="20"/>
          <w:szCs w:val="20"/>
          <w:lang w:val="it-IT"/>
        </w:rPr>
        <w:t xml:space="preserve">4.3.18. (B4). </w:t>
      </w:r>
      <w:r>
        <w:rPr>
          <w:rFonts w:ascii="Arial" w:hAnsi="Arial" w:cs="Arial"/>
          <w:sz w:val="20"/>
          <w:szCs w:val="20"/>
        </w:rPr>
        <w:t>En un cultivo bacteriano se observa acumulación de succinato. ¿Qué hipótesis es más consistente?</w:t>
      </w:r>
    </w:p>
    <w:p w14:paraId="3001E180" w14:textId="7F2F3114" w:rsidR="00F234E7" w:rsidRDefault="00F234E7" w:rsidP="00F234E7">
      <w:pPr>
        <w:spacing w:after="0"/>
        <w:ind w:left="284"/>
        <w:rPr>
          <w:rFonts w:ascii="Arial" w:hAnsi="Arial" w:cs="Arial"/>
          <w:sz w:val="20"/>
          <w:szCs w:val="20"/>
        </w:rPr>
      </w:pPr>
      <w:r>
        <w:rPr>
          <w:rFonts w:ascii="Arial" w:hAnsi="Arial" w:cs="Arial"/>
          <w:sz w:val="20"/>
          <w:szCs w:val="20"/>
        </w:rPr>
        <w:t>a) Inhibición de la succinato deshidrogenasa</w:t>
      </w:r>
    </w:p>
    <w:p w14:paraId="5334B202" w14:textId="77777777" w:rsidR="00F234E7" w:rsidRDefault="00F234E7" w:rsidP="00F234E7">
      <w:pPr>
        <w:spacing w:after="0"/>
        <w:ind w:left="284"/>
        <w:rPr>
          <w:rFonts w:ascii="Arial" w:hAnsi="Arial" w:cs="Arial"/>
          <w:sz w:val="20"/>
          <w:szCs w:val="20"/>
        </w:rPr>
      </w:pPr>
      <w:r>
        <w:rPr>
          <w:rFonts w:ascii="Arial" w:hAnsi="Arial" w:cs="Arial"/>
          <w:sz w:val="20"/>
          <w:szCs w:val="20"/>
        </w:rPr>
        <w:t>b) Activación de la fumarasa</w:t>
      </w:r>
    </w:p>
    <w:p w14:paraId="279DCDA5" w14:textId="507AC413" w:rsidR="00F234E7" w:rsidRDefault="00F234E7" w:rsidP="00F234E7">
      <w:pPr>
        <w:spacing w:after="0"/>
        <w:ind w:left="284"/>
      </w:pPr>
      <w:r>
        <w:rPr>
          <w:rFonts w:ascii="Arial" w:hAnsi="Arial" w:cs="Arial"/>
          <w:sz w:val="20"/>
          <w:szCs w:val="20"/>
        </w:rPr>
        <w:t xml:space="preserve">c) </w:t>
      </w:r>
      <w:r>
        <w:rPr>
          <w:rFonts w:ascii="Arial" w:hAnsi="Arial" w:cs="Arial"/>
          <w:sz w:val="20"/>
          <w:szCs w:val="20"/>
        </w:rPr>
        <w:t>Deficiencia de O</w:t>
      </w:r>
      <w:r>
        <w:rPr>
          <w:rFonts w:ascii="Arial" w:hAnsi="Arial" w:cs="Arial"/>
          <w:sz w:val="20"/>
          <w:szCs w:val="20"/>
          <w:vertAlign w:val="subscript"/>
        </w:rPr>
        <w:t>2</w:t>
      </w:r>
      <w:r>
        <w:rPr>
          <w:rFonts w:ascii="Arial" w:hAnsi="Arial" w:cs="Arial"/>
          <w:sz w:val="20"/>
          <w:szCs w:val="20"/>
        </w:rPr>
        <w:t xml:space="preserve"> en el medio</w:t>
      </w:r>
    </w:p>
    <w:p w14:paraId="6BE70164" w14:textId="77777777" w:rsidR="00F234E7" w:rsidRDefault="00F234E7" w:rsidP="00F234E7">
      <w:pPr>
        <w:spacing w:after="0"/>
        <w:ind w:left="284"/>
        <w:rPr>
          <w:rFonts w:ascii="Arial" w:hAnsi="Arial" w:cs="Arial"/>
          <w:sz w:val="20"/>
          <w:szCs w:val="20"/>
        </w:rPr>
      </w:pPr>
      <w:r>
        <w:rPr>
          <w:rFonts w:ascii="Arial" w:hAnsi="Arial" w:cs="Arial"/>
          <w:sz w:val="20"/>
          <w:szCs w:val="20"/>
        </w:rPr>
        <w:t>d) Incremento de citrato sintasa</w:t>
      </w:r>
    </w:p>
    <w:p w14:paraId="182D39FD" w14:textId="77777777" w:rsidR="00F234E7" w:rsidRDefault="00F234E7" w:rsidP="00F234E7">
      <w:pPr>
        <w:spacing w:after="0"/>
        <w:ind w:left="284"/>
        <w:rPr>
          <w:rFonts w:ascii="Arial" w:hAnsi="Arial" w:cs="Arial"/>
          <w:sz w:val="20"/>
          <w:szCs w:val="20"/>
        </w:rPr>
      </w:pPr>
      <w:r>
        <w:rPr>
          <w:rFonts w:ascii="Arial" w:hAnsi="Arial" w:cs="Arial"/>
          <w:sz w:val="20"/>
          <w:szCs w:val="20"/>
        </w:rPr>
        <w:t>e) Aumento de α-cetoglutarato deshidrogenasa</w:t>
      </w:r>
    </w:p>
    <w:p w14:paraId="1A165EAD" w14:textId="77777777" w:rsidR="00F234E7" w:rsidRDefault="00F234E7" w:rsidP="00F234E7">
      <w:pPr>
        <w:spacing w:after="0"/>
        <w:rPr>
          <w:rFonts w:ascii="Arial" w:hAnsi="Arial" w:cs="Arial"/>
          <w:sz w:val="20"/>
          <w:szCs w:val="20"/>
        </w:rPr>
      </w:pPr>
    </w:p>
    <w:p w14:paraId="673ADC6D" w14:textId="77777777" w:rsidR="00F234E7" w:rsidRDefault="00F234E7" w:rsidP="00F234E7">
      <w:pPr>
        <w:spacing w:after="0"/>
        <w:rPr>
          <w:rFonts w:ascii="Arial" w:hAnsi="Arial" w:cs="Arial"/>
          <w:sz w:val="20"/>
          <w:szCs w:val="20"/>
        </w:rPr>
      </w:pPr>
      <w:r>
        <w:rPr>
          <w:rFonts w:ascii="Arial" w:hAnsi="Arial" w:cs="Arial"/>
          <w:sz w:val="20"/>
          <w:szCs w:val="20"/>
        </w:rPr>
        <w:t>4.3.19. (B4). Un paciente presenta déficit en fumarasa. ¿Qué efectos metabólicos se esperan?</w:t>
      </w:r>
    </w:p>
    <w:p w14:paraId="582729AC" w14:textId="77777777" w:rsidR="00F234E7" w:rsidRDefault="00F234E7" w:rsidP="00F234E7">
      <w:pPr>
        <w:spacing w:after="0"/>
        <w:ind w:left="284"/>
        <w:rPr>
          <w:rFonts w:ascii="Arial" w:hAnsi="Arial" w:cs="Arial"/>
          <w:sz w:val="20"/>
          <w:szCs w:val="20"/>
        </w:rPr>
      </w:pPr>
      <w:r>
        <w:rPr>
          <w:rFonts w:ascii="Arial" w:hAnsi="Arial" w:cs="Arial"/>
          <w:sz w:val="20"/>
          <w:szCs w:val="20"/>
        </w:rPr>
        <w:t>a) Aumento de malato</w:t>
      </w:r>
    </w:p>
    <w:p w14:paraId="717690C9" w14:textId="10C0F7D4" w:rsidR="00F234E7" w:rsidRDefault="00F234E7" w:rsidP="00F234E7">
      <w:pPr>
        <w:spacing w:after="0"/>
        <w:ind w:left="284"/>
        <w:rPr>
          <w:rFonts w:ascii="Arial" w:hAnsi="Arial" w:cs="Arial"/>
          <w:sz w:val="20"/>
          <w:szCs w:val="20"/>
        </w:rPr>
      </w:pPr>
      <w:r>
        <w:rPr>
          <w:rFonts w:ascii="Arial" w:hAnsi="Arial" w:cs="Arial"/>
          <w:sz w:val="20"/>
          <w:szCs w:val="20"/>
        </w:rPr>
        <w:t>b) Acumulación de fumarato</w:t>
      </w:r>
    </w:p>
    <w:p w14:paraId="6C9D5F09" w14:textId="55F03B35" w:rsidR="00F234E7" w:rsidRDefault="00F234E7" w:rsidP="00F234E7">
      <w:pPr>
        <w:spacing w:after="0"/>
        <w:ind w:left="284"/>
        <w:rPr>
          <w:rFonts w:ascii="Arial" w:hAnsi="Arial" w:cs="Arial"/>
          <w:sz w:val="20"/>
          <w:szCs w:val="20"/>
        </w:rPr>
      </w:pPr>
      <w:r>
        <w:rPr>
          <w:rFonts w:ascii="Arial" w:hAnsi="Arial" w:cs="Arial"/>
          <w:sz w:val="20"/>
          <w:szCs w:val="20"/>
        </w:rPr>
        <w:lastRenderedPageBreak/>
        <w:t>c) Disminución de la producción de NADH</w:t>
      </w:r>
    </w:p>
    <w:p w14:paraId="6C53CB63" w14:textId="77777777" w:rsidR="00F234E7" w:rsidRDefault="00F234E7" w:rsidP="00F234E7">
      <w:pPr>
        <w:spacing w:after="0"/>
        <w:ind w:left="284"/>
        <w:rPr>
          <w:rFonts w:ascii="Arial" w:hAnsi="Arial" w:cs="Arial"/>
          <w:sz w:val="20"/>
          <w:szCs w:val="20"/>
        </w:rPr>
      </w:pPr>
      <w:r>
        <w:rPr>
          <w:rFonts w:ascii="Arial" w:hAnsi="Arial" w:cs="Arial"/>
          <w:sz w:val="20"/>
          <w:szCs w:val="20"/>
        </w:rPr>
        <w:t>d) Aumento del ciclo de la urea</w:t>
      </w:r>
    </w:p>
    <w:p w14:paraId="65AE7D30" w14:textId="7C1C4D1F" w:rsidR="00F234E7" w:rsidRDefault="00F234E7" w:rsidP="00F234E7">
      <w:pPr>
        <w:spacing w:after="0"/>
        <w:ind w:left="284"/>
        <w:rPr>
          <w:rFonts w:ascii="Arial" w:hAnsi="Arial" w:cs="Arial"/>
          <w:sz w:val="20"/>
          <w:szCs w:val="20"/>
        </w:rPr>
      </w:pPr>
      <w:r>
        <w:rPr>
          <w:rFonts w:ascii="Arial" w:hAnsi="Arial" w:cs="Arial"/>
          <w:sz w:val="20"/>
          <w:szCs w:val="20"/>
        </w:rPr>
        <w:t>e) Reducción del flujo de electrones a la cadena respiratoria</w:t>
      </w:r>
    </w:p>
    <w:p w14:paraId="72058DC0" w14:textId="77777777" w:rsidR="00F234E7" w:rsidRDefault="00F234E7" w:rsidP="00F234E7">
      <w:pPr>
        <w:spacing w:after="0"/>
        <w:rPr>
          <w:rFonts w:ascii="Arial" w:hAnsi="Arial" w:cs="Arial"/>
          <w:sz w:val="20"/>
          <w:szCs w:val="20"/>
        </w:rPr>
      </w:pPr>
    </w:p>
    <w:p w14:paraId="5A1BED7E" w14:textId="77777777" w:rsidR="00F234E7" w:rsidRDefault="00F234E7" w:rsidP="00F234E7">
      <w:pPr>
        <w:spacing w:after="0"/>
        <w:rPr>
          <w:rFonts w:ascii="Arial" w:hAnsi="Arial" w:cs="Arial"/>
          <w:sz w:val="20"/>
          <w:szCs w:val="20"/>
        </w:rPr>
      </w:pPr>
      <w:r>
        <w:rPr>
          <w:rFonts w:ascii="Arial" w:hAnsi="Arial" w:cs="Arial"/>
          <w:sz w:val="20"/>
          <w:szCs w:val="20"/>
        </w:rPr>
        <w:t>4.3.20. (B4). En la enfermedad de Leigh (déficit de PDH), ¿qué vía metabólica compensatoria se activa?</w:t>
      </w:r>
    </w:p>
    <w:p w14:paraId="7C72E698" w14:textId="77777777" w:rsidR="00F234E7" w:rsidRDefault="00F234E7" w:rsidP="00F234E7">
      <w:pPr>
        <w:spacing w:after="0"/>
        <w:ind w:left="284"/>
        <w:rPr>
          <w:rFonts w:ascii="Arial" w:hAnsi="Arial" w:cs="Arial"/>
          <w:sz w:val="20"/>
          <w:szCs w:val="20"/>
        </w:rPr>
      </w:pPr>
      <w:r>
        <w:rPr>
          <w:rFonts w:ascii="Arial" w:hAnsi="Arial" w:cs="Arial"/>
          <w:sz w:val="20"/>
          <w:szCs w:val="20"/>
        </w:rPr>
        <w:t>a) β-oxidación</w:t>
      </w:r>
    </w:p>
    <w:p w14:paraId="5F053DAB" w14:textId="64C79B8A" w:rsidR="00F234E7" w:rsidRDefault="00F234E7" w:rsidP="00F234E7">
      <w:pPr>
        <w:spacing w:after="0"/>
        <w:ind w:left="284"/>
        <w:rPr>
          <w:rFonts w:ascii="Arial" w:hAnsi="Arial" w:cs="Arial"/>
          <w:sz w:val="20"/>
          <w:szCs w:val="20"/>
        </w:rPr>
      </w:pPr>
      <w:r>
        <w:rPr>
          <w:rFonts w:ascii="Arial" w:hAnsi="Arial" w:cs="Arial"/>
          <w:sz w:val="20"/>
          <w:szCs w:val="20"/>
        </w:rPr>
        <w:t>b) Glucólisis</w:t>
      </w:r>
    </w:p>
    <w:p w14:paraId="671BAB0D" w14:textId="77777777" w:rsidR="00F234E7" w:rsidRDefault="00F234E7" w:rsidP="00F234E7">
      <w:pPr>
        <w:spacing w:after="0"/>
        <w:ind w:left="284"/>
        <w:rPr>
          <w:rFonts w:ascii="Arial" w:hAnsi="Arial" w:cs="Arial"/>
          <w:sz w:val="20"/>
          <w:szCs w:val="20"/>
        </w:rPr>
      </w:pPr>
      <w:r>
        <w:rPr>
          <w:rFonts w:ascii="Arial" w:hAnsi="Arial" w:cs="Arial"/>
          <w:sz w:val="20"/>
          <w:szCs w:val="20"/>
        </w:rPr>
        <w:t>c) Ciclo del glioxilato</w:t>
      </w:r>
    </w:p>
    <w:p w14:paraId="2B7DFB13" w14:textId="77777777" w:rsidR="00F234E7" w:rsidRDefault="00F234E7" w:rsidP="00F234E7">
      <w:pPr>
        <w:spacing w:after="0"/>
        <w:ind w:left="284"/>
        <w:rPr>
          <w:rFonts w:ascii="Arial" w:hAnsi="Arial" w:cs="Arial"/>
          <w:sz w:val="20"/>
          <w:szCs w:val="20"/>
        </w:rPr>
      </w:pPr>
      <w:r>
        <w:rPr>
          <w:rFonts w:ascii="Arial" w:hAnsi="Arial" w:cs="Arial"/>
          <w:sz w:val="20"/>
          <w:szCs w:val="20"/>
        </w:rPr>
        <w:t>d) Síntesis de colesterol</w:t>
      </w:r>
    </w:p>
    <w:p w14:paraId="1B15CA37" w14:textId="58A6F1F2" w:rsidR="00F234E7" w:rsidRDefault="00F234E7" w:rsidP="00F234E7">
      <w:pPr>
        <w:spacing w:after="0"/>
        <w:ind w:left="284"/>
        <w:rPr>
          <w:rFonts w:ascii="Arial" w:hAnsi="Arial" w:cs="Arial"/>
          <w:sz w:val="20"/>
          <w:szCs w:val="20"/>
        </w:rPr>
      </w:pPr>
      <w:r>
        <w:rPr>
          <w:rFonts w:ascii="Arial" w:hAnsi="Arial" w:cs="Arial"/>
          <w:sz w:val="20"/>
          <w:szCs w:val="20"/>
        </w:rPr>
        <w:t>e) Fermentación láctica</w:t>
      </w:r>
    </w:p>
    <w:p w14:paraId="2DFB704E" w14:textId="77777777" w:rsidR="00F234E7" w:rsidRDefault="00F234E7" w:rsidP="00F234E7">
      <w:pPr>
        <w:spacing w:after="0"/>
        <w:rPr>
          <w:rFonts w:ascii="Arial" w:hAnsi="Arial" w:cs="Arial"/>
          <w:sz w:val="20"/>
          <w:szCs w:val="20"/>
        </w:rPr>
      </w:pPr>
    </w:p>
    <w:p w14:paraId="22102F63" w14:textId="77777777" w:rsidR="00F234E7" w:rsidRPr="0065144B" w:rsidRDefault="00F234E7" w:rsidP="00F234E7">
      <w:pPr>
        <w:spacing w:after="0"/>
        <w:rPr>
          <w:lang w:val="it-IT"/>
        </w:rPr>
      </w:pPr>
      <w:r>
        <w:rPr>
          <w:rFonts w:ascii="Arial" w:hAnsi="Arial" w:cs="Arial"/>
          <w:sz w:val="20"/>
          <w:szCs w:val="20"/>
        </w:rPr>
        <w:t xml:space="preserve">4.3.21. (B4). Un tumor depende del metabolismo de glutamina (glutaminólisis). </w:t>
      </w:r>
      <w:r>
        <w:rPr>
          <w:rFonts w:ascii="Arial" w:hAnsi="Arial" w:cs="Arial"/>
          <w:sz w:val="20"/>
          <w:szCs w:val="20"/>
          <w:lang w:val="it-IT"/>
        </w:rPr>
        <w:t>¿Qué metabolito del ciclo de Krebs se incrementa principalmente?</w:t>
      </w:r>
    </w:p>
    <w:p w14:paraId="61F6B4A4" w14:textId="179CB193" w:rsidR="00F234E7" w:rsidRPr="0065144B" w:rsidRDefault="00F234E7" w:rsidP="00F234E7">
      <w:pPr>
        <w:spacing w:after="0"/>
        <w:ind w:left="284"/>
        <w:rPr>
          <w:lang w:val="it-IT"/>
        </w:rPr>
      </w:pPr>
      <w:r>
        <w:rPr>
          <w:rFonts w:ascii="Arial" w:hAnsi="Arial" w:cs="Arial"/>
          <w:sz w:val="20"/>
          <w:szCs w:val="20"/>
          <w:lang w:val="it-IT"/>
        </w:rPr>
        <w:t xml:space="preserve">a) </w:t>
      </w:r>
      <w:r>
        <w:rPr>
          <w:rFonts w:ascii="Arial" w:hAnsi="Arial" w:cs="Arial"/>
          <w:sz w:val="20"/>
          <w:szCs w:val="20"/>
        </w:rPr>
        <w:t>α</w:t>
      </w:r>
      <w:r>
        <w:rPr>
          <w:rFonts w:ascii="Arial" w:hAnsi="Arial" w:cs="Arial"/>
          <w:sz w:val="20"/>
          <w:szCs w:val="20"/>
          <w:lang w:val="it-IT"/>
        </w:rPr>
        <w:t>-cetoglutarato</w:t>
      </w:r>
    </w:p>
    <w:p w14:paraId="507CE2F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Succinil-CoA</w:t>
      </w:r>
    </w:p>
    <w:p w14:paraId="621B6947"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w:t>
      </w:r>
    </w:p>
    <w:p w14:paraId="50A2C34D"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Citrato</w:t>
      </w:r>
    </w:p>
    <w:p w14:paraId="0F2B3A2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GTP</w:t>
      </w:r>
    </w:p>
    <w:p w14:paraId="08623067" w14:textId="77777777" w:rsidR="00F234E7" w:rsidRDefault="00F234E7" w:rsidP="00F234E7">
      <w:pPr>
        <w:spacing w:after="0"/>
        <w:rPr>
          <w:rFonts w:ascii="Arial" w:hAnsi="Arial" w:cs="Arial"/>
          <w:sz w:val="20"/>
          <w:szCs w:val="20"/>
          <w:lang w:val="it-IT"/>
        </w:rPr>
      </w:pPr>
    </w:p>
    <w:p w14:paraId="39E7912C" w14:textId="77777777" w:rsidR="00F234E7" w:rsidRDefault="00F234E7" w:rsidP="00F234E7">
      <w:pPr>
        <w:spacing w:after="0"/>
        <w:rPr>
          <w:rFonts w:ascii="Arial" w:hAnsi="Arial" w:cs="Arial"/>
          <w:sz w:val="20"/>
          <w:szCs w:val="20"/>
        </w:rPr>
      </w:pPr>
      <w:r>
        <w:rPr>
          <w:rFonts w:ascii="Arial" w:hAnsi="Arial" w:cs="Arial"/>
          <w:sz w:val="20"/>
          <w:szCs w:val="20"/>
        </w:rPr>
        <w:t>4.3.22. (B4). En condiciones de hipoxia, ¿Cómo se ve alterado el ciclo de Krebs?</w:t>
      </w:r>
    </w:p>
    <w:p w14:paraId="03B90FD7" w14:textId="71551404" w:rsidR="00F234E7" w:rsidRDefault="00F234E7" w:rsidP="00F234E7">
      <w:pPr>
        <w:spacing w:after="0"/>
        <w:ind w:left="284"/>
      </w:pPr>
      <w:r>
        <w:rPr>
          <w:rFonts w:ascii="Arial" w:hAnsi="Arial" w:cs="Arial"/>
          <w:sz w:val="20"/>
          <w:szCs w:val="20"/>
        </w:rPr>
        <w:t xml:space="preserve">a) </w:t>
      </w:r>
      <w:r>
        <w:rPr>
          <w:rFonts w:ascii="Arial" w:hAnsi="Arial" w:cs="Arial"/>
          <w:sz w:val="20"/>
          <w:szCs w:val="20"/>
        </w:rPr>
        <w:t>Se acumulan NADH y FADH</w:t>
      </w:r>
      <w:r>
        <w:rPr>
          <w:rFonts w:ascii="Arial" w:hAnsi="Arial" w:cs="Arial"/>
          <w:sz w:val="20"/>
          <w:szCs w:val="20"/>
          <w:vertAlign w:val="subscript"/>
        </w:rPr>
        <w:t>2</w:t>
      </w:r>
      <w:r>
        <w:rPr>
          <w:rFonts w:ascii="Arial" w:hAnsi="Arial" w:cs="Arial"/>
          <w:sz w:val="20"/>
          <w:szCs w:val="20"/>
        </w:rPr>
        <w:t xml:space="preserve"> por falta de reoxidación</w:t>
      </w:r>
    </w:p>
    <w:p w14:paraId="6DA17030" w14:textId="67EDBF75" w:rsidR="00F234E7" w:rsidRDefault="00F234E7" w:rsidP="00F234E7">
      <w:pPr>
        <w:spacing w:after="0"/>
        <w:ind w:left="284"/>
        <w:rPr>
          <w:rFonts w:ascii="Arial" w:hAnsi="Arial" w:cs="Arial"/>
          <w:sz w:val="20"/>
          <w:szCs w:val="20"/>
        </w:rPr>
      </w:pPr>
      <w:r>
        <w:rPr>
          <w:rFonts w:ascii="Arial" w:hAnsi="Arial" w:cs="Arial"/>
          <w:sz w:val="20"/>
          <w:szCs w:val="20"/>
        </w:rPr>
        <w:t>b) Se ralentiza la producción de ATP oxidativo</w:t>
      </w:r>
    </w:p>
    <w:p w14:paraId="6559CD68" w14:textId="77777777" w:rsidR="00F234E7" w:rsidRDefault="00F234E7" w:rsidP="00F234E7">
      <w:pPr>
        <w:spacing w:after="0"/>
        <w:ind w:left="284"/>
        <w:rPr>
          <w:rFonts w:ascii="Arial" w:hAnsi="Arial" w:cs="Arial"/>
          <w:sz w:val="20"/>
          <w:szCs w:val="20"/>
        </w:rPr>
      </w:pPr>
      <w:r>
        <w:rPr>
          <w:rFonts w:ascii="Arial" w:hAnsi="Arial" w:cs="Arial"/>
          <w:sz w:val="20"/>
          <w:szCs w:val="20"/>
        </w:rPr>
        <w:t>c) La glucólisis se detiene</w:t>
      </w:r>
    </w:p>
    <w:p w14:paraId="412A053E" w14:textId="26D6DBD3" w:rsidR="00F234E7" w:rsidRDefault="00F234E7" w:rsidP="00F234E7">
      <w:pPr>
        <w:spacing w:after="0"/>
        <w:ind w:left="284"/>
        <w:rPr>
          <w:rFonts w:ascii="Arial" w:hAnsi="Arial" w:cs="Arial"/>
          <w:sz w:val="20"/>
          <w:szCs w:val="20"/>
        </w:rPr>
      </w:pPr>
      <w:r>
        <w:rPr>
          <w:rFonts w:ascii="Arial" w:hAnsi="Arial" w:cs="Arial"/>
          <w:sz w:val="20"/>
          <w:szCs w:val="20"/>
        </w:rPr>
        <w:t>d) Se incrementa la conversión de piruvato a lactato</w:t>
      </w:r>
    </w:p>
    <w:p w14:paraId="0417FC09"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Se activa la cadena respiratoria</w:t>
      </w:r>
    </w:p>
    <w:p w14:paraId="272C96F3" w14:textId="77777777" w:rsidR="00F234E7" w:rsidRDefault="00F234E7" w:rsidP="00F234E7">
      <w:pPr>
        <w:spacing w:after="0"/>
        <w:rPr>
          <w:rFonts w:ascii="Arial" w:hAnsi="Arial" w:cs="Arial"/>
          <w:sz w:val="20"/>
          <w:szCs w:val="20"/>
          <w:lang w:val="it-IT"/>
        </w:rPr>
      </w:pPr>
    </w:p>
    <w:p w14:paraId="74A7AC29" w14:textId="77777777" w:rsidR="00F234E7" w:rsidRDefault="00F234E7" w:rsidP="00F234E7">
      <w:pPr>
        <w:spacing w:after="0"/>
        <w:rPr>
          <w:rFonts w:ascii="Arial" w:hAnsi="Arial" w:cs="Arial"/>
          <w:sz w:val="20"/>
          <w:szCs w:val="20"/>
        </w:rPr>
      </w:pPr>
      <w:r>
        <w:rPr>
          <w:rFonts w:ascii="Arial" w:hAnsi="Arial" w:cs="Arial"/>
          <w:sz w:val="20"/>
          <w:szCs w:val="20"/>
        </w:rPr>
        <w:t>4.3.23. (B4). ¿Qué cambios en el ciclo de Krebs explicarían la producción de lactato en tejidos musculares durante ejercicio intenso?</w:t>
      </w:r>
    </w:p>
    <w:p w14:paraId="5F849076" w14:textId="1BBBEBD8" w:rsidR="00F234E7" w:rsidRDefault="00F234E7" w:rsidP="00F234E7">
      <w:pPr>
        <w:spacing w:after="0"/>
        <w:ind w:left="284"/>
        <w:rPr>
          <w:rFonts w:ascii="Arial" w:hAnsi="Arial" w:cs="Arial"/>
          <w:sz w:val="20"/>
          <w:szCs w:val="20"/>
        </w:rPr>
      </w:pPr>
      <w:r>
        <w:rPr>
          <w:rFonts w:ascii="Arial" w:hAnsi="Arial" w:cs="Arial"/>
          <w:sz w:val="20"/>
          <w:szCs w:val="20"/>
        </w:rPr>
        <w:t>a) Acumulación de NADH por falta de oxígeno</w:t>
      </w:r>
    </w:p>
    <w:p w14:paraId="7BA6EA89" w14:textId="77777777" w:rsidR="00F234E7" w:rsidRDefault="00F234E7" w:rsidP="00F234E7">
      <w:pPr>
        <w:spacing w:after="0"/>
        <w:ind w:left="284"/>
        <w:rPr>
          <w:rFonts w:ascii="Arial" w:hAnsi="Arial" w:cs="Arial"/>
          <w:sz w:val="20"/>
          <w:szCs w:val="20"/>
        </w:rPr>
      </w:pPr>
      <w:r>
        <w:rPr>
          <w:rFonts w:ascii="Arial" w:hAnsi="Arial" w:cs="Arial"/>
          <w:sz w:val="20"/>
          <w:szCs w:val="20"/>
        </w:rPr>
        <w:t>b) Disminución de OAA</w:t>
      </w:r>
    </w:p>
    <w:p w14:paraId="4D808AA5" w14:textId="77777777" w:rsidR="00F234E7" w:rsidRDefault="00F234E7" w:rsidP="00F234E7">
      <w:pPr>
        <w:spacing w:after="0"/>
        <w:ind w:left="284"/>
        <w:rPr>
          <w:rFonts w:ascii="Arial" w:hAnsi="Arial" w:cs="Arial"/>
          <w:sz w:val="20"/>
          <w:szCs w:val="20"/>
        </w:rPr>
      </w:pPr>
      <w:r>
        <w:rPr>
          <w:rFonts w:ascii="Arial" w:hAnsi="Arial" w:cs="Arial"/>
          <w:sz w:val="20"/>
          <w:szCs w:val="20"/>
        </w:rPr>
        <w:t>c) Inhibición de fumarasa</w:t>
      </w:r>
    </w:p>
    <w:p w14:paraId="5753C5F7" w14:textId="13538E2B" w:rsidR="00F234E7" w:rsidRDefault="00F234E7" w:rsidP="00F234E7">
      <w:pPr>
        <w:spacing w:after="0"/>
        <w:ind w:left="284"/>
        <w:rPr>
          <w:rFonts w:ascii="Arial" w:hAnsi="Arial" w:cs="Arial"/>
          <w:sz w:val="20"/>
          <w:szCs w:val="20"/>
        </w:rPr>
      </w:pPr>
      <w:r>
        <w:rPr>
          <w:rFonts w:ascii="Arial" w:hAnsi="Arial" w:cs="Arial"/>
          <w:sz w:val="20"/>
          <w:szCs w:val="20"/>
        </w:rPr>
        <w:t>d) Reducción de la actividad de PDH</w:t>
      </w:r>
    </w:p>
    <w:p w14:paraId="43DE6F65" w14:textId="77777777" w:rsidR="00F234E7" w:rsidRDefault="00F234E7" w:rsidP="00F234E7">
      <w:pPr>
        <w:spacing w:after="0"/>
        <w:ind w:left="284"/>
        <w:rPr>
          <w:rFonts w:ascii="Arial" w:hAnsi="Arial" w:cs="Arial"/>
          <w:sz w:val="20"/>
          <w:szCs w:val="20"/>
        </w:rPr>
      </w:pPr>
      <w:r>
        <w:rPr>
          <w:rFonts w:ascii="Arial" w:hAnsi="Arial" w:cs="Arial"/>
          <w:sz w:val="20"/>
          <w:szCs w:val="20"/>
        </w:rPr>
        <w:t>e) Aumento de malato</w:t>
      </w:r>
    </w:p>
    <w:p w14:paraId="4764474A" w14:textId="77777777" w:rsidR="00F234E7" w:rsidRDefault="00F234E7" w:rsidP="00F234E7">
      <w:pPr>
        <w:spacing w:after="0"/>
        <w:rPr>
          <w:rFonts w:ascii="Arial" w:hAnsi="Arial" w:cs="Arial"/>
          <w:sz w:val="20"/>
          <w:szCs w:val="20"/>
        </w:rPr>
      </w:pPr>
    </w:p>
    <w:p w14:paraId="6D0FB44D" w14:textId="77777777" w:rsidR="00F234E7" w:rsidRDefault="00F234E7" w:rsidP="00F234E7">
      <w:pPr>
        <w:spacing w:after="0"/>
        <w:rPr>
          <w:rFonts w:ascii="Arial" w:hAnsi="Arial" w:cs="Arial"/>
          <w:sz w:val="20"/>
          <w:szCs w:val="20"/>
        </w:rPr>
      </w:pPr>
      <w:r>
        <w:rPr>
          <w:rFonts w:ascii="Arial" w:hAnsi="Arial" w:cs="Arial"/>
          <w:sz w:val="20"/>
          <w:szCs w:val="20"/>
        </w:rPr>
        <w:t>4.3.24. (B4). En un ensayo enzimático se inhibe específicamente la α-cetoglutarato deshidrogenasa. ¿Qué metabolitos cambian?</w:t>
      </w:r>
    </w:p>
    <w:p w14:paraId="0E84E6AF" w14:textId="77777777" w:rsidR="00F234E7" w:rsidRDefault="00F234E7" w:rsidP="00F234E7">
      <w:pPr>
        <w:spacing w:after="0"/>
        <w:ind w:left="284"/>
        <w:rPr>
          <w:rFonts w:ascii="Arial" w:hAnsi="Arial" w:cs="Arial"/>
          <w:sz w:val="20"/>
          <w:szCs w:val="20"/>
        </w:rPr>
      </w:pPr>
      <w:r>
        <w:rPr>
          <w:rFonts w:ascii="Arial" w:hAnsi="Arial" w:cs="Arial"/>
          <w:sz w:val="20"/>
          <w:szCs w:val="20"/>
        </w:rPr>
        <w:t>a) Disminuye succinato</w:t>
      </w:r>
    </w:p>
    <w:p w14:paraId="1B929308" w14:textId="0781D327" w:rsidR="00F234E7" w:rsidRDefault="00F234E7" w:rsidP="00F234E7">
      <w:pPr>
        <w:spacing w:after="0"/>
        <w:ind w:left="284"/>
        <w:rPr>
          <w:rFonts w:ascii="Arial" w:hAnsi="Arial" w:cs="Arial"/>
          <w:sz w:val="20"/>
          <w:szCs w:val="20"/>
        </w:rPr>
      </w:pPr>
      <w:r>
        <w:rPr>
          <w:rFonts w:ascii="Arial" w:hAnsi="Arial" w:cs="Arial"/>
          <w:sz w:val="20"/>
          <w:szCs w:val="20"/>
        </w:rPr>
        <w:t>b) Se acumula α-cetoglutarato</w:t>
      </w:r>
    </w:p>
    <w:p w14:paraId="611F4A02" w14:textId="1A8E363E" w:rsidR="00F234E7" w:rsidRDefault="00F234E7" w:rsidP="00F234E7">
      <w:pPr>
        <w:spacing w:after="0"/>
        <w:ind w:left="284"/>
        <w:rPr>
          <w:rFonts w:ascii="Arial" w:hAnsi="Arial" w:cs="Arial"/>
          <w:sz w:val="20"/>
          <w:szCs w:val="20"/>
        </w:rPr>
      </w:pPr>
      <w:r>
        <w:rPr>
          <w:rFonts w:ascii="Arial" w:hAnsi="Arial" w:cs="Arial"/>
          <w:sz w:val="20"/>
          <w:szCs w:val="20"/>
        </w:rPr>
        <w:t xml:space="preserve">c) </w:t>
      </w:r>
      <w:r>
        <w:rPr>
          <w:rFonts w:ascii="Arial" w:hAnsi="Arial" w:cs="Arial"/>
          <w:sz w:val="20"/>
          <w:szCs w:val="20"/>
        </w:rPr>
        <w:t>Aumenta la producción de NADH en el ciclo</w:t>
      </w:r>
    </w:p>
    <w:p w14:paraId="08672019" w14:textId="5CC3AF67" w:rsidR="00F234E7" w:rsidRDefault="00F234E7" w:rsidP="00F234E7">
      <w:pPr>
        <w:spacing w:after="0"/>
        <w:ind w:left="284"/>
        <w:rPr>
          <w:rFonts w:ascii="Arial" w:hAnsi="Arial" w:cs="Arial"/>
          <w:sz w:val="20"/>
          <w:szCs w:val="20"/>
        </w:rPr>
      </w:pPr>
      <w:r>
        <w:rPr>
          <w:rFonts w:ascii="Arial" w:hAnsi="Arial" w:cs="Arial"/>
          <w:sz w:val="20"/>
          <w:szCs w:val="20"/>
        </w:rPr>
        <w:t>d) Se reduce la producción de GTP en el ciclo</w:t>
      </w:r>
    </w:p>
    <w:p w14:paraId="77470BBC" w14:textId="77777777" w:rsidR="00F234E7" w:rsidRDefault="00F234E7" w:rsidP="00F234E7">
      <w:pPr>
        <w:spacing w:after="0"/>
        <w:ind w:left="284"/>
        <w:rPr>
          <w:rFonts w:ascii="Arial" w:hAnsi="Arial" w:cs="Arial"/>
          <w:sz w:val="20"/>
          <w:szCs w:val="20"/>
        </w:rPr>
      </w:pPr>
      <w:r>
        <w:rPr>
          <w:rFonts w:ascii="Arial" w:hAnsi="Arial" w:cs="Arial"/>
          <w:sz w:val="20"/>
          <w:szCs w:val="20"/>
        </w:rPr>
        <w:t>e) Aumenta fumarato</w:t>
      </w:r>
    </w:p>
    <w:p w14:paraId="7B9A3563" w14:textId="77777777" w:rsidR="00F234E7" w:rsidRDefault="00F234E7" w:rsidP="00F234E7">
      <w:pPr>
        <w:spacing w:after="0"/>
        <w:rPr>
          <w:rFonts w:ascii="Arial" w:hAnsi="Arial" w:cs="Arial"/>
          <w:sz w:val="20"/>
          <w:szCs w:val="20"/>
        </w:rPr>
      </w:pPr>
    </w:p>
    <w:p w14:paraId="65FF0E2C" w14:textId="77777777" w:rsidR="00F234E7" w:rsidRDefault="00F234E7" w:rsidP="00F234E7">
      <w:pPr>
        <w:spacing w:after="0"/>
        <w:rPr>
          <w:rFonts w:ascii="Arial" w:hAnsi="Arial" w:cs="Arial"/>
          <w:sz w:val="20"/>
          <w:szCs w:val="20"/>
        </w:rPr>
      </w:pPr>
      <w:r>
        <w:rPr>
          <w:rFonts w:ascii="Arial" w:hAnsi="Arial" w:cs="Arial"/>
          <w:sz w:val="20"/>
          <w:szCs w:val="20"/>
        </w:rPr>
        <w:t>4.3.25. (B4). ¿Qué conclusión se obtiene si un paciente presenta niveles altos de citrato en sangre?</w:t>
      </w:r>
    </w:p>
    <w:p w14:paraId="04CFADE4" w14:textId="5A2CFC2D" w:rsidR="00F234E7" w:rsidRDefault="00F234E7" w:rsidP="00F234E7">
      <w:pPr>
        <w:spacing w:after="0"/>
        <w:ind w:left="284"/>
        <w:rPr>
          <w:rFonts w:ascii="Arial" w:hAnsi="Arial" w:cs="Arial"/>
          <w:sz w:val="20"/>
          <w:szCs w:val="20"/>
        </w:rPr>
      </w:pPr>
      <w:r>
        <w:rPr>
          <w:rFonts w:ascii="Arial" w:hAnsi="Arial" w:cs="Arial"/>
          <w:sz w:val="20"/>
          <w:szCs w:val="20"/>
        </w:rPr>
        <w:t>a) Exceso de acetil-CoA mitocondrial</w:t>
      </w:r>
    </w:p>
    <w:p w14:paraId="2E4EB9A1" w14:textId="77777777" w:rsidR="00F234E7" w:rsidRDefault="00F234E7" w:rsidP="00F234E7">
      <w:pPr>
        <w:spacing w:after="0"/>
        <w:ind w:left="284"/>
        <w:rPr>
          <w:rFonts w:ascii="Arial" w:hAnsi="Arial" w:cs="Arial"/>
          <w:sz w:val="20"/>
          <w:szCs w:val="20"/>
        </w:rPr>
      </w:pPr>
      <w:r>
        <w:rPr>
          <w:rFonts w:ascii="Arial" w:hAnsi="Arial" w:cs="Arial"/>
          <w:sz w:val="20"/>
          <w:szCs w:val="20"/>
        </w:rPr>
        <w:t>b) Disminución de β-oxidación</w:t>
      </w:r>
    </w:p>
    <w:p w14:paraId="1D341900" w14:textId="0AD32A8F" w:rsidR="00F234E7" w:rsidRDefault="00F234E7" w:rsidP="00F234E7">
      <w:pPr>
        <w:spacing w:after="0"/>
        <w:ind w:left="284"/>
        <w:rPr>
          <w:rFonts w:ascii="Arial" w:hAnsi="Arial" w:cs="Arial"/>
          <w:sz w:val="20"/>
          <w:szCs w:val="20"/>
        </w:rPr>
      </w:pPr>
      <w:r>
        <w:rPr>
          <w:rFonts w:ascii="Arial" w:hAnsi="Arial" w:cs="Arial"/>
          <w:sz w:val="20"/>
          <w:szCs w:val="20"/>
        </w:rPr>
        <w:t>c) Desviación hacia lipogénesis</w:t>
      </w:r>
    </w:p>
    <w:p w14:paraId="72AFE1B9" w14:textId="77777777" w:rsidR="00F234E7" w:rsidRDefault="00F234E7" w:rsidP="00F234E7">
      <w:pPr>
        <w:spacing w:after="0"/>
        <w:ind w:left="284"/>
        <w:rPr>
          <w:rFonts w:ascii="Arial" w:hAnsi="Arial" w:cs="Arial"/>
          <w:sz w:val="20"/>
          <w:szCs w:val="20"/>
        </w:rPr>
      </w:pPr>
      <w:r>
        <w:rPr>
          <w:rFonts w:ascii="Arial" w:hAnsi="Arial" w:cs="Arial"/>
          <w:sz w:val="20"/>
          <w:szCs w:val="20"/>
        </w:rPr>
        <w:t>d) Deficiencia en glucólisis</w:t>
      </w:r>
    </w:p>
    <w:p w14:paraId="60737668" w14:textId="62146C1D" w:rsidR="00F234E7" w:rsidRDefault="00F234E7" w:rsidP="00F234E7">
      <w:pPr>
        <w:spacing w:after="0"/>
        <w:ind w:left="284"/>
        <w:rPr>
          <w:rFonts w:ascii="Arial" w:hAnsi="Arial" w:cs="Arial"/>
          <w:sz w:val="20"/>
          <w:szCs w:val="20"/>
        </w:rPr>
      </w:pPr>
      <w:r>
        <w:rPr>
          <w:rFonts w:ascii="Arial" w:hAnsi="Arial" w:cs="Arial"/>
          <w:sz w:val="20"/>
          <w:szCs w:val="20"/>
        </w:rPr>
        <w:t>e) Inhibición de PFK-1</w:t>
      </w:r>
    </w:p>
    <w:p w14:paraId="48926BE4" w14:textId="77777777" w:rsidR="00F234E7" w:rsidRDefault="00F234E7" w:rsidP="00F234E7">
      <w:pPr>
        <w:spacing w:after="0"/>
        <w:rPr>
          <w:rFonts w:ascii="Arial" w:hAnsi="Arial" w:cs="Arial"/>
          <w:sz w:val="20"/>
          <w:szCs w:val="20"/>
        </w:rPr>
      </w:pPr>
    </w:p>
    <w:p w14:paraId="3441EA30" w14:textId="77777777" w:rsidR="00F234E7" w:rsidRDefault="00F234E7" w:rsidP="00F234E7">
      <w:pPr>
        <w:spacing w:after="0"/>
        <w:rPr>
          <w:rFonts w:ascii="Arial" w:hAnsi="Arial" w:cs="Arial"/>
          <w:sz w:val="20"/>
          <w:szCs w:val="20"/>
        </w:rPr>
      </w:pPr>
      <w:r>
        <w:rPr>
          <w:rFonts w:ascii="Arial" w:hAnsi="Arial" w:cs="Arial"/>
          <w:sz w:val="20"/>
          <w:szCs w:val="20"/>
        </w:rPr>
        <w:t>4.3.26. (B4). En células proliferativas, ¿qué rol del ciclo de Krebs es más relevante?</w:t>
      </w:r>
    </w:p>
    <w:p w14:paraId="5FC1FD8A" w14:textId="77777777" w:rsidR="00F234E7" w:rsidRDefault="00F234E7" w:rsidP="00F234E7">
      <w:pPr>
        <w:spacing w:after="0"/>
        <w:ind w:left="284"/>
        <w:rPr>
          <w:rFonts w:ascii="Arial" w:hAnsi="Arial" w:cs="Arial"/>
          <w:sz w:val="20"/>
          <w:szCs w:val="20"/>
        </w:rPr>
      </w:pPr>
      <w:r>
        <w:rPr>
          <w:rFonts w:ascii="Arial" w:hAnsi="Arial" w:cs="Arial"/>
          <w:sz w:val="20"/>
          <w:szCs w:val="20"/>
        </w:rPr>
        <w:t>a) Generar ATP exclusivamente</w:t>
      </w:r>
    </w:p>
    <w:p w14:paraId="302889A0" w14:textId="44848F45" w:rsidR="00F234E7" w:rsidRDefault="00F234E7" w:rsidP="00F234E7">
      <w:pPr>
        <w:spacing w:after="0"/>
        <w:ind w:left="284"/>
        <w:rPr>
          <w:rFonts w:ascii="Arial" w:hAnsi="Arial" w:cs="Arial"/>
          <w:sz w:val="20"/>
          <w:szCs w:val="20"/>
        </w:rPr>
      </w:pPr>
      <w:r>
        <w:rPr>
          <w:rFonts w:ascii="Arial" w:hAnsi="Arial" w:cs="Arial"/>
          <w:sz w:val="20"/>
          <w:szCs w:val="20"/>
        </w:rPr>
        <w:t>b) Aportar intermediarios para biosíntesis</w:t>
      </w:r>
    </w:p>
    <w:p w14:paraId="1E348795" w14:textId="77777777" w:rsidR="00F234E7" w:rsidRDefault="00F234E7" w:rsidP="00F234E7">
      <w:pPr>
        <w:spacing w:after="0"/>
        <w:ind w:left="284"/>
        <w:rPr>
          <w:rFonts w:ascii="Arial" w:hAnsi="Arial" w:cs="Arial"/>
          <w:sz w:val="20"/>
          <w:szCs w:val="20"/>
        </w:rPr>
      </w:pPr>
      <w:r>
        <w:rPr>
          <w:rFonts w:ascii="Arial" w:hAnsi="Arial" w:cs="Arial"/>
          <w:sz w:val="20"/>
          <w:szCs w:val="20"/>
        </w:rPr>
        <w:t>c) Reducir lactato</w:t>
      </w:r>
    </w:p>
    <w:p w14:paraId="60422B67" w14:textId="2C7911C6" w:rsidR="00F234E7" w:rsidRDefault="00F234E7" w:rsidP="00F234E7">
      <w:pPr>
        <w:spacing w:after="0"/>
        <w:ind w:left="284"/>
        <w:rPr>
          <w:rFonts w:ascii="Arial" w:hAnsi="Arial" w:cs="Arial"/>
          <w:sz w:val="20"/>
          <w:szCs w:val="20"/>
        </w:rPr>
      </w:pPr>
      <w:r>
        <w:rPr>
          <w:rFonts w:ascii="Arial" w:hAnsi="Arial" w:cs="Arial"/>
          <w:sz w:val="20"/>
          <w:szCs w:val="20"/>
        </w:rPr>
        <w:t>d) Proveer citrato para síntesis de lípidos</w:t>
      </w:r>
    </w:p>
    <w:p w14:paraId="65880B2C" w14:textId="77777777" w:rsidR="00F234E7" w:rsidRDefault="00F234E7" w:rsidP="00F234E7">
      <w:pPr>
        <w:spacing w:after="0"/>
        <w:ind w:left="284"/>
        <w:rPr>
          <w:rFonts w:ascii="Arial" w:hAnsi="Arial" w:cs="Arial"/>
          <w:sz w:val="20"/>
          <w:szCs w:val="20"/>
        </w:rPr>
      </w:pPr>
      <w:r>
        <w:rPr>
          <w:rFonts w:ascii="Arial" w:hAnsi="Arial" w:cs="Arial"/>
          <w:sz w:val="20"/>
          <w:szCs w:val="20"/>
        </w:rPr>
        <w:t>e) Generar propionato</w:t>
      </w:r>
    </w:p>
    <w:p w14:paraId="2F218162" w14:textId="77777777" w:rsidR="00F234E7" w:rsidRDefault="00F234E7" w:rsidP="00F234E7">
      <w:pPr>
        <w:spacing w:after="0"/>
        <w:rPr>
          <w:rFonts w:ascii="Arial" w:hAnsi="Arial" w:cs="Arial"/>
          <w:sz w:val="20"/>
          <w:szCs w:val="20"/>
        </w:rPr>
      </w:pPr>
    </w:p>
    <w:p w14:paraId="336D63BF" w14:textId="77777777" w:rsidR="00F234E7" w:rsidRDefault="00F234E7" w:rsidP="00F234E7">
      <w:pPr>
        <w:spacing w:after="0"/>
        <w:rPr>
          <w:rFonts w:ascii="Arial" w:hAnsi="Arial" w:cs="Arial"/>
          <w:sz w:val="20"/>
          <w:szCs w:val="20"/>
        </w:rPr>
      </w:pPr>
      <w:r>
        <w:rPr>
          <w:rFonts w:ascii="Arial" w:hAnsi="Arial" w:cs="Arial"/>
          <w:sz w:val="20"/>
          <w:szCs w:val="20"/>
        </w:rPr>
        <w:t>4.3.27. (B4). ¿Qué alteraciones metabólicas indicarían una inhibición de malato deshidrogenasa?</w:t>
      </w:r>
    </w:p>
    <w:p w14:paraId="06985362" w14:textId="3BABAC40" w:rsidR="00F234E7" w:rsidRDefault="00F234E7" w:rsidP="00F234E7">
      <w:pPr>
        <w:spacing w:after="0"/>
        <w:ind w:left="284"/>
        <w:rPr>
          <w:rFonts w:ascii="Arial" w:hAnsi="Arial" w:cs="Arial"/>
          <w:sz w:val="20"/>
          <w:szCs w:val="20"/>
        </w:rPr>
      </w:pPr>
      <w:r>
        <w:rPr>
          <w:rFonts w:ascii="Arial" w:hAnsi="Arial" w:cs="Arial"/>
          <w:sz w:val="20"/>
          <w:szCs w:val="20"/>
        </w:rPr>
        <w:t>a) Acumulación de malato</w:t>
      </w:r>
    </w:p>
    <w:p w14:paraId="1CC38489" w14:textId="43FBEC7D" w:rsidR="00F234E7" w:rsidRDefault="00F234E7" w:rsidP="00F234E7">
      <w:pPr>
        <w:spacing w:after="0"/>
        <w:ind w:left="284"/>
        <w:rPr>
          <w:rFonts w:ascii="Arial" w:hAnsi="Arial" w:cs="Arial"/>
          <w:sz w:val="20"/>
          <w:szCs w:val="20"/>
        </w:rPr>
      </w:pPr>
      <w:r>
        <w:rPr>
          <w:rFonts w:ascii="Arial" w:hAnsi="Arial" w:cs="Arial"/>
          <w:sz w:val="20"/>
          <w:szCs w:val="20"/>
        </w:rPr>
        <w:t>b) Disminución de OAA</w:t>
      </w:r>
    </w:p>
    <w:p w14:paraId="13C03C83" w14:textId="32AC5E10" w:rsidR="00F234E7" w:rsidRDefault="00F234E7" w:rsidP="00F234E7">
      <w:pPr>
        <w:spacing w:after="0"/>
        <w:ind w:left="284"/>
        <w:rPr>
          <w:rFonts w:ascii="Arial" w:hAnsi="Arial" w:cs="Arial"/>
          <w:sz w:val="20"/>
          <w:szCs w:val="20"/>
        </w:rPr>
      </w:pPr>
      <w:r>
        <w:rPr>
          <w:rFonts w:ascii="Arial" w:hAnsi="Arial" w:cs="Arial"/>
          <w:sz w:val="20"/>
          <w:szCs w:val="20"/>
        </w:rPr>
        <w:t>c) Reducción de NADH mitocondrial</w:t>
      </w:r>
    </w:p>
    <w:p w14:paraId="50DE1EAB" w14:textId="77777777" w:rsidR="00F234E7" w:rsidRDefault="00F234E7" w:rsidP="00F234E7">
      <w:pPr>
        <w:spacing w:after="0"/>
        <w:ind w:left="284"/>
        <w:rPr>
          <w:rFonts w:ascii="Arial" w:hAnsi="Arial" w:cs="Arial"/>
          <w:sz w:val="20"/>
          <w:szCs w:val="20"/>
        </w:rPr>
      </w:pPr>
      <w:r>
        <w:rPr>
          <w:rFonts w:ascii="Arial" w:hAnsi="Arial" w:cs="Arial"/>
          <w:sz w:val="20"/>
          <w:szCs w:val="20"/>
        </w:rPr>
        <w:t>d) Acumulación de fumarato</w:t>
      </w:r>
    </w:p>
    <w:p w14:paraId="744B5EFC"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Incremento de GTP</w:t>
      </w:r>
    </w:p>
    <w:p w14:paraId="0A87D3B9" w14:textId="77777777" w:rsidR="00F234E7" w:rsidRDefault="00F234E7" w:rsidP="00F234E7">
      <w:pPr>
        <w:spacing w:after="0"/>
        <w:rPr>
          <w:rFonts w:ascii="Arial" w:hAnsi="Arial" w:cs="Arial"/>
          <w:sz w:val="20"/>
          <w:szCs w:val="20"/>
          <w:lang w:val="pt-PT"/>
        </w:rPr>
      </w:pPr>
    </w:p>
    <w:p w14:paraId="17D22285" w14:textId="77777777" w:rsidR="00F234E7" w:rsidRDefault="00F234E7" w:rsidP="00F234E7">
      <w:pPr>
        <w:spacing w:after="0"/>
      </w:pPr>
      <w:r>
        <w:rPr>
          <w:rFonts w:ascii="Arial" w:hAnsi="Arial" w:cs="Arial"/>
          <w:sz w:val="20"/>
          <w:szCs w:val="20"/>
          <w:lang w:val="pt-PT"/>
        </w:rPr>
        <w:t xml:space="preserve">4.3.28. (B4). </w:t>
      </w:r>
      <w:r>
        <w:rPr>
          <w:rFonts w:ascii="Arial" w:hAnsi="Arial" w:cs="Arial"/>
          <w:sz w:val="20"/>
          <w:szCs w:val="20"/>
        </w:rPr>
        <w:t>Un ratón con mutación en citrato sintasa presenta baja producción de citrato. ¿Qué consecuencias se esperan?</w:t>
      </w:r>
    </w:p>
    <w:p w14:paraId="738318A3" w14:textId="19A15FCF" w:rsidR="00F234E7" w:rsidRDefault="00F234E7" w:rsidP="00F234E7">
      <w:pPr>
        <w:spacing w:after="0"/>
        <w:ind w:left="284"/>
        <w:rPr>
          <w:rFonts w:ascii="Arial" w:hAnsi="Arial" w:cs="Arial"/>
          <w:sz w:val="20"/>
          <w:szCs w:val="20"/>
        </w:rPr>
      </w:pPr>
      <w:r>
        <w:rPr>
          <w:rFonts w:ascii="Arial" w:hAnsi="Arial" w:cs="Arial"/>
          <w:sz w:val="20"/>
          <w:szCs w:val="20"/>
        </w:rPr>
        <w:t>a) Disminución de la entrada de acetil-CoA al ciclo</w:t>
      </w:r>
    </w:p>
    <w:p w14:paraId="07551AA2" w14:textId="5EE5536D" w:rsidR="00F234E7" w:rsidRDefault="00F234E7" w:rsidP="00F234E7">
      <w:pPr>
        <w:spacing w:after="0"/>
        <w:ind w:left="284"/>
        <w:rPr>
          <w:rFonts w:ascii="Arial" w:hAnsi="Arial" w:cs="Arial"/>
          <w:sz w:val="20"/>
          <w:szCs w:val="20"/>
        </w:rPr>
      </w:pPr>
      <w:r>
        <w:rPr>
          <w:rFonts w:ascii="Arial" w:hAnsi="Arial" w:cs="Arial"/>
          <w:sz w:val="20"/>
          <w:szCs w:val="20"/>
        </w:rPr>
        <w:t>b) Menor producción de NADH</w:t>
      </w:r>
    </w:p>
    <w:p w14:paraId="66EB5E3D" w14:textId="77777777" w:rsidR="00F234E7" w:rsidRDefault="00F234E7" w:rsidP="00F234E7">
      <w:pPr>
        <w:spacing w:after="0"/>
        <w:ind w:left="284"/>
        <w:rPr>
          <w:rFonts w:ascii="Arial" w:hAnsi="Arial" w:cs="Arial"/>
          <w:sz w:val="20"/>
          <w:szCs w:val="20"/>
        </w:rPr>
      </w:pPr>
      <w:r>
        <w:rPr>
          <w:rFonts w:ascii="Arial" w:hAnsi="Arial" w:cs="Arial"/>
          <w:sz w:val="20"/>
          <w:szCs w:val="20"/>
        </w:rPr>
        <w:t>c) Incremento de fumarato</w:t>
      </w:r>
    </w:p>
    <w:p w14:paraId="6E8B3C80" w14:textId="77777777" w:rsidR="00F234E7" w:rsidRDefault="00F234E7" w:rsidP="00F234E7">
      <w:pPr>
        <w:spacing w:after="0"/>
        <w:ind w:left="284"/>
        <w:rPr>
          <w:rFonts w:ascii="Arial" w:hAnsi="Arial" w:cs="Arial"/>
          <w:sz w:val="20"/>
          <w:szCs w:val="20"/>
        </w:rPr>
      </w:pPr>
      <w:r>
        <w:rPr>
          <w:rFonts w:ascii="Arial" w:hAnsi="Arial" w:cs="Arial"/>
          <w:sz w:val="20"/>
          <w:szCs w:val="20"/>
        </w:rPr>
        <w:t>d) Mayor exportación de citrato al citosol</w:t>
      </w:r>
    </w:p>
    <w:p w14:paraId="6E9CDB61" w14:textId="1EBE6487" w:rsidR="00F234E7" w:rsidRDefault="00F234E7" w:rsidP="00F234E7">
      <w:pPr>
        <w:spacing w:after="0"/>
        <w:ind w:left="284"/>
        <w:rPr>
          <w:rFonts w:ascii="Arial" w:hAnsi="Arial" w:cs="Arial"/>
          <w:sz w:val="20"/>
          <w:szCs w:val="20"/>
        </w:rPr>
      </w:pPr>
      <w:r>
        <w:rPr>
          <w:rFonts w:ascii="Arial" w:hAnsi="Arial" w:cs="Arial"/>
          <w:sz w:val="20"/>
          <w:szCs w:val="20"/>
        </w:rPr>
        <w:t>e) Deficiencia en lipogénesis hepática</w:t>
      </w:r>
    </w:p>
    <w:p w14:paraId="12991333" w14:textId="77777777" w:rsidR="00F234E7" w:rsidRDefault="00F234E7" w:rsidP="00F234E7">
      <w:pPr>
        <w:spacing w:after="0"/>
        <w:rPr>
          <w:rFonts w:ascii="Arial" w:hAnsi="Arial" w:cs="Arial"/>
          <w:sz w:val="20"/>
          <w:szCs w:val="20"/>
        </w:rPr>
      </w:pPr>
    </w:p>
    <w:p w14:paraId="158241DA" w14:textId="77777777" w:rsidR="00F234E7" w:rsidRDefault="00F234E7" w:rsidP="00F234E7">
      <w:pPr>
        <w:spacing w:after="0"/>
        <w:rPr>
          <w:rFonts w:ascii="Arial" w:hAnsi="Arial" w:cs="Arial"/>
          <w:sz w:val="20"/>
          <w:szCs w:val="20"/>
        </w:rPr>
      </w:pPr>
      <w:r>
        <w:rPr>
          <w:rFonts w:ascii="Arial" w:hAnsi="Arial" w:cs="Arial"/>
          <w:sz w:val="20"/>
          <w:szCs w:val="20"/>
        </w:rPr>
        <w:t>4.3.29. (B4). ¿Qué enzima del ciclo de Krebs es también parte de la cadena de transporte de electrones?</w:t>
      </w:r>
    </w:p>
    <w:p w14:paraId="4125161F"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 sintasa</w:t>
      </w:r>
    </w:p>
    <w:p w14:paraId="46CE798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Aconitasa</w:t>
      </w:r>
    </w:p>
    <w:p w14:paraId="7A182652"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Isocitrato deshidrogenasa</w:t>
      </w:r>
    </w:p>
    <w:p w14:paraId="0B831D8A" w14:textId="0923400D"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 deshidrogenasa</w:t>
      </w:r>
    </w:p>
    <w:p w14:paraId="4010F37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Malato deshidrogenasa</w:t>
      </w:r>
    </w:p>
    <w:p w14:paraId="65586515" w14:textId="77777777" w:rsidR="00F234E7" w:rsidRDefault="00F234E7" w:rsidP="00F234E7">
      <w:pPr>
        <w:spacing w:after="0"/>
        <w:rPr>
          <w:rFonts w:ascii="Arial" w:hAnsi="Arial" w:cs="Arial"/>
          <w:sz w:val="20"/>
          <w:szCs w:val="20"/>
          <w:lang w:val="it-IT"/>
        </w:rPr>
      </w:pPr>
    </w:p>
    <w:p w14:paraId="0B2ABC76" w14:textId="77777777" w:rsidR="00F234E7" w:rsidRDefault="00F234E7" w:rsidP="00F234E7">
      <w:pPr>
        <w:spacing w:after="0"/>
        <w:rPr>
          <w:rFonts w:ascii="Arial" w:hAnsi="Arial" w:cs="Arial"/>
          <w:sz w:val="20"/>
          <w:szCs w:val="20"/>
        </w:rPr>
      </w:pPr>
      <w:r>
        <w:rPr>
          <w:rFonts w:ascii="Arial" w:hAnsi="Arial" w:cs="Arial"/>
          <w:sz w:val="20"/>
          <w:szCs w:val="20"/>
        </w:rPr>
        <w:t>4.3.30. (B5). Evalúe la importancia del ciclo de Krebs como diana terapéutica en cáncer.</w:t>
      </w:r>
    </w:p>
    <w:p w14:paraId="018CA894" w14:textId="77777777" w:rsidR="00F234E7" w:rsidRDefault="00F234E7" w:rsidP="00F234E7">
      <w:pPr>
        <w:spacing w:after="0"/>
        <w:ind w:left="284"/>
        <w:rPr>
          <w:rFonts w:ascii="Arial" w:hAnsi="Arial" w:cs="Arial"/>
          <w:sz w:val="20"/>
          <w:szCs w:val="20"/>
        </w:rPr>
      </w:pPr>
      <w:r>
        <w:rPr>
          <w:rFonts w:ascii="Arial" w:hAnsi="Arial" w:cs="Arial"/>
          <w:sz w:val="20"/>
          <w:szCs w:val="20"/>
        </w:rPr>
        <w:t>a) No tiene relevancia</w:t>
      </w:r>
    </w:p>
    <w:p w14:paraId="0C2BE19A" w14:textId="285CDE42" w:rsidR="00F234E7" w:rsidRDefault="00F234E7" w:rsidP="00F234E7">
      <w:pPr>
        <w:spacing w:after="0"/>
        <w:ind w:left="284"/>
        <w:rPr>
          <w:rFonts w:ascii="Arial" w:hAnsi="Arial" w:cs="Arial"/>
          <w:sz w:val="20"/>
          <w:szCs w:val="20"/>
        </w:rPr>
      </w:pPr>
      <w:r>
        <w:rPr>
          <w:rFonts w:ascii="Arial" w:hAnsi="Arial" w:cs="Arial"/>
          <w:sz w:val="20"/>
          <w:szCs w:val="20"/>
        </w:rPr>
        <w:t>b) Los tumores dependen de intermediarios biosintéticos del ciclo</w:t>
      </w:r>
    </w:p>
    <w:p w14:paraId="0A7A8E64" w14:textId="0DC751E9" w:rsidR="00F234E7" w:rsidRDefault="00F234E7" w:rsidP="00F234E7">
      <w:pPr>
        <w:spacing w:after="0"/>
        <w:ind w:left="284"/>
        <w:rPr>
          <w:rFonts w:ascii="Arial" w:hAnsi="Arial" w:cs="Arial"/>
          <w:sz w:val="20"/>
          <w:szCs w:val="20"/>
        </w:rPr>
      </w:pPr>
      <w:r>
        <w:rPr>
          <w:rFonts w:ascii="Arial" w:hAnsi="Arial" w:cs="Arial"/>
          <w:sz w:val="20"/>
          <w:szCs w:val="20"/>
        </w:rPr>
        <w:t>c) Inhibidores de enzimas clave pueden limitar proliferación</w:t>
      </w:r>
    </w:p>
    <w:p w14:paraId="1AB54F36" w14:textId="329E1982" w:rsidR="00F234E7" w:rsidRDefault="00F234E7" w:rsidP="00F234E7">
      <w:pPr>
        <w:spacing w:after="0"/>
        <w:ind w:left="284"/>
        <w:rPr>
          <w:rFonts w:ascii="Arial" w:hAnsi="Arial" w:cs="Arial"/>
          <w:sz w:val="20"/>
          <w:szCs w:val="20"/>
        </w:rPr>
      </w:pPr>
      <w:r>
        <w:rPr>
          <w:rFonts w:ascii="Arial" w:hAnsi="Arial" w:cs="Arial"/>
          <w:sz w:val="20"/>
          <w:szCs w:val="20"/>
        </w:rPr>
        <w:t>d) No afecta al metabolismo tumoral</w:t>
      </w:r>
    </w:p>
    <w:p w14:paraId="38AC8147" w14:textId="77777777" w:rsidR="00F234E7" w:rsidRDefault="00F234E7" w:rsidP="00F234E7">
      <w:pPr>
        <w:spacing w:after="0"/>
        <w:ind w:left="284"/>
        <w:rPr>
          <w:rFonts w:ascii="Arial" w:hAnsi="Arial" w:cs="Arial"/>
          <w:sz w:val="20"/>
          <w:szCs w:val="20"/>
        </w:rPr>
      </w:pPr>
      <w:r>
        <w:rPr>
          <w:rFonts w:ascii="Arial" w:hAnsi="Arial" w:cs="Arial"/>
          <w:sz w:val="20"/>
          <w:szCs w:val="20"/>
        </w:rPr>
        <w:t>e) La glutaminólisis tumoral refuerza al ciclo</w:t>
      </w:r>
    </w:p>
    <w:p w14:paraId="4CE85AE5" w14:textId="77777777" w:rsidR="00F234E7" w:rsidRDefault="00F234E7" w:rsidP="00F234E7">
      <w:pPr>
        <w:spacing w:after="0"/>
        <w:rPr>
          <w:rFonts w:ascii="Arial" w:hAnsi="Arial" w:cs="Arial"/>
          <w:sz w:val="20"/>
          <w:szCs w:val="20"/>
        </w:rPr>
      </w:pPr>
    </w:p>
    <w:p w14:paraId="08F3DA1D" w14:textId="77777777" w:rsidR="00F234E7" w:rsidRDefault="00F234E7" w:rsidP="00F234E7">
      <w:pPr>
        <w:spacing w:after="0"/>
        <w:rPr>
          <w:rFonts w:ascii="Arial" w:hAnsi="Arial" w:cs="Arial"/>
          <w:sz w:val="20"/>
          <w:szCs w:val="20"/>
        </w:rPr>
      </w:pPr>
      <w:r>
        <w:rPr>
          <w:rFonts w:ascii="Arial" w:hAnsi="Arial" w:cs="Arial"/>
          <w:sz w:val="20"/>
          <w:szCs w:val="20"/>
        </w:rPr>
        <w:t>4.3.31. (B5). ¿Qué implicaciones clínicas tiene una deficiencia de fumarasa hereditaria?</w:t>
      </w:r>
    </w:p>
    <w:p w14:paraId="0E0332A0" w14:textId="77777777" w:rsidR="00F234E7" w:rsidRDefault="00F234E7" w:rsidP="00F234E7">
      <w:pPr>
        <w:spacing w:after="0"/>
        <w:ind w:left="284"/>
        <w:rPr>
          <w:rFonts w:ascii="Arial" w:hAnsi="Arial" w:cs="Arial"/>
          <w:sz w:val="20"/>
          <w:szCs w:val="20"/>
        </w:rPr>
      </w:pPr>
      <w:r>
        <w:rPr>
          <w:rFonts w:ascii="Arial" w:hAnsi="Arial" w:cs="Arial"/>
          <w:sz w:val="20"/>
          <w:szCs w:val="20"/>
        </w:rPr>
        <w:t>a) Es inocua</w:t>
      </w:r>
    </w:p>
    <w:p w14:paraId="2BB9DE6C" w14:textId="76455D1A" w:rsidR="00F234E7" w:rsidRDefault="00F234E7" w:rsidP="00F234E7">
      <w:pPr>
        <w:spacing w:after="0"/>
        <w:ind w:left="284"/>
        <w:rPr>
          <w:rFonts w:ascii="Arial" w:hAnsi="Arial" w:cs="Arial"/>
          <w:sz w:val="20"/>
          <w:szCs w:val="20"/>
        </w:rPr>
      </w:pPr>
      <w:r>
        <w:rPr>
          <w:rFonts w:ascii="Arial" w:hAnsi="Arial" w:cs="Arial"/>
          <w:sz w:val="20"/>
          <w:szCs w:val="20"/>
        </w:rPr>
        <w:t>b) Provoca acumulación de fumarato tóxico</w:t>
      </w:r>
    </w:p>
    <w:p w14:paraId="149694DA" w14:textId="5E119638" w:rsidR="00F234E7" w:rsidRDefault="00F234E7" w:rsidP="00F234E7">
      <w:pPr>
        <w:spacing w:after="0"/>
        <w:ind w:left="284"/>
        <w:rPr>
          <w:rFonts w:ascii="Arial" w:hAnsi="Arial" w:cs="Arial"/>
          <w:sz w:val="20"/>
          <w:szCs w:val="20"/>
        </w:rPr>
      </w:pPr>
      <w:r>
        <w:rPr>
          <w:rFonts w:ascii="Arial" w:hAnsi="Arial" w:cs="Arial"/>
          <w:sz w:val="20"/>
          <w:szCs w:val="20"/>
        </w:rPr>
        <w:t>c) Asocia efectos relacionados con deficiencia energética</w:t>
      </w:r>
    </w:p>
    <w:p w14:paraId="6FD92AD6" w14:textId="63BCD236" w:rsidR="00F234E7" w:rsidRDefault="00F234E7" w:rsidP="00F234E7">
      <w:pPr>
        <w:spacing w:after="0"/>
        <w:ind w:left="284"/>
        <w:rPr>
          <w:rFonts w:ascii="Arial" w:hAnsi="Arial" w:cs="Arial"/>
          <w:sz w:val="20"/>
          <w:szCs w:val="20"/>
        </w:rPr>
      </w:pPr>
      <w:r>
        <w:rPr>
          <w:rFonts w:ascii="Arial" w:hAnsi="Arial" w:cs="Arial"/>
          <w:sz w:val="20"/>
          <w:szCs w:val="20"/>
        </w:rPr>
        <w:t>d) Se compensa con el ciclo del glioxilato</w:t>
      </w:r>
    </w:p>
    <w:p w14:paraId="794D440E" w14:textId="77777777" w:rsidR="00F234E7" w:rsidRDefault="00F234E7" w:rsidP="00F234E7">
      <w:pPr>
        <w:spacing w:after="0"/>
        <w:ind w:left="284"/>
        <w:rPr>
          <w:rFonts w:ascii="Arial" w:hAnsi="Arial" w:cs="Arial"/>
          <w:sz w:val="20"/>
          <w:szCs w:val="20"/>
        </w:rPr>
      </w:pPr>
      <w:r>
        <w:rPr>
          <w:rFonts w:ascii="Arial" w:hAnsi="Arial" w:cs="Arial"/>
          <w:sz w:val="20"/>
          <w:szCs w:val="20"/>
        </w:rPr>
        <w:t>e) Reduce la producción de NADH y ATP</w:t>
      </w:r>
    </w:p>
    <w:p w14:paraId="2438D814" w14:textId="77777777" w:rsidR="00F234E7" w:rsidRDefault="00F234E7" w:rsidP="00F234E7">
      <w:pPr>
        <w:spacing w:after="0"/>
        <w:rPr>
          <w:rFonts w:ascii="Arial" w:hAnsi="Arial" w:cs="Arial"/>
          <w:sz w:val="20"/>
          <w:szCs w:val="20"/>
        </w:rPr>
      </w:pPr>
    </w:p>
    <w:p w14:paraId="33C64F02" w14:textId="77777777" w:rsidR="00F234E7" w:rsidRDefault="00F234E7" w:rsidP="00F234E7">
      <w:pPr>
        <w:spacing w:after="0"/>
        <w:rPr>
          <w:rFonts w:ascii="Arial" w:hAnsi="Arial" w:cs="Arial"/>
          <w:sz w:val="20"/>
          <w:szCs w:val="20"/>
        </w:rPr>
      </w:pPr>
      <w:r>
        <w:rPr>
          <w:rFonts w:ascii="Arial" w:hAnsi="Arial" w:cs="Arial"/>
          <w:sz w:val="20"/>
          <w:szCs w:val="20"/>
        </w:rPr>
        <w:t>4.3.32. (B5). ¿Qué estrategia sería más efectiva para evaluar la actividad del ciclo en tejidos humanos?</w:t>
      </w:r>
    </w:p>
    <w:p w14:paraId="59D1CE1A" w14:textId="5DD942B9" w:rsidR="00F234E7" w:rsidRDefault="00F234E7" w:rsidP="00F234E7">
      <w:pPr>
        <w:spacing w:after="0"/>
        <w:ind w:left="284"/>
      </w:pPr>
      <w:r>
        <w:rPr>
          <w:rFonts w:ascii="Arial" w:hAnsi="Arial" w:cs="Arial"/>
          <w:sz w:val="20"/>
          <w:szCs w:val="20"/>
        </w:rPr>
        <w:t xml:space="preserve">a) </w:t>
      </w:r>
      <w:r>
        <w:rPr>
          <w:rFonts w:ascii="Arial" w:hAnsi="Arial" w:cs="Arial"/>
          <w:sz w:val="20"/>
          <w:szCs w:val="20"/>
        </w:rPr>
        <w:t>Medir consumo de O</w:t>
      </w:r>
      <w:r>
        <w:rPr>
          <w:rFonts w:ascii="Arial" w:hAnsi="Arial" w:cs="Arial"/>
          <w:sz w:val="20"/>
          <w:szCs w:val="20"/>
          <w:vertAlign w:val="subscript"/>
        </w:rPr>
        <w:t>2</w:t>
      </w:r>
      <w:r>
        <w:rPr>
          <w:rFonts w:ascii="Arial" w:hAnsi="Arial" w:cs="Arial"/>
          <w:sz w:val="20"/>
          <w:szCs w:val="20"/>
        </w:rPr>
        <w:t xml:space="preserve"> y producción de CO</w:t>
      </w:r>
      <w:r>
        <w:rPr>
          <w:rFonts w:ascii="Arial" w:hAnsi="Arial" w:cs="Arial"/>
          <w:sz w:val="20"/>
          <w:szCs w:val="20"/>
          <w:vertAlign w:val="subscript"/>
        </w:rPr>
        <w:t>2</w:t>
      </w:r>
    </w:p>
    <w:p w14:paraId="60DC9522" w14:textId="72E19CA1" w:rsidR="00F234E7" w:rsidRDefault="00F234E7" w:rsidP="00F234E7">
      <w:pPr>
        <w:spacing w:after="0"/>
        <w:ind w:left="284"/>
      </w:pPr>
      <w:r>
        <w:rPr>
          <w:rFonts w:ascii="Arial" w:hAnsi="Arial" w:cs="Arial"/>
          <w:sz w:val="20"/>
          <w:szCs w:val="20"/>
        </w:rPr>
        <w:t xml:space="preserve">b) </w:t>
      </w:r>
      <w:r>
        <w:rPr>
          <w:rFonts w:ascii="Arial" w:hAnsi="Arial" w:cs="Arial"/>
          <w:sz w:val="20"/>
          <w:szCs w:val="20"/>
        </w:rPr>
        <w:t>Cuantificar niveles de NADH/NAD</w:t>
      </w:r>
      <w:r>
        <w:rPr>
          <w:rFonts w:ascii="Arial" w:hAnsi="Arial" w:cs="Arial"/>
          <w:sz w:val="20"/>
          <w:szCs w:val="20"/>
          <w:vertAlign w:val="superscript"/>
        </w:rPr>
        <w:t>+</w:t>
      </w:r>
    </w:p>
    <w:p w14:paraId="09522374" w14:textId="77777777" w:rsidR="00F234E7" w:rsidRDefault="00F234E7" w:rsidP="00F234E7">
      <w:pPr>
        <w:spacing w:after="0"/>
        <w:ind w:left="284"/>
        <w:rPr>
          <w:rFonts w:ascii="Arial" w:hAnsi="Arial" w:cs="Arial"/>
          <w:sz w:val="20"/>
          <w:szCs w:val="20"/>
        </w:rPr>
      </w:pPr>
      <w:r>
        <w:rPr>
          <w:rFonts w:ascii="Arial" w:hAnsi="Arial" w:cs="Arial"/>
          <w:sz w:val="20"/>
          <w:szCs w:val="20"/>
        </w:rPr>
        <w:t>c) Medir pH sanguíneo</w:t>
      </w:r>
    </w:p>
    <w:p w14:paraId="2F26D469" w14:textId="77777777" w:rsidR="00F234E7" w:rsidRDefault="00F234E7" w:rsidP="00F234E7">
      <w:pPr>
        <w:spacing w:after="0"/>
        <w:ind w:left="284"/>
        <w:rPr>
          <w:rFonts w:ascii="Arial" w:hAnsi="Arial" w:cs="Arial"/>
          <w:sz w:val="20"/>
          <w:szCs w:val="20"/>
        </w:rPr>
      </w:pPr>
      <w:r>
        <w:rPr>
          <w:rFonts w:ascii="Arial" w:hAnsi="Arial" w:cs="Arial"/>
          <w:sz w:val="20"/>
          <w:szCs w:val="20"/>
        </w:rPr>
        <w:t>d) Determinar lactato en orina</w:t>
      </w:r>
    </w:p>
    <w:p w14:paraId="7FAF8D9E" w14:textId="5442BC21" w:rsidR="00F234E7" w:rsidRDefault="00F234E7" w:rsidP="00F234E7">
      <w:pPr>
        <w:spacing w:after="0"/>
        <w:ind w:left="284"/>
        <w:rPr>
          <w:rFonts w:ascii="Arial" w:hAnsi="Arial" w:cs="Arial"/>
          <w:sz w:val="20"/>
          <w:szCs w:val="20"/>
        </w:rPr>
      </w:pPr>
      <w:r>
        <w:rPr>
          <w:rFonts w:ascii="Arial" w:hAnsi="Arial" w:cs="Arial"/>
          <w:sz w:val="20"/>
          <w:szCs w:val="20"/>
        </w:rPr>
        <w:t xml:space="preserve">e) </w:t>
      </w:r>
      <w:r>
        <w:rPr>
          <w:rFonts w:ascii="Arial" w:hAnsi="Arial" w:cs="Arial"/>
          <w:sz w:val="20"/>
          <w:szCs w:val="20"/>
        </w:rPr>
        <w:t xml:space="preserve">Usar trazadores isotópicos de </w:t>
      </w:r>
      <w:r>
        <w:rPr>
          <w:rFonts w:ascii="Arial" w:hAnsi="Arial" w:cs="Arial"/>
          <w:sz w:val="20"/>
          <w:szCs w:val="20"/>
          <w:vertAlign w:val="superscript"/>
        </w:rPr>
        <w:t>13</w:t>
      </w:r>
      <w:r>
        <w:rPr>
          <w:rFonts w:ascii="Arial" w:hAnsi="Arial" w:cs="Arial"/>
          <w:sz w:val="20"/>
          <w:szCs w:val="20"/>
        </w:rPr>
        <w:t>C en acetato</w:t>
      </w:r>
    </w:p>
    <w:p w14:paraId="0CD8DF90" w14:textId="77777777" w:rsidR="00F234E7" w:rsidRDefault="00F234E7" w:rsidP="00F234E7">
      <w:pPr>
        <w:spacing w:after="0"/>
        <w:rPr>
          <w:rFonts w:ascii="Arial" w:hAnsi="Arial" w:cs="Arial"/>
          <w:sz w:val="20"/>
          <w:szCs w:val="20"/>
        </w:rPr>
      </w:pPr>
    </w:p>
    <w:p w14:paraId="77053FD8" w14:textId="77777777" w:rsidR="00F234E7" w:rsidRDefault="00F234E7" w:rsidP="00F234E7">
      <w:pPr>
        <w:spacing w:after="0"/>
        <w:rPr>
          <w:rFonts w:ascii="Arial" w:hAnsi="Arial" w:cs="Arial"/>
          <w:sz w:val="20"/>
          <w:szCs w:val="20"/>
        </w:rPr>
      </w:pPr>
      <w:r>
        <w:rPr>
          <w:rFonts w:ascii="Arial" w:hAnsi="Arial" w:cs="Arial"/>
          <w:sz w:val="20"/>
          <w:szCs w:val="20"/>
        </w:rPr>
        <w:t>4.3.33. (B5). Evalúe la siguiente afirmación: "La β-oxidación de ácidos grasos puede generar glucosa en humanos vía ciclo de Krebs".</w:t>
      </w:r>
    </w:p>
    <w:p w14:paraId="1F6F4BF0" w14:textId="1F3830B5" w:rsidR="00F234E7" w:rsidRDefault="00F234E7" w:rsidP="00F234E7">
      <w:pPr>
        <w:spacing w:after="0"/>
        <w:ind w:left="284"/>
        <w:rPr>
          <w:rFonts w:ascii="Arial" w:hAnsi="Arial" w:cs="Arial"/>
          <w:sz w:val="20"/>
          <w:szCs w:val="20"/>
        </w:rPr>
      </w:pPr>
      <w:r>
        <w:rPr>
          <w:rFonts w:ascii="Arial" w:hAnsi="Arial" w:cs="Arial"/>
          <w:sz w:val="20"/>
          <w:szCs w:val="20"/>
        </w:rPr>
        <w:t>a) Falso, porque el acetil-CoA no puede convertirse en OAA</w:t>
      </w:r>
    </w:p>
    <w:p w14:paraId="0BC10371" w14:textId="77777777" w:rsidR="00F234E7" w:rsidRDefault="00F234E7" w:rsidP="00F234E7">
      <w:pPr>
        <w:spacing w:after="0"/>
        <w:ind w:left="284"/>
        <w:rPr>
          <w:rFonts w:ascii="Arial" w:hAnsi="Arial" w:cs="Arial"/>
          <w:sz w:val="20"/>
          <w:szCs w:val="20"/>
        </w:rPr>
      </w:pPr>
      <w:r>
        <w:rPr>
          <w:rFonts w:ascii="Arial" w:hAnsi="Arial" w:cs="Arial"/>
          <w:sz w:val="20"/>
          <w:szCs w:val="20"/>
        </w:rPr>
        <w:t>b) Verdadero, porque se forma citrato</w:t>
      </w:r>
    </w:p>
    <w:p w14:paraId="06ADC3F2" w14:textId="49B146C0" w:rsidR="00F234E7" w:rsidRDefault="00F234E7" w:rsidP="00F234E7">
      <w:pPr>
        <w:spacing w:after="0"/>
        <w:ind w:left="284"/>
      </w:pPr>
      <w:r>
        <w:rPr>
          <w:rFonts w:ascii="Arial" w:hAnsi="Arial" w:cs="Arial"/>
          <w:sz w:val="20"/>
          <w:szCs w:val="20"/>
        </w:rPr>
        <w:t xml:space="preserve">c) </w:t>
      </w:r>
      <w:r>
        <w:rPr>
          <w:rFonts w:ascii="Arial" w:hAnsi="Arial" w:cs="Arial"/>
          <w:sz w:val="20"/>
          <w:szCs w:val="20"/>
        </w:rPr>
        <w:t>Falso, el acetil-CoA se oxida a CO</w:t>
      </w:r>
      <w:r>
        <w:rPr>
          <w:rFonts w:ascii="Arial" w:hAnsi="Arial" w:cs="Arial"/>
          <w:sz w:val="20"/>
          <w:szCs w:val="20"/>
          <w:vertAlign w:val="subscript"/>
        </w:rPr>
        <w:t>2</w:t>
      </w:r>
    </w:p>
    <w:p w14:paraId="5342CFBD" w14:textId="77777777" w:rsidR="00F234E7" w:rsidRDefault="00F234E7" w:rsidP="00F234E7">
      <w:pPr>
        <w:spacing w:after="0"/>
        <w:ind w:left="284"/>
        <w:rPr>
          <w:rFonts w:ascii="Arial" w:hAnsi="Arial" w:cs="Arial"/>
          <w:sz w:val="20"/>
          <w:szCs w:val="20"/>
        </w:rPr>
      </w:pPr>
      <w:r>
        <w:rPr>
          <w:rFonts w:ascii="Arial" w:hAnsi="Arial" w:cs="Arial"/>
          <w:sz w:val="20"/>
          <w:szCs w:val="20"/>
        </w:rPr>
        <w:t>d) Verdadero, en el hígado únicamente</w:t>
      </w:r>
    </w:p>
    <w:p w14:paraId="452861AC" w14:textId="30F41A07" w:rsidR="00F234E7" w:rsidRDefault="00F234E7" w:rsidP="00F234E7">
      <w:pPr>
        <w:spacing w:after="0"/>
        <w:ind w:left="284"/>
        <w:rPr>
          <w:rFonts w:ascii="Arial" w:hAnsi="Arial" w:cs="Arial"/>
          <w:sz w:val="20"/>
          <w:szCs w:val="20"/>
        </w:rPr>
      </w:pPr>
      <w:r>
        <w:rPr>
          <w:rFonts w:ascii="Arial" w:hAnsi="Arial" w:cs="Arial"/>
          <w:sz w:val="20"/>
          <w:szCs w:val="20"/>
        </w:rPr>
        <w:t>e) Falso, los mamíferos no tienen la ruta de glioxilato</w:t>
      </w:r>
    </w:p>
    <w:p w14:paraId="3937DF6C" w14:textId="77777777" w:rsidR="00F234E7" w:rsidRDefault="00F234E7" w:rsidP="00F234E7">
      <w:pPr>
        <w:spacing w:after="0"/>
        <w:rPr>
          <w:rFonts w:ascii="Arial" w:hAnsi="Arial" w:cs="Arial"/>
          <w:sz w:val="20"/>
          <w:szCs w:val="20"/>
        </w:rPr>
      </w:pPr>
    </w:p>
    <w:p w14:paraId="2F830734" w14:textId="77777777" w:rsidR="00F234E7" w:rsidRDefault="00F234E7" w:rsidP="00F234E7">
      <w:pPr>
        <w:spacing w:after="0"/>
        <w:rPr>
          <w:rFonts w:ascii="Arial" w:hAnsi="Arial" w:cs="Arial"/>
          <w:sz w:val="20"/>
          <w:szCs w:val="20"/>
        </w:rPr>
      </w:pPr>
      <w:r>
        <w:rPr>
          <w:rFonts w:ascii="Arial" w:hAnsi="Arial" w:cs="Arial"/>
          <w:sz w:val="20"/>
          <w:szCs w:val="20"/>
        </w:rPr>
        <w:t>4.3.34. (B5). Un fármaco inhibe selectivamente la α-cetoglutarato deshidrogenasa. ¿Cómo evaluaría su impacto en células humanas?</w:t>
      </w:r>
    </w:p>
    <w:p w14:paraId="50B82EFB" w14:textId="1F975610" w:rsidR="00F234E7" w:rsidRDefault="00F234E7" w:rsidP="00F234E7">
      <w:pPr>
        <w:spacing w:after="0"/>
        <w:ind w:left="284"/>
        <w:rPr>
          <w:rFonts w:ascii="Arial" w:hAnsi="Arial" w:cs="Arial"/>
          <w:sz w:val="20"/>
          <w:szCs w:val="20"/>
        </w:rPr>
      </w:pPr>
      <w:r>
        <w:rPr>
          <w:rFonts w:ascii="Arial" w:hAnsi="Arial" w:cs="Arial"/>
          <w:sz w:val="20"/>
          <w:szCs w:val="20"/>
        </w:rPr>
        <w:lastRenderedPageBreak/>
        <w:t>a) Reducción de NADH y ATP</w:t>
      </w:r>
    </w:p>
    <w:p w14:paraId="44EF2BE6" w14:textId="77777777" w:rsidR="00F234E7" w:rsidRDefault="00F234E7" w:rsidP="00F234E7">
      <w:pPr>
        <w:spacing w:after="0"/>
        <w:ind w:left="284"/>
        <w:rPr>
          <w:rFonts w:ascii="Arial" w:hAnsi="Arial" w:cs="Arial"/>
          <w:sz w:val="20"/>
          <w:szCs w:val="20"/>
        </w:rPr>
      </w:pPr>
      <w:r>
        <w:rPr>
          <w:rFonts w:ascii="Arial" w:hAnsi="Arial" w:cs="Arial"/>
          <w:sz w:val="20"/>
          <w:szCs w:val="20"/>
        </w:rPr>
        <w:t>b) Incremento de OAA</w:t>
      </w:r>
    </w:p>
    <w:p w14:paraId="2673F2CB" w14:textId="0BCD5D49" w:rsidR="00F234E7" w:rsidRDefault="00F234E7" w:rsidP="00F234E7">
      <w:pPr>
        <w:spacing w:after="0"/>
        <w:ind w:left="284"/>
        <w:rPr>
          <w:rFonts w:ascii="Arial" w:hAnsi="Arial" w:cs="Arial"/>
          <w:sz w:val="20"/>
          <w:szCs w:val="20"/>
        </w:rPr>
      </w:pPr>
      <w:r>
        <w:rPr>
          <w:rFonts w:ascii="Arial" w:hAnsi="Arial" w:cs="Arial"/>
          <w:sz w:val="20"/>
          <w:szCs w:val="20"/>
        </w:rPr>
        <w:t>c) Acumulación de α-cetoglutarato</w:t>
      </w:r>
    </w:p>
    <w:p w14:paraId="49362039" w14:textId="77777777" w:rsidR="00F234E7" w:rsidRDefault="00F234E7" w:rsidP="00F234E7">
      <w:pPr>
        <w:spacing w:after="0"/>
        <w:ind w:left="284"/>
        <w:rPr>
          <w:rFonts w:ascii="Arial" w:hAnsi="Arial" w:cs="Arial"/>
          <w:sz w:val="20"/>
          <w:szCs w:val="20"/>
        </w:rPr>
      </w:pPr>
      <w:r>
        <w:rPr>
          <w:rFonts w:ascii="Arial" w:hAnsi="Arial" w:cs="Arial"/>
          <w:sz w:val="20"/>
          <w:szCs w:val="20"/>
        </w:rPr>
        <w:t>d) Aumento de lipogénesis</w:t>
      </w:r>
    </w:p>
    <w:p w14:paraId="3C7F19AD" w14:textId="60807935" w:rsidR="00F234E7" w:rsidRDefault="00F234E7" w:rsidP="00F234E7">
      <w:pPr>
        <w:spacing w:after="0"/>
        <w:ind w:left="284"/>
        <w:rPr>
          <w:rFonts w:ascii="Arial" w:hAnsi="Arial" w:cs="Arial"/>
          <w:sz w:val="20"/>
          <w:szCs w:val="20"/>
        </w:rPr>
      </w:pPr>
      <w:r>
        <w:rPr>
          <w:rFonts w:ascii="Arial" w:hAnsi="Arial" w:cs="Arial"/>
          <w:sz w:val="20"/>
          <w:szCs w:val="20"/>
        </w:rPr>
        <w:t>e) Posible efecto antitumoral por limitar intermediarios</w:t>
      </w:r>
    </w:p>
    <w:p w14:paraId="7308DC0F" w14:textId="77777777" w:rsidR="00F234E7" w:rsidRDefault="00F234E7" w:rsidP="00F234E7">
      <w:pPr>
        <w:spacing w:after="0"/>
        <w:rPr>
          <w:rFonts w:ascii="Arial" w:hAnsi="Arial" w:cs="Arial"/>
          <w:sz w:val="20"/>
          <w:szCs w:val="20"/>
        </w:rPr>
      </w:pPr>
    </w:p>
    <w:p w14:paraId="35EF1FF7" w14:textId="77777777" w:rsidR="00F234E7" w:rsidRDefault="00F234E7" w:rsidP="00F234E7">
      <w:pPr>
        <w:spacing w:after="0"/>
        <w:rPr>
          <w:rFonts w:ascii="Arial" w:hAnsi="Arial" w:cs="Arial"/>
          <w:sz w:val="20"/>
          <w:szCs w:val="20"/>
        </w:rPr>
      </w:pPr>
      <w:r>
        <w:rPr>
          <w:rFonts w:ascii="Arial" w:hAnsi="Arial" w:cs="Arial"/>
          <w:sz w:val="20"/>
          <w:szCs w:val="20"/>
        </w:rPr>
        <w:t>4.3.35. (B6). Diseñe un fármaco hipotético que reduzca la lipogénesis hepática. ¿Qué enzima o metabolito sería la mejor diana?</w:t>
      </w:r>
    </w:p>
    <w:p w14:paraId="31AA0B97" w14:textId="3BB6CF3B" w:rsidR="00F234E7" w:rsidRDefault="00F234E7" w:rsidP="00F234E7">
      <w:pPr>
        <w:spacing w:after="0"/>
        <w:ind w:left="284"/>
        <w:rPr>
          <w:rFonts w:ascii="Arial" w:hAnsi="Arial" w:cs="Arial"/>
          <w:sz w:val="20"/>
          <w:szCs w:val="20"/>
        </w:rPr>
      </w:pPr>
      <w:r>
        <w:rPr>
          <w:rFonts w:ascii="Arial" w:hAnsi="Arial" w:cs="Arial"/>
          <w:sz w:val="20"/>
          <w:szCs w:val="20"/>
        </w:rPr>
        <w:t>a) Inhibir citrato sintasa</w:t>
      </w:r>
    </w:p>
    <w:p w14:paraId="638B76EC" w14:textId="77777777" w:rsidR="00F234E7" w:rsidRDefault="00F234E7" w:rsidP="00F234E7">
      <w:pPr>
        <w:spacing w:after="0"/>
        <w:ind w:left="284"/>
        <w:rPr>
          <w:rFonts w:ascii="Arial" w:hAnsi="Arial" w:cs="Arial"/>
          <w:sz w:val="20"/>
          <w:szCs w:val="20"/>
        </w:rPr>
      </w:pPr>
      <w:r>
        <w:rPr>
          <w:rFonts w:ascii="Arial" w:hAnsi="Arial" w:cs="Arial"/>
          <w:sz w:val="20"/>
          <w:szCs w:val="20"/>
        </w:rPr>
        <w:t>b) Activar fumarasa</w:t>
      </w:r>
    </w:p>
    <w:p w14:paraId="785E181E" w14:textId="6F38D044" w:rsidR="00F234E7" w:rsidRDefault="00F234E7" w:rsidP="00F234E7">
      <w:pPr>
        <w:spacing w:after="0"/>
        <w:ind w:left="284"/>
        <w:rPr>
          <w:rFonts w:ascii="Arial" w:hAnsi="Arial" w:cs="Arial"/>
          <w:sz w:val="20"/>
          <w:szCs w:val="20"/>
        </w:rPr>
      </w:pPr>
      <w:r>
        <w:rPr>
          <w:rFonts w:ascii="Arial" w:hAnsi="Arial" w:cs="Arial"/>
          <w:sz w:val="20"/>
          <w:szCs w:val="20"/>
        </w:rPr>
        <w:t>c) Bloquear la exportación de citrato al citosol</w:t>
      </w:r>
    </w:p>
    <w:p w14:paraId="4CD035AD" w14:textId="719AA5A1" w:rsidR="00F234E7" w:rsidRDefault="00F234E7" w:rsidP="00F234E7">
      <w:pPr>
        <w:spacing w:after="0"/>
        <w:ind w:left="284"/>
        <w:rPr>
          <w:rFonts w:ascii="Arial" w:hAnsi="Arial" w:cs="Arial"/>
          <w:sz w:val="20"/>
          <w:szCs w:val="20"/>
          <w:lang w:val="pt-PT"/>
        </w:rPr>
      </w:pPr>
      <w:r>
        <w:rPr>
          <w:rFonts w:ascii="Arial" w:hAnsi="Arial" w:cs="Arial"/>
          <w:sz w:val="20"/>
          <w:szCs w:val="20"/>
          <w:lang w:val="pt-PT"/>
        </w:rPr>
        <w:t>d) Inhibir acetil-CoA carboxilasa</w:t>
      </w:r>
    </w:p>
    <w:p w14:paraId="6AA81492"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Activar malato deshidrogenasa</w:t>
      </w:r>
    </w:p>
    <w:p w14:paraId="4D2A265D" w14:textId="77777777" w:rsidR="00F234E7" w:rsidRDefault="00F234E7" w:rsidP="00F234E7">
      <w:pPr>
        <w:spacing w:after="0"/>
        <w:rPr>
          <w:rFonts w:ascii="Arial" w:hAnsi="Arial" w:cs="Arial"/>
          <w:sz w:val="20"/>
          <w:szCs w:val="20"/>
          <w:lang w:val="pt-PT"/>
        </w:rPr>
      </w:pPr>
    </w:p>
    <w:p w14:paraId="650EAB41" w14:textId="77777777" w:rsidR="00F234E7" w:rsidRDefault="00F234E7" w:rsidP="00F234E7">
      <w:pPr>
        <w:spacing w:after="0"/>
        <w:rPr>
          <w:rFonts w:ascii="Arial" w:hAnsi="Arial" w:cs="Arial"/>
          <w:sz w:val="20"/>
          <w:szCs w:val="20"/>
        </w:rPr>
      </w:pPr>
      <w:r>
        <w:rPr>
          <w:rFonts w:ascii="Arial" w:hAnsi="Arial" w:cs="Arial"/>
          <w:sz w:val="20"/>
          <w:szCs w:val="20"/>
        </w:rPr>
        <w:t>4.3.36. (B6). Para aumentar la producción de energía en células musculares, ¿Qué modificación experimental propondría?</w:t>
      </w:r>
    </w:p>
    <w:p w14:paraId="7ECCC4E9" w14:textId="77777777" w:rsidR="00F234E7" w:rsidRDefault="00F234E7" w:rsidP="00F234E7">
      <w:pPr>
        <w:spacing w:after="0"/>
        <w:ind w:left="284"/>
        <w:rPr>
          <w:rFonts w:ascii="Arial" w:hAnsi="Arial" w:cs="Arial"/>
          <w:sz w:val="20"/>
          <w:szCs w:val="20"/>
        </w:rPr>
      </w:pPr>
      <w:r>
        <w:rPr>
          <w:rFonts w:ascii="Arial" w:hAnsi="Arial" w:cs="Arial"/>
          <w:sz w:val="20"/>
          <w:szCs w:val="20"/>
        </w:rPr>
        <w:t>a) Inhibir la PDH</w:t>
      </w:r>
    </w:p>
    <w:p w14:paraId="10AB18DB" w14:textId="54D1051A" w:rsidR="00F234E7" w:rsidRDefault="00F234E7" w:rsidP="00F234E7">
      <w:pPr>
        <w:spacing w:after="0"/>
        <w:ind w:left="284"/>
        <w:rPr>
          <w:rFonts w:ascii="Arial" w:hAnsi="Arial" w:cs="Arial"/>
          <w:sz w:val="20"/>
          <w:szCs w:val="20"/>
        </w:rPr>
      </w:pPr>
      <w:r>
        <w:rPr>
          <w:rFonts w:ascii="Arial" w:hAnsi="Arial" w:cs="Arial"/>
          <w:sz w:val="20"/>
          <w:szCs w:val="20"/>
        </w:rPr>
        <w:t>b) Sobreexpresar malato deshidrogenasa</w:t>
      </w:r>
    </w:p>
    <w:p w14:paraId="0EE546EE" w14:textId="71BD9AC6" w:rsidR="00F234E7" w:rsidRDefault="00F234E7" w:rsidP="00F234E7">
      <w:pPr>
        <w:spacing w:after="0"/>
        <w:ind w:left="284"/>
        <w:rPr>
          <w:rFonts w:ascii="Arial" w:hAnsi="Arial" w:cs="Arial"/>
          <w:sz w:val="20"/>
          <w:szCs w:val="20"/>
        </w:rPr>
      </w:pPr>
      <w:r>
        <w:rPr>
          <w:rFonts w:ascii="Arial" w:hAnsi="Arial" w:cs="Arial"/>
          <w:sz w:val="20"/>
          <w:szCs w:val="20"/>
        </w:rPr>
        <w:t>c) Aumentar la actividad de citrato sintasa</w:t>
      </w:r>
    </w:p>
    <w:p w14:paraId="0CDEC2E0" w14:textId="77777777" w:rsidR="00F234E7" w:rsidRDefault="00F234E7" w:rsidP="00F234E7">
      <w:pPr>
        <w:spacing w:after="0"/>
        <w:ind w:left="284"/>
        <w:rPr>
          <w:rFonts w:ascii="Arial" w:hAnsi="Arial" w:cs="Arial"/>
          <w:sz w:val="20"/>
          <w:szCs w:val="20"/>
        </w:rPr>
      </w:pPr>
      <w:r>
        <w:rPr>
          <w:rFonts w:ascii="Arial" w:hAnsi="Arial" w:cs="Arial"/>
          <w:sz w:val="20"/>
          <w:szCs w:val="20"/>
        </w:rPr>
        <w:t>d) Reducir fumarasa</w:t>
      </w:r>
    </w:p>
    <w:p w14:paraId="58E6B782" w14:textId="11E78017" w:rsidR="00F234E7" w:rsidRDefault="00F234E7" w:rsidP="00F234E7">
      <w:pPr>
        <w:spacing w:after="0"/>
        <w:ind w:left="284"/>
        <w:rPr>
          <w:rFonts w:ascii="Arial" w:hAnsi="Arial" w:cs="Arial"/>
          <w:sz w:val="20"/>
          <w:szCs w:val="20"/>
        </w:rPr>
      </w:pPr>
      <w:r>
        <w:rPr>
          <w:rFonts w:ascii="Arial" w:hAnsi="Arial" w:cs="Arial"/>
          <w:sz w:val="20"/>
          <w:szCs w:val="20"/>
        </w:rPr>
        <w:t>e) Incrementar la disponibilidad de OAA</w:t>
      </w:r>
    </w:p>
    <w:p w14:paraId="261ACF8B" w14:textId="77777777" w:rsidR="00F234E7" w:rsidRDefault="00F234E7" w:rsidP="00F234E7">
      <w:pPr>
        <w:spacing w:after="0"/>
        <w:rPr>
          <w:rFonts w:ascii="Arial" w:hAnsi="Arial" w:cs="Arial"/>
          <w:sz w:val="20"/>
          <w:szCs w:val="20"/>
        </w:rPr>
      </w:pPr>
    </w:p>
    <w:p w14:paraId="6D98CEC0" w14:textId="77777777" w:rsidR="00F234E7" w:rsidRDefault="00F234E7" w:rsidP="00F234E7">
      <w:pPr>
        <w:spacing w:after="0"/>
        <w:rPr>
          <w:rFonts w:ascii="Arial" w:hAnsi="Arial" w:cs="Arial"/>
          <w:sz w:val="20"/>
          <w:szCs w:val="20"/>
        </w:rPr>
      </w:pPr>
      <w:r>
        <w:rPr>
          <w:rFonts w:ascii="Arial" w:hAnsi="Arial" w:cs="Arial"/>
          <w:sz w:val="20"/>
          <w:szCs w:val="20"/>
        </w:rPr>
        <w:t xml:space="preserve">4.3.37. (B6). </w:t>
      </w:r>
      <w:r>
        <w:rPr>
          <w:rFonts w:ascii="Arial" w:hAnsi="Arial" w:cs="Arial"/>
          <w:sz w:val="20"/>
          <w:szCs w:val="20"/>
        </w:rPr>
        <w:t>Diseñe un modelo de levaduras incapaces de oxidar completamente la glucosa (vía respiratoria). ¿Qué modificación introduciría?</w:t>
      </w:r>
    </w:p>
    <w:p w14:paraId="1A4091FD" w14:textId="7929A408" w:rsidR="00F234E7" w:rsidRDefault="00F234E7" w:rsidP="00F234E7">
      <w:pPr>
        <w:spacing w:after="0"/>
        <w:ind w:left="284"/>
        <w:rPr>
          <w:rFonts w:ascii="Arial" w:hAnsi="Arial" w:cs="Arial"/>
          <w:sz w:val="20"/>
          <w:szCs w:val="20"/>
        </w:rPr>
      </w:pPr>
      <w:r>
        <w:rPr>
          <w:rFonts w:ascii="Arial" w:hAnsi="Arial" w:cs="Arial"/>
          <w:sz w:val="20"/>
          <w:szCs w:val="20"/>
        </w:rPr>
        <w:t>a) Eliminar la piruvato deshidrogenasa</w:t>
      </w:r>
    </w:p>
    <w:p w14:paraId="3A2D62AA" w14:textId="77777777" w:rsidR="00F234E7" w:rsidRDefault="00F234E7" w:rsidP="00F234E7">
      <w:pPr>
        <w:spacing w:after="0"/>
        <w:ind w:left="284"/>
        <w:rPr>
          <w:rFonts w:ascii="Arial" w:hAnsi="Arial" w:cs="Arial"/>
          <w:sz w:val="20"/>
          <w:szCs w:val="20"/>
        </w:rPr>
      </w:pPr>
      <w:r>
        <w:rPr>
          <w:rFonts w:ascii="Arial" w:hAnsi="Arial" w:cs="Arial"/>
          <w:sz w:val="20"/>
          <w:szCs w:val="20"/>
        </w:rPr>
        <w:t>b) Inhibir la fumarasa</w:t>
      </w:r>
    </w:p>
    <w:p w14:paraId="7A2EDFBB" w14:textId="4D86B127" w:rsidR="00F234E7" w:rsidRDefault="00F234E7" w:rsidP="00F234E7">
      <w:pPr>
        <w:spacing w:after="0"/>
        <w:ind w:left="284"/>
        <w:rPr>
          <w:rFonts w:ascii="Arial" w:hAnsi="Arial" w:cs="Arial"/>
          <w:sz w:val="20"/>
          <w:szCs w:val="20"/>
        </w:rPr>
      </w:pPr>
      <w:r>
        <w:rPr>
          <w:rFonts w:ascii="Arial" w:hAnsi="Arial" w:cs="Arial"/>
          <w:sz w:val="20"/>
          <w:szCs w:val="20"/>
        </w:rPr>
        <w:t>c) Eliminar la isocitrato deshidrogenasa</w:t>
      </w:r>
    </w:p>
    <w:p w14:paraId="734A102D" w14:textId="77777777" w:rsidR="00F234E7" w:rsidRDefault="00F234E7" w:rsidP="00F234E7">
      <w:pPr>
        <w:spacing w:after="0"/>
        <w:ind w:left="284"/>
        <w:rPr>
          <w:rFonts w:ascii="Arial" w:hAnsi="Arial" w:cs="Arial"/>
          <w:sz w:val="20"/>
          <w:szCs w:val="20"/>
        </w:rPr>
      </w:pPr>
      <w:r>
        <w:rPr>
          <w:rFonts w:ascii="Arial" w:hAnsi="Arial" w:cs="Arial"/>
          <w:sz w:val="20"/>
          <w:szCs w:val="20"/>
        </w:rPr>
        <w:t>d) Eliminar la citrato sintasa</w:t>
      </w:r>
    </w:p>
    <w:p w14:paraId="7B5B894D" w14:textId="434714E3" w:rsidR="00F234E7" w:rsidRDefault="00F234E7" w:rsidP="00F234E7">
      <w:pPr>
        <w:spacing w:after="0"/>
        <w:ind w:left="284"/>
        <w:rPr>
          <w:rFonts w:ascii="Arial" w:hAnsi="Arial" w:cs="Arial"/>
          <w:sz w:val="20"/>
          <w:szCs w:val="20"/>
        </w:rPr>
      </w:pPr>
      <w:r>
        <w:rPr>
          <w:rFonts w:ascii="Arial" w:hAnsi="Arial" w:cs="Arial"/>
          <w:sz w:val="20"/>
          <w:szCs w:val="20"/>
        </w:rPr>
        <w:t>e) Bloquear el transporte mitocondrial de piruvato</w:t>
      </w:r>
    </w:p>
    <w:p w14:paraId="01AF5207" w14:textId="77777777" w:rsidR="00F234E7" w:rsidRDefault="00F234E7" w:rsidP="00F234E7">
      <w:pPr>
        <w:spacing w:after="0"/>
        <w:rPr>
          <w:rFonts w:ascii="Arial" w:hAnsi="Arial" w:cs="Arial"/>
          <w:sz w:val="20"/>
          <w:szCs w:val="20"/>
        </w:rPr>
      </w:pPr>
    </w:p>
    <w:p w14:paraId="3DEA7E2E" w14:textId="77777777" w:rsidR="00F234E7" w:rsidRDefault="00F234E7" w:rsidP="00F234E7">
      <w:pPr>
        <w:spacing w:after="0"/>
        <w:rPr>
          <w:rFonts w:ascii="Arial" w:hAnsi="Arial" w:cs="Arial"/>
          <w:sz w:val="20"/>
          <w:szCs w:val="20"/>
        </w:rPr>
      </w:pPr>
      <w:r>
        <w:rPr>
          <w:rFonts w:ascii="Arial" w:hAnsi="Arial" w:cs="Arial"/>
          <w:sz w:val="20"/>
          <w:szCs w:val="20"/>
        </w:rPr>
        <w:t>4.3.38. (B2). ¿Cuál de las siguientes reacciones del ciclo de Krebs se encuentra regulada?</w:t>
      </w:r>
    </w:p>
    <w:p w14:paraId="67F787EC" w14:textId="77777777" w:rsidR="00F234E7" w:rsidRDefault="00F234E7" w:rsidP="00F234E7">
      <w:pPr>
        <w:spacing w:after="0"/>
        <w:ind w:left="284"/>
        <w:rPr>
          <w:rFonts w:ascii="Arial" w:hAnsi="Arial" w:cs="Arial"/>
          <w:sz w:val="20"/>
          <w:szCs w:val="20"/>
        </w:rPr>
      </w:pPr>
      <w:r>
        <w:rPr>
          <w:rFonts w:ascii="Arial" w:hAnsi="Arial" w:cs="Arial"/>
          <w:sz w:val="20"/>
          <w:szCs w:val="20"/>
        </w:rPr>
        <w:t>a) El paso de α-cetoglutarato a succinato por el complejo α-cetoglutarato deshidrogenasa</w:t>
      </w:r>
    </w:p>
    <w:p w14:paraId="1E265815" w14:textId="77777777" w:rsidR="00F234E7" w:rsidRDefault="00F234E7" w:rsidP="00F234E7">
      <w:pPr>
        <w:spacing w:after="0"/>
        <w:ind w:left="284"/>
        <w:rPr>
          <w:rFonts w:ascii="Arial" w:hAnsi="Arial" w:cs="Arial"/>
          <w:sz w:val="20"/>
          <w:szCs w:val="20"/>
        </w:rPr>
      </w:pPr>
      <w:r>
        <w:rPr>
          <w:rFonts w:ascii="Arial" w:hAnsi="Arial" w:cs="Arial"/>
          <w:sz w:val="20"/>
          <w:szCs w:val="20"/>
        </w:rPr>
        <w:t>b) El paso de fumarato a malato por la fumarasa</w:t>
      </w:r>
    </w:p>
    <w:p w14:paraId="400DCDF5" w14:textId="18F91BA3" w:rsidR="00F234E7" w:rsidRDefault="00F234E7" w:rsidP="00F234E7">
      <w:pPr>
        <w:spacing w:after="0"/>
        <w:ind w:left="284"/>
        <w:rPr>
          <w:rFonts w:ascii="Arial" w:hAnsi="Arial" w:cs="Arial"/>
          <w:sz w:val="20"/>
          <w:szCs w:val="20"/>
        </w:rPr>
      </w:pPr>
      <w:r>
        <w:rPr>
          <w:rFonts w:ascii="Arial" w:hAnsi="Arial" w:cs="Arial"/>
          <w:sz w:val="20"/>
          <w:szCs w:val="20"/>
        </w:rPr>
        <w:t xml:space="preserve">c) El paso de oxalacetato y acetil-CoA a citrato por la citrato sintasa </w:t>
      </w:r>
    </w:p>
    <w:p w14:paraId="6CA30FE9" w14:textId="27A60785" w:rsidR="00F234E7" w:rsidRDefault="00F234E7" w:rsidP="00F234E7">
      <w:pPr>
        <w:spacing w:after="0"/>
        <w:ind w:left="284"/>
        <w:rPr>
          <w:rFonts w:ascii="Arial" w:hAnsi="Arial" w:cs="Arial"/>
          <w:sz w:val="20"/>
          <w:szCs w:val="20"/>
        </w:rPr>
      </w:pPr>
      <w:r>
        <w:rPr>
          <w:rFonts w:ascii="Arial" w:hAnsi="Arial" w:cs="Arial"/>
          <w:sz w:val="20"/>
          <w:szCs w:val="20"/>
        </w:rPr>
        <w:t>d) El paso de isocitrato a α-cetoglutarato por la isocitrato deshidrogenasa</w:t>
      </w:r>
    </w:p>
    <w:p w14:paraId="46A64AAA" w14:textId="77777777" w:rsidR="00F234E7" w:rsidRDefault="00F234E7" w:rsidP="00F234E7">
      <w:pPr>
        <w:spacing w:after="0"/>
        <w:ind w:left="284"/>
        <w:rPr>
          <w:rFonts w:ascii="Arial" w:hAnsi="Arial" w:cs="Arial"/>
          <w:sz w:val="20"/>
          <w:szCs w:val="20"/>
        </w:rPr>
      </w:pPr>
      <w:r>
        <w:rPr>
          <w:rFonts w:ascii="Arial" w:hAnsi="Arial" w:cs="Arial"/>
          <w:sz w:val="20"/>
          <w:szCs w:val="20"/>
        </w:rPr>
        <w:t>e) El paso de fumarato a malato por la malato deshidrogenasa</w:t>
      </w:r>
    </w:p>
    <w:p w14:paraId="748B40AF" w14:textId="77777777" w:rsidR="00F234E7" w:rsidRDefault="00F234E7" w:rsidP="00F234E7">
      <w:pPr>
        <w:spacing w:after="0"/>
        <w:rPr>
          <w:rFonts w:ascii="Arial" w:hAnsi="Arial" w:cs="Arial"/>
          <w:sz w:val="20"/>
          <w:szCs w:val="20"/>
        </w:rPr>
      </w:pPr>
    </w:p>
    <w:p w14:paraId="1D3D6D1E" w14:textId="77777777" w:rsidR="00F234E7" w:rsidRDefault="00F234E7" w:rsidP="00F234E7">
      <w:pPr>
        <w:spacing w:after="0"/>
        <w:rPr>
          <w:rFonts w:ascii="Arial" w:hAnsi="Arial" w:cs="Arial"/>
          <w:sz w:val="20"/>
          <w:szCs w:val="20"/>
        </w:rPr>
      </w:pPr>
      <w:r>
        <w:rPr>
          <w:rFonts w:ascii="Arial" w:hAnsi="Arial" w:cs="Arial"/>
          <w:sz w:val="20"/>
          <w:szCs w:val="20"/>
        </w:rPr>
        <w:t>4.3.39. (B2). ¿Cuál de las siguientes reacciones del ciclo de Krebs se encuentra regulada?</w:t>
      </w:r>
    </w:p>
    <w:p w14:paraId="588FCEF8" w14:textId="77777777" w:rsidR="00F234E7" w:rsidRDefault="00F234E7" w:rsidP="00F234E7">
      <w:pPr>
        <w:spacing w:after="0"/>
        <w:ind w:left="284"/>
        <w:rPr>
          <w:rFonts w:ascii="Arial" w:hAnsi="Arial" w:cs="Arial"/>
          <w:sz w:val="20"/>
          <w:szCs w:val="20"/>
        </w:rPr>
      </w:pPr>
      <w:r>
        <w:rPr>
          <w:rFonts w:ascii="Arial" w:hAnsi="Arial" w:cs="Arial"/>
          <w:sz w:val="20"/>
          <w:szCs w:val="20"/>
        </w:rPr>
        <w:t>a) El paso de α-cetoglutarato a succinato por el complejo α-cetoglutarato deshidrogenasa</w:t>
      </w:r>
    </w:p>
    <w:p w14:paraId="2003ED57" w14:textId="277B41D9" w:rsidR="00F234E7" w:rsidRDefault="00F234E7" w:rsidP="00F234E7">
      <w:pPr>
        <w:spacing w:after="0"/>
        <w:ind w:left="284"/>
        <w:rPr>
          <w:rFonts w:ascii="Arial" w:hAnsi="Arial" w:cs="Arial"/>
          <w:sz w:val="20"/>
          <w:szCs w:val="20"/>
        </w:rPr>
      </w:pPr>
      <w:r>
        <w:rPr>
          <w:rFonts w:ascii="Arial" w:hAnsi="Arial" w:cs="Arial"/>
          <w:sz w:val="20"/>
          <w:szCs w:val="20"/>
        </w:rPr>
        <w:t>b) El paso de α-cetoglutarato a succinil-CoA por el complejo α-cetoglutarato deshidrogenasa</w:t>
      </w:r>
    </w:p>
    <w:p w14:paraId="51B4F600" w14:textId="3E99F514" w:rsidR="00F234E7" w:rsidRDefault="00F234E7" w:rsidP="00F234E7">
      <w:pPr>
        <w:spacing w:after="0"/>
        <w:ind w:left="284"/>
        <w:rPr>
          <w:rFonts w:ascii="Arial" w:hAnsi="Arial" w:cs="Arial"/>
          <w:sz w:val="20"/>
          <w:szCs w:val="20"/>
        </w:rPr>
      </w:pPr>
      <w:r>
        <w:rPr>
          <w:rFonts w:ascii="Arial" w:hAnsi="Arial" w:cs="Arial"/>
          <w:sz w:val="20"/>
          <w:szCs w:val="20"/>
        </w:rPr>
        <w:t xml:space="preserve">c) El paso de oxalacetato y acetil-CoA a citrato por la citrato sintasa </w:t>
      </w:r>
    </w:p>
    <w:p w14:paraId="264E3E36" w14:textId="335BD28A" w:rsidR="00F234E7" w:rsidRDefault="00F234E7" w:rsidP="00F234E7">
      <w:pPr>
        <w:spacing w:after="0"/>
        <w:ind w:left="284"/>
        <w:rPr>
          <w:rFonts w:ascii="Arial" w:hAnsi="Arial" w:cs="Arial"/>
          <w:sz w:val="20"/>
          <w:szCs w:val="20"/>
        </w:rPr>
      </w:pPr>
      <w:r>
        <w:rPr>
          <w:rFonts w:ascii="Arial" w:hAnsi="Arial" w:cs="Arial"/>
          <w:sz w:val="20"/>
          <w:szCs w:val="20"/>
        </w:rPr>
        <w:t>d) El paso de isocitrato a α-cetoglutarato por la isocitrato deshidrogenasa</w:t>
      </w:r>
    </w:p>
    <w:p w14:paraId="22B559C9" w14:textId="77777777" w:rsidR="00F234E7" w:rsidRDefault="00F234E7" w:rsidP="00F234E7">
      <w:pPr>
        <w:spacing w:after="0"/>
        <w:ind w:left="284"/>
        <w:rPr>
          <w:rFonts w:ascii="Arial" w:hAnsi="Arial" w:cs="Arial"/>
          <w:sz w:val="20"/>
          <w:szCs w:val="20"/>
        </w:rPr>
      </w:pPr>
      <w:r>
        <w:rPr>
          <w:rFonts w:ascii="Arial" w:hAnsi="Arial" w:cs="Arial"/>
          <w:sz w:val="20"/>
          <w:szCs w:val="20"/>
        </w:rPr>
        <w:t>e) El paso de fumarato a malato por la malato deshidrogenasa</w:t>
      </w:r>
    </w:p>
    <w:p w14:paraId="22424864" w14:textId="77777777" w:rsidR="00F234E7" w:rsidRDefault="00F234E7" w:rsidP="00F234E7">
      <w:pPr>
        <w:spacing w:after="0"/>
        <w:rPr>
          <w:rFonts w:ascii="Arial" w:hAnsi="Arial" w:cs="Arial"/>
          <w:sz w:val="20"/>
          <w:szCs w:val="20"/>
        </w:rPr>
      </w:pPr>
    </w:p>
    <w:p w14:paraId="63DFEC08" w14:textId="77777777" w:rsidR="00F234E7" w:rsidRDefault="00F234E7" w:rsidP="00F234E7">
      <w:pPr>
        <w:spacing w:after="0"/>
        <w:rPr>
          <w:rFonts w:ascii="Arial" w:hAnsi="Arial" w:cs="Arial"/>
          <w:sz w:val="20"/>
          <w:szCs w:val="20"/>
        </w:rPr>
      </w:pPr>
      <w:r>
        <w:rPr>
          <w:rFonts w:ascii="Arial" w:hAnsi="Arial" w:cs="Arial"/>
          <w:sz w:val="20"/>
          <w:szCs w:val="20"/>
        </w:rPr>
        <w:t>4.3.40. (B2). En la regulación alostérica del ciclo, ¿qué molécula activa la isocitrato deshidrogenasa?</w:t>
      </w:r>
    </w:p>
    <w:p w14:paraId="206EE898" w14:textId="77777777" w:rsidR="00F234E7" w:rsidRDefault="00F234E7" w:rsidP="00F234E7">
      <w:pPr>
        <w:spacing w:after="0"/>
        <w:ind w:left="284"/>
        <w:rPr>
          <w:rFonts w:ascii="Arial" w:hAnsi="Arial" w:cs="Arial"/>
          <w:sz w:val="20"/>
          <w:szCs w:val="20"/>
          <w:lang w:val="pl-PL"/>
        </w:rPr>
      </w:pPr>
      <w:r>
        <w:rPr>
          <w:rFonts w:ascii="Arial" w:hAnsi="Arial" w:cs="Arial"/>
          <w:sz w:val="20"/>
          <w:szCs w:val="20"/>
          <w:lang w:val="pl-PL"/>
        </w:rPr>
        <w:t>a) NADH</w:t>
      </w:r>
    </w:p>
    <w:p w14:paraId="59DDC218" w14:textId="64A8BC8A" w:rsidR="00F234E7" w:rsidRDefault="00F234E7" w:rsidP="00F234E7">
      <w:pPr>
        <w:spacing w:after="0"/>
        <w:ind w:left="284"/>
        <w:rPr>
          <w:rFonts w:ascii="Arial" w:hAnsi="Arial" w:cs="Arial"/>
          <w:sz w:val="20"/>
          <w:szCs w:val="20"/>
          <w:lang w:val="pl-PL"/>
        </w:rPr>
      </w:pPr>
      <w:r>
        <w:rPr>
          <w:rFonts w:ascii="Arial" w:hAnsi="Arial" w:cs="Arial"/>
          <w:sz w:val="20"/>
          <w:szCs w:val="20"/>
          <w:lang w:val="pl-PL"/>
        </w:rPr>
        <w:t>b) ADP</w:t>
      </w:r>
    </w:p>
    <w:p w14:paraId="2B6BF95F" w14:textId="77777777" w:rsidR="00F234E7" w:rsidRDefault="00F234E7" w:rsidP="00F234E7">
      <w:pPr>
        <w:spacing w:after="0"/>
        <w:ind w:left="284"/>
        <w:rPr>
          <w:rFonts w:ascii="Arial" w:hAnsi="Arial" w:cs="Arial"/>
          <w:sz w:val="20"/>
          <w:szCs w:val="20"/>
          <w:lang w:val="pl-PL"/>
        </w:rPr>
      </w:pPr>
      <w:r>
        <w:rPr>
          <w:rFonts w:ascii="Arial" w:hAnsi="Arial" w:cs="Arial"/>
          <w:sz w:val="20"/>
          <w:szCs w:val="20"/>
          <w:lang w:val="pl-PL"/>
        </w:rPr>
        <w:t>c) ATP</w:t>
      </w:r>
    </w:p>
    <w:p w14:paraId="684A8581" w14:textId="77777777" w:rsidR="00F234E7" w:rsidRDefault="00F234E7" w:rsidP="00F234E7">
      <w:pPr>
        <w:spacing w:after="0"/>
        <w:ind w:left="284"/>
        <w:rPr>
          <w:rFonts w:ascii="Arial" w:hAnsi="Arial" w:cs="Arial"/>
          <w:sz w:val="20"/>
          <w:szCs w:val="20"/>
        </w:rPr>
      </w:pPr>
      <w:r>
        <w:rPr>
          <w:rFonts w:ascii="Arial" w:hAnsi="Arial" w:cs="Arial"/>
          <w:sz w:val="20"/>
          <w:szCs w:val="20"/>
        </w:rPr>
        <w:t>d) FAD</w:t>
      </w:r>
    </w:p>
    <w:p w14:paraId="0DF09775" w14:textId="3855F41E" w:rsidR="00F234E7" w:rsidRDefault="00F234E7" w:rsidP="00F234E7">
      <w:pPr>
        <w:spacing w:after="0"/>
        <w:ind w:left="284"/>
      </w:pPr>
      <w:r>
        <w:rPr>
          <w:rFonts w:ascii="Arial" w:hAnsi="Arial" w:cs="Arial"/>
          <w:sz w:val="20"/>
          <w:szCs w:val="20"/>
        </w:rPr>
        <w:t xml:space="preserve">e) </w:t>
      </w:r>
      <w:r>
        <w:rPr>
          <w:rFonts w:ascii="Arial" w:hAnsi="Arial" w:cs="Arial"/>
          <w:sz w:val="20"/>
          <w:szCs w:val="20"/>
        </w:rPr>
        <w:t>Ca</w:t>
      </w:r>
      <w:r>
        <w:rPr>
          <w:rFonts w:ascii="Arial" w:hAnsi="Arial" w:cs="Arial"/>
          <w:sz w:val="20"/>
          <w:szCs w:val="20"/>
          <w:vertAlign w:val="superscript"/>
        </w:rPr>
        <w:t>2+</w:t>
      </w:r>
    </w:p>
    <w:p w14:paraId="61EF2510" w14:textId="77777777" w:rsidR="00F234E7" w:rsidRDefault="00F234E7" w:rsidP="00F234E7">
      <w:pPr>
        <w:spacing w:after="0"/>
        <w:rPr>
          <w:rFonts w:ascii="Arial" w:hAnsi="Arial" w:cs="Arial"/>
          <w:sz w:val="20"/>
          <w:szCs w:val="20"/>
        </w:rPr>
      </w:pPr>
    </w:p>
    <w:p w14:paraId="2E6DD48B" w14:textId="77777777" w:rsidR="00F234E7" w:rsidRDefault="00F234E7" w:rsidP="00F234E7">
      <w:pPr>
        <w:spacing w:after="0"/>
        <w:rPr>
          <w:rFonts w:ascii="Arial" w:hAnsi="Arial" w:cs="Arial"/>
          <w:sz w:val="20"/>
          <w:szCs w:val="20"/>
        </w:rPr>
      </w:pPr>
      <w:r>
        <w:rPr>
          <w:rFonts w:ascii="Arial" w:hAnsi="Arial" w:cs="Arial"/>
          <w:sz w:val="20"/>
          <w:szCs w:val="20"/>
        </w:rPr>
        <w:t>4.3.41. (B4). En un hígado con exceso de ATP, ¿qué ocurre con la isocitrato deshidrogenasa y la acumulación de metabolitos?</w:t>
      </w:r>
    </w:p>
    <w:p w14:paraId="467FAA65" w14:textId="5482F1A6" w:rsidR="00F234E7" w:rsidRDefault="00F234E7" w:rsidP="00F234E7">
      <w:pPr>
        <w:spacing w:after="0"/>
        <w:ind w:left="284"/>
        <w:rPr>
          <w:rFonts w:ascii="Arial" w:hAnsi="Arial" w:cs="Arial"/>
          <w:sz w:val="20"/>
          <w:szCs w:val="20"/>
        </w:rPr>
      </w:pPr>
      <w:r>
        <w:rPr>
          <w:rFonts w:ascii="Arial" w:hAnsi="Arial" w:cs="Arial"/>
          <w:sz w:val="20"/>
          <w:szCs w:val="20"/>
        </w:rPr>
        <w:t>a) La isocitrato deshidrogenasa se inhibe</w:t>
      </w:r>
    </w:p>
    <w:p w14:paraId="2AB8ACA0" w14:textId="77777777" w:rsidR="00F234E7" w:rsidRDefault="00F234E7" w:rsidP="00F234E7">
      <w:pPr>
        <w:spacing w:after="0"/>
        <w:ind w:left="284"/>
        <w:rPr>
          <w:rFonts w:ascii="Arial" w:hAnsi="Arial" w:cs="Arial"/>
          <w:sz w:val="20"/>
          <w:szCs w:val="20"/>
        </w:rPr>
      </w:pPr>
      <w:r>
        <w:rPr>
          <w:rFonts w:ascii="Arial" w:hAnsi="Arial" w:cs="Arial"/>
          <w:sz w:val="20"/>
          <w:szCs w:val="20"/>
        </w:rPr>
        <w:t>b) Se activa la α-cetoglutarato deshidrogenasa</w:t>
      </w:r>
    </w:p>
    <w:p w14:paraId="09C337FE" w14:textId="3E7D4379" w:rsidR="00F234E7" w:rsidRDefault="00F234E7" w:rsidP="00F234E7">
      <w:pPr>
        <w:spacing w:after="0"/>
        <w:ind w:left="284"/>
        <w:rPr>
          <w:rFonts w:ascii="Arial" w:hAnsi="Arial" w:cs="Arial"/>
          <w:sz w:val="20"/>
          <w:szCs w:val="20"/>
        </w:rPr>
      </w:pPr>
      <w:r>
        <w:rPr>
          <w:rFonts w:ascii="Arial" w:hAnsi="Arial" w:cs="Arial"/>
          <w:sz w:val="20"/>
          <w:szCs w:val="20"/>
        </w:rPr>
        <w:t>c) El citrato se acumula y se exporta al citosol</w:t>
      </w:r>
    </w:p>
    <w:p w14:paraId="2147B1CA"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d) Aumenta la síntesis de oxalacetato</w:t>
      </w:r>
    </w:p>
    <w:p w14:paraId="567C53CB" w14:textId="66924E73"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Se favorece la lipogénesis</w:t>
      </w:r>
    </w:p>
    <w:p w14:paraId="7AA78289" w14:textId="77777777" w:rsidR="00F234E7" w:rsidRDefault="00F234E7" w:rsidP="00F234E7">
      <w:pPr>
        <w:spacing w:after="0"/>
        <w:rPr>
          <w:rFonts w:ascii="Arial" w:hAnsi="Arial" w:cs="Arial"/>
          <w:sz w:val="20"/>
          <w:szCs w:val="20"/>
          <w:lang w:val="it-IT"/>
        </w:rPr>
      </w:pPr>
    </w:p>
    <w:p w14:paraId="0747C246" w14:textId="77777777" w:rsidR="00F234E7" w:rsidRDefault="00F234E7" w:rsidP="00F234E7">
      <w:pPr>
        <w:spacing w:after="0"/>
      </w:pPr>
      <w:r>
        <w:rPr>
          <w:rFonts w:ascii="Arial" w:hAnsi="Arial" w:cs="Arial"/>
          <w:sz w:val="20"/>
          <w:szCs w:val="20"/>
          <w:lang w:val="it-IT"/>
        </w:rPr>
        <w:t xml:space="preserve">4.3.42. </w:t>
      </w:r>
      <w:r>
        <w:rPr>
          <w:rFonts w:ascii="Arial" w:hAnsi="Arial" w:cs="Arial"/>
          <w:sz w:val="20"/>
          <w:szCs w:val="20"/>
        </w:rPr>
        <w:t>(B4). ¿Qué ocurre en células hepáticas si el citrato se acumula en el citosol?</w:t>
      </w:r>
    </w:p>
    <w:p w14:paraId="66F4BEAF" w14:textId="15D87549" w:rsidR="00F234E7" w:rsidRDefault="00F234E7" w:rsidP="00F234E7">
      <w:pPr>
        <w:spacing w:after="0"/>
        <w:ind w:left="284"/>
        <w:rPr>
          <w:rFonts w:ascii="Arial" w:hAnsi="Arial" w:cs="Arial"/>
          <w:sz w:val="20"/>
          <w:szCs w:val="20"/>
        </w:rPr>
      </w:pPr>
      <w:r>
        <w:rPr>
          <w:rFonts w:ascii="Arial" w:hAnsi="Arial" w:cs="Arial"/>
          <w:sz w:val="20"/>
          <w:szCs w:val="20"/>
        </w:rPr>
        <w:t>a) Se activa la acetil-CoA carboxilasa</w:t>
      </w:r>
    </w:p>
    <w:p w14:paraId="564435CF" w14:textId="2C182D64" w:rsidR="00F234E7" w:rsidRDefault="00F234E7" w:rsidP="00F234E7">
      <w:pPr>
        <w:spacing w:after="0"/>
        <w:ind w:left="284"/>
        <w:rPr>
          <w:rFonts w:ascii="Arial" w:hAnsi="Arial" w:cs="Arial"/>
          <w:sz w:val="20"/>
          <w:szCs w:val="20"/>
        </w:rPr>
      </w:pPr>
      <w:r>
        <w:rPr>
          <w:rFonts w:ascii="Arial" w:hAnsi="Arial" w:cs="Arial"/>
          <w:sz w:val="20"/>
          <w:szCs w:val="20"/>
        </w:rPr>
        <w:t>b) Se estimula la síntesis de ácidos grasos</w:t>
      </w:r>
    </w:p>
    <w:p w14:paraId="11D1382B" w14:textId="77777777" w:rsidR="00F234E7" w:rsidRDefault="00F234E7" w:rsidP="00F234E7">
      <w:pPr>
        <w:spacing w:after="0"/>
        <w:ind w:left="284"/>
        <w:rPr>
          <w:rFonts w:ascii="Arial" w:hAnsi="Arial" w:cs="Arial"/>
          <w:sz w:val="20"/>
          <w:szCs w:val="20"/>
        </w:rPr>
      </w:pPr>
      <w:r>
        <w:rPr>
          <w:rFonts w:ascii="Arial" w:hAnsi="Arial" w:cs="Arial"/>
          <w:sz w:val="20"/>
          <w:szCs w:val="20"/>
        </w:rPr>
        <w:t>c) Se inhibe la lipogénesis</w:t>
      </w:r>
    </w:p>
    <w:p w14:paraId="226487AA" w14:textId="77777777" w:rsidR="00F234E7" w:rsidRDefault="00F234E7" w:rsidP="00F234E7">
      <w:pPr>
        <w:spacing w:after="0"/>
        <w:ind w:left="284"/>
        <w:rPr>
          <w:rFonts w:ascii="Arial" w:hAnsi="Arial" w:cs="Arial"/>
          <w:sz w:val="20"/>
          <w:szCs w:val="20"/>
        </w:rPr>
      </w:pPr>
      <w:r>
        <w:rPr>
          <w:rFonts w:ascii="Arial" w:hAnsi="Arial" w:cs="Arial"/>
          <w:sz w:val="20"/>
          <w:szCs w:val="20"/>
        </w:rPr>
        <w:t>d) Se activa la glucogenólisis</w:t>
      </w:r>
    </w:p>
    <w:p w14:paraId="05B54786" w14:textId="36920DD3" w:rsidR="00F234E7" w:rsidRDefault="00F234E7" w:rsidP="00F234E7">
      <w:pPr>
        <w:spacing w:after="0"/>
        <w:ind w:left="284"/>
        <w:rPr>
          <w:rFonts w:ascii="Arial" w:hAnsi="Arial" w:cs="Arial"/>
          <w:sz w:val="20"/>
          <w:szCs w:val="20"/>
        </w:rPr>
      </w:pPr>
      <w:r>
        <w:rPr>
          <w:rFonts w:ascii="Arial" w:hAnsi="Arial" w:cs="Arial"/>
          <w:sz w:val="20"/>
          <w:szCs w:val="20"/>
        </w:rPr>
        <w:t>e) Se inhibe la fosfofructoquinasa-1 (PFK-1)</w:t>
      </w:r>
    </w:p>
    <w:p w14:paraId="16858D17" w14:textId="77777777" w:rsidR="00F234E7" w:rsidRDefault="00F234E7" w:rsidP="00F234E7">
      <w:pPr>
        <w:spacing w:after="0"/>
        <w:rPr>
          <w:rFonts w:ascii="Arial" w:hAnsi="Arial" w:cs="Arial"/>
          <w:sz w:val="20"/>
          <w:szCs w:val="20"/>
        </w:rPr>
      </w:pPr>
    </w:p>
    <w:p w14:paraId="1C8261AE" w14:textId="77777777" w:rsidR="00F234E7" w:rsidRDefault="00F234E7" w:rsidP="00F234E7">
      <w:pPr>
        <w:spacing w:after="0"/>
        <w:rPr>
          <w:rFonts w:ascii="Arial" w:hAnsi="Arial" w:cs="Arial"/>
          <w:sz w:val="20"/>
          <w:szCs w:val="20"/>
        </w:rPr>
      </w:pPr>
      <w:r>
        <w:rPr>
          <w:rFonts w:ascii="Arial" w:hAnsi="Arial" w:cs="Arial"/>
          <w:sz w:val="20"/>
          <w:szCs w:val="20"/>
        </w:rPr>
        <w:t>4.3.43. (B6). Diseñe una estrategia de ingeniería genética en una bacteria para maximizar la producción de ATP (vía ciclo de Krebs) a partir de acetil-CoA, minimizando al mismo tiempo el desvío de α-cetoglutarato a la biosíntesis de aminoácidos.</w:t>
      </w:r>
    </w:p>
    <w:p w14:paraId="50EA1E23" w14:textId="1C292FD8" w:rsidR="00F234E7" w:rsidRDefault="00F234E7" w:rsidP="00F234E7">
      <w:pPr>
        <w:spacing w:after="0"/>
        <w:ind w:left="284"/>
        <w:rPr>
          <w:rFonts w:ascii="Arial" w:hAnsi="Arial" w:cs="Arial"/>
          <w:sz w:val="20"/>
          <w:szCs w:val="20"/>
        </w:rPr>
      </w:pPr>
      <w:r>
        <w:rPr>
          <w:rFonts w:ascii="Arial" w:hAnsi="Arial" w:cs="Arial"/>
          <w:sz w:val="20"/>
          <w:szCs w:val="20"/>
        </w:rPr>
        <w:t>a) Introducir una mutación que haga que la isocitrato deshidrogenasa (IDH) sea constitutivamente activa (insensible a ATP/NADH).</w:t>
      </w:r>
    </w:p>
    <w:p w14:paraId="4092FAF5" w14:textId="77777777" w:rsidR="00F234E7" w:rsidRDefault="00F234E7" w:rsidP="00F234E7">
      <w:pPr>
        <w:spacing w:after="0"/>
        <w:ind w:left="284"/>
        <w:rPr>
          <w:rFonts w:ascii="Arial" w:hAnsi="Arial" w:cs="Arial"/>
          <w:sz w:val="20"/>
          <w:szCs w:val="20"/>
        </w:rPr>
      </w:pPr>
      <w:r>
        <w:rPr>
          <w:rFonts w:ascii="Arial" w:hAnsi="Arial" w:cs="Arial"/>
          <w:sz w:val="20"/>
          <w:szCs w:val="20"/>
        </w:rPr>
        <w:t>b) Sobreexpresar la citrato sintasa para aumentar el flujo inicial del ciclo.</w:t>
      </w:r>
    </w:p>
    <w:p w14:paraId="61B26577" w14:textId="731D434A" w:rsidR="00F234E7" w:rsidRDefault="00F234E7" w:rsidP="00F234E7">
      <w:pPr>
        <w:spacing w:after="0"/>
        <w:ind w:left="284"/>
        <w:rPr>
          <w:rFonts w:ascii="Arial" w:hAnsi="Arial" w:cs="Arial"/>
          <w:sz w:val="20"/>
          <w:szCs w:val="20"/>
        </w:rPr>
      </w:pPr>
      <w:r>
        <w:rPr>
          <w:rFonts w:ascii="Arial" w:hAnsi="Arial" w:cs="Arial"/>
          <w:sz w:val="20"/>
          <w:szCs w:val="20"/>
        </w:rPr>
        <w:t>c) Diseñar una IDH menos sensible a la inhibición por parte de NADH y ATP.</w:t>
      </w:r>
    </w:p>
    <w:p w14:paraId="13EB659E" w14:textId="44AB5535" w:rsidR="00F234E7" w:rsidRDefault="00F234E7" w:rsidP="00F234E7">
      <w:pPr>
        <w:spacing w:after="0"/>
        <w:ind w:left="284"/>
        <w:rPr>
          <w:rFonts w:ascii="Arial" w:hAnsi="Arial" w:cs="Arial"/>
          <w:sz w:val="20"/>
          <w:szCs w:val="20"/>
        </w:rPr>
      </w:pPr>
      <w:r>
        <w:rPr>
          <w:rFonts w:ascii="Arial" w:hAnsi="Arial" w:cs="Arial"/>
          <w:sz w:val="20"/>
          <w:szCs w:val="20"/>
        </w:rPr>
        <w:t>d) Diseñar una α-cetoglutarato Deshidrogenasa constitutivamente activa (insensible a inhibición por succinil-CoA/NADH).</w:t>
      </w:r>
    </w:p>
    <w:p w14:paraId="48A61AA4" w14:textId="77777777" w:rsidR="00F234E7" w:rsidRDefault="00F234E7" w:rsidP="00F234E7">
      <w:pPr>
        <w:spacing w:after="0"/>
        <w:ind w:left="284"/>
        <w:rPr>
          <w:rFonts w:ascii="Arial" w:hAnsi="Arial" w:cs="Arial"/>
          <w:sz w:val="20"/>
          <w:szCs w:val="20"/>
        </w:rPr>
      </w:pPr>
      <w:r>
        <w:rPr>
          <w:rFonts w:ascii="Arial" w:hAnsi="Arial" w:cs="Arial"/>
          <w:sz w:val="20"/>
          <w:szCs w:val="20"/>
        </w:rPr>
        <w:t>e) Bloquear la piruvato carboxilasa para reducir la anaplerosis al ciclo.</w:t>
      </w:r>
    </w:p>
    <w:p w14:paraId="2758E0EB" w14:textId="77777777" w:rsidR="00F234E7" w:rsidRDefault="00F234E7" w:rsidP="00F234E7">
      <w:pPr>
        <w:spacing w:after="0"/>
        <w:rPr>
          <w:rFonts w:ascii="Arial" w:hAnsi="Arial" w:cs="Arial"/>
          <w:sz w:val="20"/>
          <w:szCs w:val="20"/>
        </w:rPr>
      </w:pPr>
    </w:p>
    <w:p w14:paraId="17B95AF6" w14:textId="77777777" w:rsidR="00F234E7" w:rsidRDefault="00F234E7" w:rsidP="00F234E7">
      <w:pPr>
        <w:spacing w:after="0"/>
      </w:pPr>
      <w:r>
        <w:rPr>
          <w:rFonts w:ascii="Arial" w:hAnsi="Arial" w:cs="Arial"/>
          <w:sz w:val="20"/>
          <w:szCs w:val="20"/>
        </w:rPr>
        <w:t xml:space="preserve">4.3.44. (B5). </w:t>
      </w:r>
      <w:r>
        <w:rPr>
          <w:rFonts w:ascii="Arial" w:hAnsi="Arial" w:cs="Arial"/>
          <w:sz w:val="20"/>
          <w:szCs w:val="20"/>
        </w:rPr>
        <w:t>Evalúe la consecuencia metabólica de un aumento drástico en la relación NADH/NAD</w:t>
      </w:r>
      <w:r>
        <w:rPr>
          <w:rFonts w:ascii="Arial" w:hAnsi="Arial" w:cs="Arial"/>
          <w:sz w:val="20"/>
          <w:szCs w:val="20"/>
          <w:vertAlign w:val="superscript"/>
        </w:rPr>
        <w:t>+</w:t>
      </w:r>
      <w:r>
        <w:rPr>
          <w:rFonts w:ascii="Arial" w:hAnsi="Arial" w:cs="Arial"/>
          <w:sz w:val="20"/>
          <w:szCs w:val="20"/>
        </w:rPr>
        <w:t xml:space="preserve"> en la matriz mitocondrial durante el ciclo de Krebs.</w:t>
      </w:r>
    </w:p>
    <w:p w14:paraId="3CE33CB3" w14:textId="77777777" w:rsidR="00F234E7" w:rsidRDefault="00F234E7" w:rsidP="00F234E7">
      <w:pPr>
        <w:spacing w:after="0"/>
        <w:ind w:left="284"/>
        <w:rPr>
          <w:rFonts w:ascii="Arial" w:hAnsi="Arial" w:cs="Arial"/>
          <w:sz w:val="20"/>
          <w:szCs w:val="20"/>
        </w:rPr>
      </w:pPr>
      <w:r>
        <w:rPr>
          <w:rFonts w:ascii="Arial" w:hAnsi="Arial" w:cs="Arial"/>
          <w:sz w:val="20"/>
          <w:szCs w:val="20"/>
        </w:rPr>
        <w:t>a) Activación de la citrato sintasa debido al alto nivel de energía.</w:t>
      </w:r>
    </w:p>
    <w:p w14:paraId="749C74BE" w14:textId="7BF0BEAC" w:rsidR="00F234E7" w:rsidRDefault="00F234E7" w:rsidP="00F234E7">
      <w:pPr>
        <w:spacing w:after="0"/>
        <w:ind w:left="284"/>
        <w:rPr>
          <w:rFonts w:ascii="Arial" w:hAnsi="Arial" w:cs="Arial"/>
          <w:sz w:val="20"/>
          <w:szCs w:val="20"/>
        </w:rPr>
      </w:pPr>
      <w:r>
        <w:rPr>
          <w:rFonts w:ascii="Arial" w:hAnsi="Arial" w:cs="Arial"/>
          <w:sz w:val="20"/>
          <w:szCs w:val="20"/>
        </w:rPr>
        <w:t>b) Inhibición de la isocitrato deshidrogenasa por exceso de producto (NADH).</w:t>
      </w:r>
    </w:p>
    <w:p w14:paraId="3137956F" w14:textId="5DCFC651" w:rsidR="00F234E7" w:rsidRDefault="00F234E7" w:rsidP="00F234E7">
      <w:pPr>
        <w:spacing w:after="0"/>
        <w:ind w:left="284"/>
        <w:rPr>
          <w:rFonts w:ascii="Arial" w:hAnsi="Arial" w:cs="Arial"/>
          <w:sz w:val="20"/>
          <w:szCs w:val="20"/>
        </w:rPr>
      </w:pPr>
      <w:r>
        <w:rPr>
          <w:rFonts w:ascii="Arial" w:hAnsi="Arial" w:cs="Arial"/>
          <w:sz w:val="20"/>
          <w:szCs w:val="20"/>
        </w:rPr>
        <w:t>c) Disminución de la actividad de la α-cetoglutarato deshidrogenasa debido a la inhibición por producto (NADH).</w:t>
      </w:r>
    </w:p>
    <w:p w14:paraId="3C6C9944" w14:textId="06F7F8C1" w:rsidR="00F234E7" w:rsidRDefault="00F234E7" w:rsidP="00F234E7">
      <w:pPr>
        <w:spacing w:after="0"/>
        <w:ind w:left="284"/>
        <w:rPr>
          <w:rFonts w:ascii="Arial" w:hAnsi="Arial" w:cs="Arial"/>
          <w:sz w:val="20"/>
          <w:szCs w:val="20"/>
        </w:rPr>
      </w:pPr>
      <w:r>
        <w:rPr>
          <w:rFonts w:ascii="Arial" w:hAnsi="Arial" w:cs="Arial"/>
          <w:sz w:val="20"/>
          <w:szCs w:val="20"/>
        </w:rPr>
        <w:t>d) Ralentización general del flujo del ciclo debido a la saturación de las enzimas deshidrogenasas clave.</w:t>
      </w:r>
    </w:p>
    <w:p w14:paraId="2D40ACA8" w14:textId="77777777" w:rsidR="00F234E7" w:rsidRDefault="00F234E7" w:rsidP="00F234E7">
      <w:pPr>
        <w:spacing w:after="0"/>
        <w:ind w:left="284"/>
        <w:rPr>
          <w:rFonts w:ascii="Arial" w:hAnsi="Arial" w:cs="Arial"/>
          <w:sz w:val="20"/>
          <w:szCs w:val="20"/>
        </w:rPr>
      </w:pPr>
      <w:r>
        <w:rPr>
          <w:rFonts w:ascii="Arial" w:hAnsi="Arial" w:cs="Arial"/>
          <w:sz w:val="20"/>
          <w:szCs w:val="20"/>
        </w:rPr>
        <w:t>e) Desvío masivo de los intermediarios del ciclo hacia reacciones anapleróticas.</w:t>
      </w:r>
    </w:p>
    <w:p w14:paraId="252C728A" w14:textId="77777777" w:rsidR="00F234E7" w:rsidRDefault="00F234E7" w:rsidP="00F234E7">
      <w:pPr>
        <w:spacing w:after="0"/>
        <w:rPr>
          <w:rFonts w:ascii="Arial" w:hAnsi="Arial" w:cs="Arial"/>
          <w:sz w:val="20"/>
          <w:szCs w:val="20"/>
        </w:rPr>
      </w:pPr>
    </w:p>
    <w:p w14:paraId="3532D2E1" w14:textId="77777777" w:rsidR="00F234E7" w:rsidRDefault="00F234E7" w:rsidP="00F234E7">
      <w:pPr>
        <w:spacing w:after="0"/>
        <w:rPr>
          <w:rFonts w:ascii="Arial" w:hAnsi="Arial" w:cs="Arial"/>
          <w:sz w:val="20"/>
          <w:szCs w:val="20"/>
        </w:rPr>
      </w:pPr>
      <w:r>
        <w:rPr>
          <w:rFonts w:ascii="Arial" w:hAnsi="Arial" w:cs="Arial"/>
          <w:sz w:val="20"/>
          <w:szCs w:val="20"/>
        </w:rPr>
        <w:t xml:space="preserve">4.3.45. (B5). </w:t>
      </w:r>
      <w:r>
        <w:rPr>
          <w:rFonts w:ascii="Arial" w:hAnsi="Arial" w:cs="Arial"/>
          <w:sz w:val="20"/>
          <w:szCs w:val="20"/>
        </w:rPr>
        <w:t>Evalúe el papel fisiológico del Ca</w:t>
      </w:r>
      <w:r>
        <w:rPr>
          <w:rFonts w:ascii="Arial" w:hAnsi="Arial" w:cs="Arial"/>
          <w:sz w:val="20"/>
          <w:szCs w:val="20"/>
          <w:vertAlign w:val="superscript"/>
        </w:rPr>
        <w:t>2+</w:t>
      </w:r>
      <w:r>
        <w:rPr>
          <w:rFonts w:ascii="Arial" w:hAnsi="Arial" w:cs="Arial"/>
          <w:sz w:val="20"/>
          <w:szCs w:val="20"/>
        </w:rPr>
        <w:t xml:space="preserve"> como regulador de la velocidad del ciclo de Krebs en el músculo esquelético durante el ejercicio intenso.</w:t>
      </w:r>
    </w:p>
    <w:p w14:paraId="79D0C4CC" w14:textId="77777777" w:rsidR="00F234E7" w:rsidRDefault="00F234E7" w:rsidP="00F234E7">
      <w:pPr>
        <w:spacing w:after="0"/>
        <w:ind w:left="284"/>
      </w:pPr>
      <w:r>
        <w:rPr>
          <w:rFonts w:ascii="Arial" w:hAnsi="Arial" w:cs="Arial"/>
          <w:sz w:val="20"/>
          <w:szCs w:val="20"/>
        </w:rPr>
        <w:t>a) El Ca</w:t>
      </w:r>
      <w:r>
        <w:rPr>
          <w:rFonts w:ascii="Arial" w:hAnsi="Arial" w:cs="Arial"/>
          <w:sz w:val="20"/>
          <w:szCs w:val="20"/>
          <w:vertAlign w:val="superscript"/>
        </w:rPr>
        <w:t>2+</w:t>
      </w:r>
      <w:r>
        <w:rPr>
          <w:rFonts w:ascii="Arial" w:hAnsi="Arial" w:cs="Arial"/>
          <w:sz w:val="20"/>
          <w:szCs w:val="20"/>
        </w:rPr>
        <w:t xml:space="preserve"> secuestra el citrato, reduciendo la entrada de acetil-CoA al ciclo.</w:t>
      </w:r>
    </w:p>
    <w:p w14:paraId="591AB5C0" w14:textId="720ECA18" w:rsidR="00F234E7" w:rsidRDefault="00F234E7" w:rsidP="00F234E7">
      <w:pPr>
        <w:spacing w:after="0"/>
        <w:ind w:left="284"/>
      </w:pPr>
      <w:r>
        <w:rPr>
          <w:rFonts w:ascii="Arial" w:hAnsi="Arial" w:cs="Arial"/>
          <w:sz w:val="20"/>
          <w:szCs w:val="20"/>
        </w:rPr>
        <w:t>b) El Ca</w:t>
      </w:r>
      <w:r>
        <w:rPr>
          <w:rFonts w:ascii="Arial" w:hAnsi="Arial" w:cs="Arial"/>
          <w:sz w:val="20"/>
          <w:szCs w:val="20"/>
          <w:vertAlign w:val="superscript"/>
        </w:rPr>
        <w:t>2+</w:t>
      </w:r>
      <w:r>
        <w:rPr>
          <w:rFonts w:ascii="Arial" w:hAnsi="Arial" w:cs="Arial"/>
          <w:sz w:val="20"/>
          <w:szCs w:val="20"/>
        </w:rPr>
        <w:t xml:space="preserve"> activa directamente la piruvato deshidrogenasa fosfatasa, lo que activa a la PDH.</w:t>
      </w:r>
    </w:p>
    <w:p w14:paraId="70BB7976" w14:textId="3C6BED96" w:rsidR="00F234E7" w:rsidRDefault="00F234E7" w:rsidP="00F234E7">
      <w:pPr>
        <w:spacing w:after="0"/>
        <w:ind w:left="284"/>
      </w:pPr>
      <w:r>
        <w:rPr>
          <w:rFonts w:ascii="Arial" w:hAnsi="Arial" w:cs="Arial"/>
          <w:sz w:val="20"/>
          <w:szCs w:val="20"/>
        </w:rPr>
        <w:t>c) El Ca</w:t>
      </w:r>
      <w:r>
        <w:rPr>
          <w:rFonts w:ascii="Arial" w:hAnsi="Arial" w:cs="Arial"/>
          <w:sz w:val="20"/>
          <w:szCs w:val="20"/>
          <w:vertAlign w:val="superscript"/>
        </w:rPr>
        <w:t>2+</w:t>
      </w:r>
      <w:r>
        <w:rPr>
          <w:rFonts w:ascii="Arial" w:hAnsi="Arial" w:cs="Arial"/>
          <w:sz w:val="20"/>
          <w:szCs w:val="20"/>
        </w:rPr>
        <w:t xml:space="preserve"> activa alostéricamente a la α-cetoglutarato deshidrogenasa para aumentar el flujo.</w:t>
      </w:r>
    </w:p>
    <w:p w14:paraId="632FA797" w14:textId="13865881" w:rsidR="00F234E7" w:rsidRDefault="00F234E7" w:rsidP="00F234E7">
      <w:pPr>
        <w:spacing w:after="0"/>
        <w:ind w:left="284"/>
      </w:pPr>
      <w:r>
        <w:rPr>
          <w:rFonts w:ascii="Arial" w:hAnsi="Arial" w:cs="Arial"/>
          <w:sz w:val="20"/>
          <w:szCs w:val="20"/>
        </w:rPr>
        <w:t>d) El aumento de Ca</w:t>
      </w:r>
      <w:r>
        <w:rPr>
          <w:rFonts w:ascii="Arial" w:hAnsi="Arial" w:cs="Arial"/>
          <w:sz w:val="20"/>
          <w:szCs w:val="20"/>
          <w:vertAlign w:val="superscript"/>
        </w:rPr>
        <w:t>2+</w:t>
      </w:r>
      <w:r>
        <w:rPr>
          <w:rFonts w:ascii="Arial" w:hAnsi="Arial" w:cs="Arial"/>
          <w:sz w:val="20"/>
          <w:szCs w:val="20"/>
        </w:rPr>
        <w:t xml:space="preserve"> actúa como un indicador de necesidad energética (contracción) y activa enzimas clave.</w:t>
      </w:r>
    </w:p>
    <w:p w14:paraId="363D3249" w14:textId="77777777" w:rsidR="00F234E7" w:rsidRDefault="00F234E7" w:rsidP="00F234E7">
      <w:pPr>
        <w:spacing w:after="0"/>
        <w:ind w:left="284"/>
      </w:pPr>
      <w:r>
        <w:rPr>
          <w:rFonts w:ascii="Arial" w:hAnsi="Arial" w:cs="Arial"/>
          <w:sz w:val="20"/>
          <w:szCs w:val="20"/>
        </w:rPr>
        <w:t>e) El Ca</w:t>
      </w:r>
      <w:r>
        <w:rPr>
          <w:rFonts w:ascii="Arial" w:hAnsi="Arial" w:cs="Arial"/>
          <w:sz w:val="20"/>
          <w:szCs w:val="20"/>
          <w:vertAlign w:val="superscript"/>
        </w:rPr>
        <w:t>2+</w:t>
      </w:r>
      <w:r>
        <w:rPr>
          <w:rFonts w:ascii="Arial" w:hAnsi="Arial" w:cs="Arial"/>
          <w:sz w:val="20"/>
          <w:szCs w:val="20"/>
        </w:rPr>
        <w:t xml:space="preserve"> inhibe la isocitrato deshidrogenasa, promoviendo la acumulación de citrato.</w:t>
      </w:r>
    </w:p>
    <w:p w14:paraId="64BED99B" w14:textId="77777777" w:rsidR="00F234E7" w:rsidRDefault="00F234E7" w:rsidP="00F234E7">
      <w:pPr>
        <w:spacing w:after="0"/>
        <w:rPr>
          <w:rFonts w:ascii="Arial" w:hAnsi="Arial" w:cs="Arial"/>
          <w:sz w:val="20"/>
          <w:szCs w:val="20"/>
        </w:rPr>
      </w:pPr>
    </w:p>
    <w:p w14:paraId="08AF0D44" w14:textId="77777777" w:rsidR="00F234E7" w:rsidRDefault="00F234E7" w:rsidP="00F234E7">
      <w:pPr>
        <w:spacing w:after="0"/>
        <w:rPr>
          <w:rFonts w:ascii="Arial" w:hAnsi="Arial" w:cs="Arial"/>
          <w:sz w:val="20"/>
          <w:szCs w:val="20"/>
        </w:rPr>
      </w:pPr>
      <w:r>
        <w:rPr>
          <w:rFonts w:ascii="Arial" w:hAnsi="Arial" w:cs="Arial"/>
          <w:sz w:val="20"/>
          <w:szCs w:val="20"/>
        </w:rPr>
        <w:t>4.3.46. (B2). ¿Cuál es el principal factor que determina la inactivación del complejo piruvato deshidrogenasa (PDH) en un estado de alta energía (↑ATP, ↑NADH)?</w:t>
      </w:r>
    </w:p>
    <w:p w14:paraId="3E9CAA24" w14:textId="77777777" w:rsidR="00F234E7" w:rsidRDefault="00F234E7" w:rsidP="00F234E7">
      <w:pPr>
        <w:spacing w:after="0"/>
        <w:ind w:left="284"/>
        <w:rPr>
          <w:rFonts w:ascii="Arial" w:hAnsi="Arial" w:cs="Arial"/>
          <w:sz w:val="20"/>
          <w:szCs w:val="20"/>
        </w:rPr>
      </w:pPr>
      <w:r>
        <w:rPr>
          <w:rFonts w:ascii="Arial" w:hAnsi="Arial" w:cs="Arial"/>
          <w:sz w:val="20"/>
          <w:szCs w:val="20"/>
        </w:rPr>
        <w:t>a) La activación alostérica de la succinato deshidrogenasa</w:t>
      </w:r>
    </w:p>
    <w:p w14:paraId="1B380903" w14:textId="77777777" w:rsidR="00F234E7" w:rsidRDefault="00F234E7" w:rsidP="00F234E7">
      <w:pPr>
        <w:spacing w:after="0"/>
        <w:ind w:left="284"/>
        <w:rPr>
          <w:rFonts w:ascii="Arial" w:hAnsi="Arial" w:cs="Arial"/>
          <w:sz w:val="20"/>
          <w:szCs w:val="20"/>
        </w:rPr>
      </w:pPr>
      <w:r>
        <w:rPr>
          <w:rFonts w:ascii="Arial" w:hAnsi="Arial" w:cs="Arial"/>
          <w:sz w:val="20"/>
          <w:szCs w:val="20"/>
        </w:rPr>
        <w:t>b) La inhibición por retroalimentación del acetil-CoA</w:t>
      </w:r>
    </w:p>
    <w:p w14:paraId="4FBE7B13" w14:textId="77777777" w:rsidR="00F234E7" w:rsidRDefault="00F234E7" w:rsidP="00F234E7">
      <w:pPr>
        <w:spacing w:after="0"/>
        <w:ind w:left="284"/>
        <w:rPr>
          <w:rFonts w:ascii="Arial" w:hAnsi="Arial" w:cs="Arial"/>
          <w:sz w:val="20"/>
          <w:szCs w:val="20"/>
        </w:rPr>
      </w:pPr>
      <w:r>
        <w:rPr>
          <w:rFonts w:ascii="Arial" w:hAnsi="Arial" w:cs="Arial"/>
          <w:sz w:val="20"/>
          <w:szCs w:val="20"/>
        </w:rPr>
        <w:t>c) La acumulación de malato</w:t>
      </w:r>
    </w:p>
    <w:p w14:paraId="59847093" w14:textId="23FE0B81" w:rsidR="00F234E7" w:rsidRDefault="00F234E7" w:rsidP="00F234E7">
      <w:pPr>
        <w:spacing w:after="0"/>
        <w:ind w:left="284"/>
        <w:rPr>
          <w:rFonts w:ascii="Arial" w:hAnsi="Arial" w:cs="Arial"/>
          <w:sz w:val="20"/>
          <w:szCs w:val="20"/>
        </w:rPr>
      </w:pPr>
      <w:r>
        <w:rPr>
          <w:rFonts w:ascii="Arial" w:hAnsi="Arial" w:cs="Arial"/>
          <w:sz w:val="20"/>
          <w:szCs w:val="20"/>
        </w:rPr>
        <w:t>d) La fosforilación catalizada por la piruvato deshidrogenasa quinasa</w:t>
      </w:r>
    </w:p>
    <w:p w14:paraId="48DFAE17" w14:textId="77777777" w:rsidR="00F234E7" w:rsidRDefault="00F234E7" w:rsidP="00F234E7">
      <w:pPr>
        <w:spacing w:after="0"/>
        <w:ind w:left="284"/>
        <w:rPr>
          <w:rFonts w:ascii="Arial" w:hAnsi="Arial" w:cs="Arial"/>
          <w:sz w:val="20"/>
          <w:szCs w:val="20"/>
        </w:rPr>
      </w:pPr>
      <w:r>
        <w:rPr>
          <w:rFonts w:ascii="Arial" w:hAnsi="Arial" w:cs="Arial"/>
          <w:sz w:val="20"/>
          <w:szCs w:val="20"/>
        </w:rPr>
        <w:t>e) La desfosforilación catalizada por la piruvato deshidrogenasa fosfatasa</w:t>
      </w:r>
    </w:p>
    <w:p w14:paraId="48267768" w14:textId="77777777" w:rsidR="00F234E7" w:rsidRDefault="00F234E7" w:rsidP="00F234E7">
      <w:pPr>
        <w:spacing w:after="0"/>
        <w:rPr>
          <w:rFonts w:ascii="Arial" w:hAnsi="Arial" w:cs="Arial"/>
          <w:sz w:val="20"/>
          <w:szCs w:val="20"/>
        </w:rPr>
      </w:pPr>
    </w:p>
    <w:p w14:paraId="06BF9C76" w14:textId="77777777" w:rsidR="00F234E7" w:rsidRDefault="00F234E7" w:rsidP="00F234E7">
      <w:pPr>
        <w:spacing w:after="0"/>
        <w:rPr>
          <w:rFonts w:ascii="Arial" w:hAnsi="Arial" w:cs="Arial"/>
          <w:sz w:val="20"/>
          <w:szCs w:val="20"/>
        </w:rPr>
      </w:pPr>
      <w:r>
        <w:rPr>
          <w:rFonts w:ascii="Arial" w:hAnsi="Arial" w:cs="Arial"/>
          <w:sz w:val="20"/>
          <w:szCs w:val="20"/>
        </w:rPr>
        <w:t>4.3.47. (B2). ¿Cuáles de las siguientes moléculas actúan como inhibidores alostéricos de las enzimas deshidrogenasas reguladas del ciclo de Krebs (IDH y α-cetoglutarato DH), señalando un alto estado energético?</w:t>
      </w:r>
    </w:p>
    <w:p w14:paraId="7FE21FDF"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a) ADP</w:t>
      </w:r>
    </w:p>
    <w:p w14:paraId="20EDB961" w14:textId="640C2802" w:rsidR="00F234E7" w:rsidRDefault="00F234E7" w:rsidP="00F234E7">
      <w:pPr>
        <w:spacing w:after="0"/>
        <w:ind w:left="284"/>
        <w:rPr>
          <w:rFonts w:ascii="Arial" w:hAnsi="Arial" w:cs="Arial"/>
          <w:sz w:val="20"/>
          <w:szCs w:val="20"/>
          <w:lang w:val="pt-PT"/>
        </w:rPr>
      </w:pPr>
      <w:r>
        <w:rPr>
          <w:rFonts w:ascii="Arial" w:hAnsi="Arial" w:cs="Arial"/>
          <w:sz w:val="20"/>
          <w:szCs w:val="20"/>
          <w:lang w:val="pt-PT"/>
        </w:rPr>
        <w:t>b) ATP</w:t>
      </w:r>
    </w:p>
    <w:p w14:paraId="5AED9262" w14:textId="77777777" w:rsidR="00F234E7" w:rsidRPr="0065144B" w:rsidRDefault="00F234E7" w:rsidP="00F234E7">
      <w:pPr>
        <w:spacing w:after="0"/>
        <w:ind w:left="284"/>
        <w:rPr>
          <w:lang w:val="pt-PT"/>
        </w:rPr>
      </w:pPr>
      <w:r>
        <w:rPr>
          <w:rFonts w:ascii="Arial" w:hAnsi="Arial" w:cs="Arial"/>
          <w:sz w:val="20"/>
          <w:szCs w:val="20"/>
          <w:lang w:val="pt-PT"/>
        </w:rPr>
        <w:t xml:space="preserve">c) </w:t>
      </w:r>
      <w:r w:rsidRPr="0065144B">
        <w:rPr>
          <w:rFonts w:ascii="Arial" w:hAnsi="Arial" w:cs="Arial"/>
          <w:sz w:val="20"/>
          <w:szCs w:val="20"/>
          <w:lang w:val="pt-PT"/>
        </w:rPr>
        <w:t>Ca</w:t>
      </w:r>
      <w:r w:rsidRPr="0065144B">
        <w:rPr>
          <w:rFonts w:ascii="Arial" w:hAnsi="Arial" w:cs="Arial"/>
          <w:sz w:val="20"/>
          <w:szCs w:val="20"/>
          <w:vertAlign w:val="superscript"/>
          <w:lang w:val="pt-PT"/>
        </w:rPr>
        <w:t>2+</w:t>
      </w:r>
    </w:p>
    <w:p w14:paraId="671592C4" w14:textId="4167ADE4" w:rsidR="00F234E7" w:rsidRDefault="00F234E7" w:rsidP="00F234E7">
      <w:pPr>
        <w:spacing w:after="0"/>
        <w:ind w:left="284"/>
        <w:rPr>
          <w:rFonts w:ascii="Arial" w:hAnsi="Arial" w:cs="Arial"/>
          <w:sz w:val="20"/>
          <w:szCs w:val="20"/>
          <w:lang w:val="pt-PT"/>
        </w:rPr>
      </w:pPr>
      <w:r>
        <w:rPr>
          <w:rFonts w:ascii="Arial" w:hAnsi="Arial" w:cs="Arial"/>
          <w:sz w:val="20"/>
          <w:szCs w:val="20"/>
          <w:lang w:val="pt-PT"/>
        </w:rPr>
        <w:t>d) NADH</w:t>
      </w:r>
    </w:p>
    <w:p w14:paraId="41AC48E3"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Acetil-CoA</w:t>
      </w:r>
    </w:p>
    <w:p w14:paraId="09750496" w14:textId="77777777" w:rsidR="00F234E7" w:rsidRDefault="00F234E7" w:rsidP="00F234E7">
      <w:pPr>
        <w:spacing w:after="0"/>
        <w:rPr>
          <w:rFonts w:ascii="Arial" w:hAnsi="Arial" w:cs="Arial"/>
          <w:sz w:val="20"/>
          <w:szCs w:val="20"/>
          <w:lang w:val="pt-PT"/>
        </w:rPr>
      </w:pPr>
    </w:p>
    <w:p w14:paraId="693D92FB" w14:textId="77777777" w:rsidR="00F234E7" w:rsidRDefault="00F234E7" w:rsidP="00F234E7">
      <w:pPr>
        <w:spacing w:after="0"/>
      </w:pPr>
      <w:r>
        <w:rPr>
          <w:rFonts w:ascii="Arial" w:hAnsi="Arial" w:cs="Arial"/>
          <w:sz w:val="20"/>
          <w:szCs w:val="20"/>
          <w:lang w:val="pt-PT"/>
        </w:rPr>
        <w:lastRenderedPageBreak/>
        <w:t xml:space="preserve">4.3.48. </w:t>
      </w:r>
      <w:r>
        <w:rPr>
          <w:rFonts w:ascii="Arial" w:hAnsi="Arial" w:cs="Arial"/>
          <w:sz w:val="20"/>
          <w:szCs w:val="20"/>
        </w:rPr>
        <w:t>(B3). Si una persona ingiere una dieta rica en grasas y pobre en carbohidratos (cetogénica) , ¿qué ocurrirá con la regulación de la piruvato deshidrogenasa (PDH) en el hígado?</w:t>
      </w:r>
    </w:p>
    <w:p w14:paraId="7A3C92A1" w14:textId="77777777" w:rsidR="00F234E7" w:rsidRDefault="00F234E7" w:rsidP="00F234E7">
      <w:pPr>
        <w:spacing w:after="0"/>
        <w:ind w:left="284"/>
        <w:rPr>
          <w:rFonts w:ascii="Arial" w:hAnsi="Arial" w:cs="Arial"/>
          <w:sz w:val="20"/>
          <w:szCs w:val="20"/>
        </w:rPr>
      </w:pPr>
      <w:r>
        <w:rPr>
          <w:rFonts w:ascii="Arial" w:hAnsi="Arial" w:cs="Arial"/>
          <w:sz w:val="20"/>
          <w:szCs w:val="20"/>
        </w:rPr>
        <w:t>a) La PDH se activará por desfosforilación</w:t>
      </w:r>
    </w:p>
    <w:p w14:paraId="00D21677" w14:textId="4186E383" w:rsidR="00F234E7" w:rsidRDefault="00F234E7" w:rsidP="00F234E7">
      <w:pPr>
        <w:spacing w:after="0"/>
        <w:ind w:left="284"/>
        <w:rPr>
          <w:rFonts w:ascii="Arial" w:hAnsi="Arial" w:cs="Arial"/>
          <w:sz w:val="20"/>
          <w:szCs w:val="20"/>
        </w:rPr>
      </w:pPr>
      <w:r>
        <w:rPr>
          <w:rFonts w:ascii="Arial" w:hAnsi="Arial" w:cs="Arial"/>
          <w:sz w:val="20"/>
          <w:szCs w:val="20"/>
        </w:rPr>
        <w:t>b) La PDH se inactivará por fosforilación</w:t>
      </w:r>
    </w:p>
    <w:p w14:paraId="16B47CF8" w14:textId="77777777" w:rsidR="00F234E7" w:rsidRDefault="00F234E7" w:rsidP="00F234E7">
      <w:pPr>
        <w:spacing w:after="0"/>
        <w:ind w:left="284"/>
        <w:rPr>
          <w:rFonts w:ascii="Arial" w:hAnsi="Arial" w:cs="Arial"/>
          <w:sz w:val="20"/>
          <w:szCs w:val="20"/>
        </w:rPr>
      </w:pPr>
      <w:r>
        <w:rPr>
          <w:rFonts w:ascii="Arial" w:hAnsi="Arial" w:cs="Arial"/>
          <w:sz w:val="20"/>
          <w:szCs w:val="20"/>
        </w:rPr>
        <w:t>c) El piruvato se oxidará completamente a acetil-CoA</w:t>
      </w:r>
    </w:p>
    <w:p w14:paraId="252AF03E" w14:textId="6ED2F0B4" w:rsidR="00F234E7" w:rsidRDefault="00F234E7" w:rsidP="00F234E7">
      <w:pPr>
        <w:spacing w:after="0"/>
        <w:ind w:left="284"/>
        <w:rPr>
          <w:rFonts w:ascii="Arial" w:hAnsi="Arial" w:cs="Arial"/>
          <w:sz w:val="20"/>
          <w:szCs w:val="20"/>
        </w:rPr>
      </w:pPr>
      <w:r>
        <w:rPr>
          <w:rFonts w:ascii="Arial" w:hAnsi="Arial" w:cs="Arial"/>
          <w:sz w:val="20"/>
          <w:szCs w:val="20"/>
        </w:rPr>
        <w:t>d) El exceso de acetil-CoA activará la PDH quinasa</w:t>
      </w:r>
    </w:p>
    <w:p w14:paraId="7B4F37B3" w14:textId="77777777" w:rsidR="00F234E7" w:rsidRDefault="00F234E7" w:rsidP="00F234E7">
      <w:pPr>
        <w:spacing w:after="0"/>
        <w:ind w:left="284"/>
        <w:rPr>
          <w:rFonts w:ascii="Arial" w:hAnsi="Arial" w:cs="Arial"/>
          <w:sz w:val="20"/>
          <w:szCs w:val="20"/>
        </w:rPr>
      </w:pPr>
      <w:r>
        <w:rPr>
          <w:rFonts w:ascii="Arial" w:hAnsi="Arial" w:cs="Arial"/>
          <w:sz w:val="20"/>
          <w:szCs w:val="20"/>
        </w:rPr>
        <w:t>e) Aumentará la oxidación de glucosa</w:t>
      </w:r>
    </w:p>
    <w:p w14:paraId="2918C6ED" w14:textId="77777777" w:rsidR="00F234E7" w:rsidRDefault="00F234E7" w:rsidP="00F234E7">
      <w:pPr>
        <w:spacing w:after="0"/>
        <w:rPr>
          <w:rFonts w:ascii="Arial" w:hAnsi="Arial" w:cs="Arial"/>
          <w:sz w:val="20"/>
          <w:szCs w:val="20"/>
        </w:rPr>
      </w:pPr>
    </w:p>
    <w:p w14:paraId="36943BC1" w14:textId="77777777" w:rsidR="00F234E7" w:rsidRDefault="00F234E7" w:rsidP="00F234E7">
      <w:pPr>
        <w:spacing w:after="0"/>
        <w:rPr>
          <w:rFonts w:ascii="Arial" w:hAnsi="Arial" w:cs="Arial"/>
          <w:sz w:val="20"/>
          <w:szCs w:val="20"/>
        </w:rPr>
      </w:pPr>
      <w:r>
        <w:rPr>
          <w:rFonts w:ascii="Arial" w:hAnsi="Arial" w:cs="Arial"/>
          <w:sz w:val="20"/>
          <w:szCs w:val="20"/>
        </w:rPr>
        <w:t>4.3.49. (B4). El fluoroacetato es un compuesto tóxico que, una vez convertido a fluoroacetil-CoA, forma fluorocitrato, un potente inhibidor de la Aconitasa. ¿Qué metabolito se acumularía inmediatamente antes del bloqueo?</w:t>
      </w:r>
    </w:p>
    <w:p w14:paraId="6FC523CB" w14:textId="77777777" w:rsidR="00F234E7" w:rsidRDefault="00F234E7" w:rsidP="00777F3D">
      <w:pPr>
        <w:spacing w:after="0"/>
        <w:ind w:left="284"/>
        <w:rPr>
          <w:rFonts w:ascii="Arial" w:hAnsi="Arial" w:cs="Arial"/>
          <w:sz w:val="20"/>
          <w:szCs w:val="20"/>
        </w:rPr>
      </w:pPr>
      <w:r>
        <w:rPr>
          <w:rFonts w:ascii="Arial" w:hAnsi="Arial" w:cs="Arial"/>
          <w:sz w:val="20"/>
          <w:szCs w:val="20"/>
        </w:rPr>
        <w:t>a) Isocitrato</w:t>
      </w:r>
    </w:p>
    <w:p w14:paraId="78FB03ED" w14:textId="77777777" w:rsidR="00F234E7" w:rsidRDefault="00F234E7" w:rsidP="00777F3D">
      <w:pPr>
        <w:spacing w:after="0"/>
        <w:ind w:left="284"/>
        <w:rPr>
          <w:rFonts w:ascii="Arial" w:hAnsi="Arial" w:cs="Arial"/>
          <w:sz w:val="20"/>
          <w:szCs w:val="20"/>
        </w:rPr>
      </w:pPr>
      <w:r>
        <w:rPr>
          <w:rFonts w:ascii="Arial" w:hAnsi="Arial" w:cs="Arial"/>
          <w:sz w:val="20"/>
          <w:szCs w:val="20"/>
        </w:rPr>
        <w:t>b) Succinato</w:t>
      </w:r>
    </w:p>
    <w:p w14:paraId="50D28B90" w14:textId="77777777" w:rsidR="00F234E7" w:rsidRDefault="00F234E7" w:rsidP="00777F3D">
      <w:pPr>
        <w:spacing w:after="0"/>
        <w:ind w:left="284"/>
        <w:rPr>
          <w:rFonts w:ascii="Arial" w:hAnsi="Arial" w:cs="Arial"/>
          <w:sz w:val="20"/>
          <w:szCs w:val="20"/>
          <w:lang w:val="it-IT"/>
        </w:rPr>
      </w:pPr>
      <w:r>
        <w:rPr>
          <w:rFonts w:ascii="Arial" w:hAnsi="Arial" w:cs="Arial"/>
          <w:sz w:val="20"/>
          <w:szCs w:val="20"/>
          <w:lang w:val="it-IT"/>
        </w:rPr>
        <w:t>c) Oxalacetato</w:t>
      </w:r>
    </w:p>
    <w:p w14:paraId="384105E1" w14:textId="2D691A9C" w:rsidR="00F234E7" w:rsidRDefault="00F234E7" w:rsidP="00777F3D">
      <w:pPr>
        <w:spacing w:after="0"/>
        <w:ind w:left="284"/>
        <w:rPr>
          <w:rFonts w:ascii="Arial" w:hAnsi="Arial" w:cs="Arial"/>
          <w:sz w:val="20"/>
          <w:szCs w:val="20"/>
          <w:lang w:val="it-IT"/>
        </w:rPr>
      </w:pPr>
      <w:r>
        <w:rPr>
          <w:rFonts w:ascii="Arial" w:hAnsi="Arial" w:cs="Arial"/>
          <w:sz w:val="20"/>
          <w:szCs w:val="20"/>
          <w:lang w:val="it-IT"/>
        </w:rPr>
        <w:t>d) Citrato</w:t>
      </w:r>
    </w:p>
    <w:p w14:paraId="318B582A" w14:textId="77777777" w:rsidR="00F234E7" w:rsidRPr="0065144B" w:rsidRDefault="00F234E7" w:rsidP="00777F3D">
      <w:pPr>
        <w:spacing w:after="0"/>
        <w:ind w:left="284"/>
        <w:rPr>
          <w:lang w:val="it-IT"/>
        </w:rPr>
      </w:pPr>
      <w:r>
        <w:rPr>
          <w:rFonts w:ascii="Arial" w:hAnsi="Arial" w:cs="Arial"/>
          <w:sz w:val="20"/>
          <w:szCs w:val="20"/>
          <w:lang w:val="it-IT"/>
        </w:rPr>
        <w:t xml:space="preserve">e) </w:t>
      </w:r>
      <w:r>
        <w:rPr>
          <w:rFonts w:ascii="Arial" w:hAnsi="Arial" w:cs="Arial"/>
          <w:sz w:val="20"/>
          <w:szCs w:val="20"/>
        </w:rPr>
        <w:t>α</w:t>
      </w:r>
      <w:r>
        <w:rPr>
          <w:rFonts w:ascii="Arial" w:hAnsi="Arial" w:cs="Arial"/>
          <w:sz w:val="20"/>
          <w:szCs w:val="20"/>
          <w:lang w:val="it-IT"/>
        </w:rPr>
        <w:t>-cetoglutarato</w:t>
      </w:r>
    </w:p>
    <w:p w14:paraId="49C20B6A" w14:textId="77777777" w:rsidR="00F234E7" w:rsidRDefault="00F234E7" w:rsidP="00F234E7">
      <w:pPr>
        <w:spacing w:after="0"/>
        <w:rPr>
          <w:rFonts w:ascii="Arial" w:hAnsi="Arial" w:cs="Arial"/>
          <w:sz w:val="20"/>
          <w:szCs w:val="20"/>
          <w:lang w:val="it-IT"/>
        </w:rPr>
      </w:pPr>
    </w:p>
    <w:p w14:paraId="6801EF29" w14:textId="77777777" w:rsidR="00851C96" w:rsidRDefault="00851C96" w:rsidP="00F234E7">
      <w:pPr>
        <w:spacing w:after="0"/>
        <w:rPr>
          <w:rFonts w:ascii="Arial" w:hAnsi="Arial" w:cs="Arial"/>
          <w:b/>
          <w:bCs/>
          <w:i/>
          <w:iCs/>
          <w:sz w:val="20"/>
          <w:szCs w:val="20"/>
        </w:rPr>
      </w:pPr>
      <w:r w:rsidRPr="00851C96">
        <w:rPr>
          <w:rFonts w:ascii="Arial" w:hAnsi="Arial" w:cs="Arial"/>
          <w:b/>
          <w:bCs/>
          <w:i/>
          <w:iCs/>
          <w:sz w:val="20"/>
          <w:szCs w:val="20"/>
        </w:rPr>
        <w:t>4.4. Carácter anfibólico y reacciones anapleróticas</w:t>
      </w:r>
    </w:p>
    <w:p w14:paraId="2DDA0704" w14:textId="77777777" w:rsidR="00851C96" w:rsidRDefault="00851C96" w:rsidP="00F234E7">
      <w:pPr>
        <w:spacing w:after="0"/>
        <w:rPr>
          <w:rFonts w:ascii="Arial" w:hAnsi="Arial" w:cs="Arial"/>
          <w:b/>
          <w:bCs/>
          <w:i/>
          <w:iCs/>
          <w:sz w:val="20"/>
          <w:szCs w:val="20"/>
        </w:rPr>
      </w:pPr>
    </w:p>
    <w:p w14:paraId="343CB847" w14:textId="2D40E691" w:rsidR="00F234E7" w:rsidRDefault="00F234E7" w:rsidP="00F234E7">
      <w:pPr>
        <w:spacing w:after="0"/>
        <w:rPr>
          <w:rFonts w:ascii="Arial" w:hAnsi="Arial" w:cs="Arial"/>
          <w:sz w:val="20"/>
          <w:szCs w:val="20"/>
        </w:rPr>
      </w:pPr>
      <w:r>
        <w:rPr>
          <w:rFonts w:ascii="Arial" w:hAnsi="Arial" w:cs="Arial"/>
          <w:sz w:val="20"/>
          <w:szCs w:val="20"/>
        </w:rPr>
        <w:t>4.4.1. (B2). ¿Por qué el ciclo de Krebs se considera anfibólico?</w:t>
      </w:r>
    </w:p>
    <w:p w14:paraId="18763C4F" w14:textId="77777777" w:rsidR="00F234E7" w:rsidRDefault="00F234E7" w:rsidP="00777F3D">
      <w:pPr>
        <w:spacing w:after="0"/>
        <w:ind w:left="284"/>
        <w:rPr>
          <w:rFonts w:ascii="Arial" w:hAnsi="Arial" w:cs="Arial"/>
          <w:sz w:val="20"/>
          <w:szCs w:val="20"/>
        </w:rPr>
      </w:pPr>
      <w:r>
        <w:rPr>
          <w:rFonts w:ascii="Arial" w:hAnsi="Arial" w:cs="Arial"/>
          <w:sz w:val="20"/>
          <w:szCs w:val="20"/>
        </w:rPr>
        <w:t>a) Porque ocurre en la matriz mitocondrial</w:t>
      </w:r>
    </w:p>
    <w:p w14:paraId="0AF4653D" w14:textId="77777777" w:rsidR="00F234E7" w:rsidRDefault="00F234E7" w:rsidP="00777F3D">
      <w:pPr>
        <w:spacing w:after="0"/>
        <w:ind w:left="284"/>
        <w:rPr>
          <w:rFonts w:ascii="Arial" w:hAnsi="Arial" w:cs="Arial"/>
          <w:sz w:val="20"/>
          <w:szCs w:val="20"/>
        </w:rPr>
      </w:pPr>
      <w:r>
        <w:rPr>
          <w:rFonts w:ascii="Arial" w:hAnsi="Arial" w:cs="Arial"/>
          <w:sz w:val="20"/>
          <w:szCs w:val="20"/>
        </w:rPr>
        <w:t>b) Porque solo degrada sustratos</w:t>
      </w:r>
    </w:p>
    <w:p w14:paraId="5CDC9406" w14:textId="342E97D5" w:rsidR="00F234E7" w:rsidRDefault="00F234E7" w:rsidP="00777F3D">
      <w:pPr>
        <w:spacing w:after="0"/>
        <w:ind w:left="284"/>
        <w:rPr>
          <w:rFonts w:ascii="Arial" w:hAnsi="Arial" w:cs="Arial"/>
          <w:sz w:val="20"/>
          <w:szCs w:val="20"/>
        </w:rPr>
      </w:pPr>
      <w:r>
        <w:rPr>
          <w:rFonts w:ascii="Arial" w:hAnsi="Arial" w:cs="Arial"/>
          <w:sz w:val="20"/>
          <w:szCs w:val="20"/>
        </w:rPr>
        <w:t>c) Porque participa en rutas catabólicas y anabólicas</w:t>
      </w:r>
    </w:p>
    <w:p w14:paraId="1527933B" w14:textId="77777777" w:rsidR="00F234E7" w:rsidRDefault="00F234E7" w:rsidP="00777F3D">
      <w:pPr>
        <w:spacing w:after="0"/>
        <w:ind w:left="284"/>
        <w:rPr>
          <w:rFonts w:ascii="Arial" w:hAnsi="Arial" w:cs="Arial"/>
          <w:sz w:val="20"/>
          <w:szCs w:val="20"/>
        </w:rPr>
      </w:pPr>
      <w:r>
        <w:rPr>
          <w:rFonts w:ascii="Arial" w:hAnsi="Arial" w:cs="Arial"/>
          <w:sz w:val="20"/>
          <w:szCs w:val="20"/>
        </w:rPr>
        <w:t>d) Porque requiere oxígeno directamente</w:t>
      </w:r>
    </w:p>
    <w:p w14:paraId="2A480B3D" w14:textId="7A8392F4" w:rsidR="00F234E7" w:rsidRDefault="00F234E7" w:rsidP="00777F3D">
      <w:pPr>
        <w:spacing w:after="0"/>
        <w:ind w:left="284"/>
        <w:rPr>
          <w:rFonts w:ascii="Arial" w:hAnsi="Arial" w:cs="Arial"/>
          <w:sz w:val="20"/>
          <w:szCs w:val="20"/>
        </w:rPr>
      </w:pPr>
      <w:r>
        <w:rPr>
          <w:rFonts w:ascii="Arial" w:hAnsi="Arial" w:cs="Arial"/>
          <w:sz w:val="20"/>
          <w:szCs w:val="20"/>
        </w:rPr>
        <w:t>e) Porque genera intermediarios útiles para biosíntesis</w:t>
      </w:r>
    </w:p>
    <w:p w14:paraId="28E3DD9B" w14:textId="77777777" w:rsidR="00F234E7" w:rsidRDefault="00F234E7" w:rsidP="00F234E7">
      <w:pPr>
        <w:spacing w:after="0"/>
        <w:rPr>
          <w:rFonts w:ascii="Arial" w:hAnsi="Arial" w:cs="Arial"/>
          <w:sz w:val="20"/>
          <w:szCs w:val="20"/>
        </w:rPr>
      </w:pPr>
    </w:p>
    <w:p w14:paraId="48B950DC" w14:textId="77777777" w:rsidR="00F234E7" w:rsidRDefault="00F234E7" w:rsidP="00F234E7">
      <w:pPr>
        <w:spacing w:after="0"/>
        <w:rPr>
          <w:rFonts w:ascii="Arial" w:hAnsi="Arial" w:cs="Arial"/>
          <w:sz w:val="20"/>
          <w:szCs w:val="20"/>
        </w:rPr>
      </w:pPr>
      <w:r>
        <w:rPr>
          <w:rFonts w:ascii="Arial" w:hAnsi="Arial" w:cs="Arial"/>
          <w:sz w:val="20"/>
          <w:szCs w:val="20"/>
        </w:rPr>
        <w:t>4.4.2. (B2). ¿Qué ocurre con el ciclo de Krebs en condiciones anaeróbicas prolongadas en mamíferos?</w:t>
      </w:r>
    </w:p>
    <w:p w14:paraId="085FE1B1" w14:textId="24A98CE9" w:rsidR="00F234E7" w:rsidRDefault="00F234E7" w:rsidP="00F234E7">
      <w:pPr>
        <w:spacing w:after="0"/>
        <w:ind w:left="284"/>
        <w:rPr>
          <w:rFonts w:ascii="Arial" w:hAnsi="Arial" w:cs="Arial"/>
          <w:sz w:val="20"/>
          <w:szCs w:val="20"/>
        </w:rPr>
      </w:pPr>
      <w:r>
        <w:rPr>
          <w:rFonts w:ascii="Arial" w:hAnsi="Arial" w:cs="Arial"/>
          <w:sz w:val="20"/>
          <w:szCs w:val="20"/>
        </w:rPr>
        <w:t>a) Se ralentiza por acumulación de NADH</w:t>
      </w:r>
    </w:p>
    <w:p w14:paraId="6161E7A4" w14:textId="77777777" w:rsidR="00F234E7" w:rsidRDefault="00F234E7" w:rsidP="00F234E7">
      <w:pPr>
        <w:spacing w:after="0"/>
        <w:ind w:left="284"/>
        <w:rPr>
          <w:rFonts w:ascii="Arial" w:hAnsi="Arial" w:cs="Arial"/>
          <w:sz w:val="20"/>
          <w:szCs w:val="20"/>
        </w:rPr>
      </w:pPr>
      <w:r>
        <w:rPr>
          <w:rFonts w:ascii="Arial" w:hAnsi="Arial" w:cs="Arial"/>
          <w:sz w:val="20"/>
          <w:szCs w:val="20"/>
        </w:rPr>
        <w:t>b) Se activa por aumento de oxígeno</w:t>
      </w:r>
    </w:p>
    <w:p w14:paraId="04005C18" w14:textId="77777777" w:rsidR="00F234E7" w:rsidRDefault="00F234E7" w:rsidP="00F234E7">
      <w:pPr>
        <w:spacing w:after="0"/>
        <w:ind w:left="284"/>
        <w:rPr>
          <w:rFonts w:ascii="Arial" w:hAnsi="Arial" w:cs="Arial"/>
          <w:sz w:val="20"/>
          <w:szCs w:val="20"/>
        </w:rPr>
      </w:pPr>
      <w:r>
        <w:rPr>
          <w:rFonts w:ascii="Arial" w:hAnsi="Arial" w:cs="Arial"/>
          <w:sz w:val="20"/>
          <w:szCs w:val="20"/>
        </w:rPr>
        <w:t>c) Se detiene al acumularse acetil-CoA</w:t>
      </w:r>
    </w:p>
    <w:p w14:paraId="1CD9AC35" w14:textId="178F7A46" w:rsidR="00F234E7" w:rsidRDefault="00F234E7" w:rsidP="00F234E7">
      <w:pPr>
        <w:spacing w:after="0"/>
        <w:ind w:left="284"/>
        <w:rPr>
          <w:rFonts w:ascii="Arial" w:hAnsi="Arial" w:cs="Arial"/>
          <w:sz w:val="20"/>
          <w:szCs w:val="20"/>
        </w:rPr>
      </w:pPr>
      <w:r>
        <w:rPr>
          <w:rFonts w:ascii="Arial" w:hAnsi="Arial" w:cs="Arial"/>
          <w:sz w:val="20"/>
          <w:szCs w:val="20"/>
        </w:rPr>
        <w:t>d) Depende de la regeneración de NAD</w:t>
      </w:r>
      <w:r w:rsidRPr="0065144B">
        <w:rPr>
          <w:rFonts w:ascii="Arial" w:hAnsi="Arial" w:cs="Arial"/>
          <w:sz w:val="20"/>
          <w:szCs w:val="20"/>
          <w:vertAlign w:val="superscript"/>
        </w:rPr>
        <w:t>+</w:t>
      </w:r>
      <w:r>
        <w:rPr>
          <w:rFonts w:ascii="Arial" w:hAnsi="Arial" w:cs="Arial"/>
          <w:sz w:val="20"/>
          <w:szCs w:val="20"/>
        </w:rPr>
        <w:t xml:space="preserve"> por fermentación</w:t>
      </w:r>
    </w:p>
    <w:p w14:paraId="65B03C87" w14:textId="77777777" w:rsidR="00F234E7" w:rsidRDefault="00F234E7" w:rsidP="00F234E7">
      <w:pPr>
        <w:spacing w:after="0"/>
        <w:ind w:left="284"/>
        <w:rPr>
          <w:rFonts w:ascii="Arial" w:hAnsi="Arial" w:cs="Arial"/>
          <w:sz w:val="20"/>
          <w:szCs w:val="20"/>
        </w:rPr>
      </w:pPr>
      <w:r>
        <w:rPr>
          <w:rFonts w:ascii="Arial" w:hAnsi="Arial" w:cs="Arial"/>
          <w:sz w:val="20"/>
          <w:szCs w:val="20"/>
        </w:rPr>
        <w:t>e) No se ve afectado</w:t>
      </w:r>
    </w:p>
    <w:p w14:paraId="350EE7A0" w14:textId="77777777" w:rsidR="00F234E7" w:rsidRDefault="00F234E7" w:rsidP="00F234E7">
      <w:pPr>
        <w:spacing w:after="0"/>
        <w:rPr>
          <w:rFonts w:ascii="Arial" w:hAnsi="Arial" w:cs="Arial"/>
          <w:sz w:val="20"/>
          <w:szCs w:val="20"/>
        </w:rPr>
      </w:pPr>
    </w:p>
    <w:p w14:paraId="17D8C423" w14:textId="77777777" w:rsidR="00F234E7" w:rsidRDefault="00F234E7" w:rsidP="00F234E7">
      <w:pPr>
        <w:spacing w:after="0"/>
        <w:rPr>
          <w:rFonts w:ascii="Arial" w:hAnsi="Arial" w:cs="Arial"/>
          <w:sz w:val="20"/>
          <w:szCs w:val="20"/>
        </w:rPr>
      </w:pPr>
      <w:r>
        <w:rPr>
          <w:rFonts w:ascii="Arial" w:hAnsi="Arial" w:cs="Arial"/>
          <w:sz w:val="20"/>
          <w:szCs w:val="20"/>
        </w:rPr>
        <w:t>4.4.3. (B2). ¿Qué efecto tiene un exceso de acetil-CoA sobre la piruvato carboxilasa?</w:t>
      </w:r>
    </w:p>
    <w:p w14:paraId="71E9327A" w14:textId="77777777" w:rsidR="00F234E7" w:rsidRDefault="00F234E7" w:rsidP="00F234E7">
      <w:pPr>
        <w:spacing w:after="0"/>
        <w:ind w:left="284"/>
        <w:rPr>
          <w:rFonts w:ascii="Arial" w:hAnsi="Arial" w:cs="Arial"/>
          <w:sz w:val="20"/>
          <w:szCs w:val="20"/>
        </w:rPr>
      </w:pPr>
      <w:r>
        <w:rPr>
          <w:rFonts w:ascii="Arial" w:hAnsi="Arial" w:cs="Arial"/>
          <w:sz w:val="20"/>
          <w:szCs w:val="20"/>
        </w:rPr>
        <w:t>a) La inhibe, disminuyendo la gluconeogénesis</w:t>
      </w:r>
    </w:p>
    <w:p w14:paraId="1A426244" w14:textId="765288AC" w:rsidR="00F234E7" w:rsidRDefault="00F234E7" w:rsidP="00F234E7">
      <w:pPr>
        <w:spacing w:after="0"/>
        <w:ind w:left="284"/>
        <w:rPr>
          <w:rFonts w:ascii="Arial" w:hAnsi="Arial" w:cs="Arial"/>
          <w:sz w:val="20"/>
          <w:szCs w:val="20"/>
        </w:rPr>
      </w:pPr>
      <w:r>
        <w:rPr>
          <w:rFonts w:ascii="Arial" w:hAnsi="Arial" w:cs="Arial"/>
          <w:sz w:val="20"/>
          <w:szCs w:val="20"/>
        </w:rPr>
        <w:t>b) La activa, favoreciendo la producción de oxalacetato</w:t>
      </w:r>
    </w:p>
    <w:p w14:paraId="7FC08C90" w14:textId="77777777" w:rsidR="00F234E7" w:rsidRDefault="00F234E7" w:rsidP="00F234E7">
      <w:pPr>
        <w:spacing w:after="0"/>
        <w:ind w:left="284"/>
        <w:rPr>
          <w:rFonts w:ascii="Arial" w:hAnsi="Arial" w:cs="Arial"/>
          <w:sz w:val="20"/>
          <w:szCs w:val="20"/>
        </w:rPr>
      </w:pPr>
      <w:r>
        <w:rPr>
          <w:rFonts w:ascii="Arial" w:hAnsi="Arial" w:cs="Arial"/>
          <w:sz w:val="20"/>
          <w:szCs w:val="20"/>
        </w:rPr>
        <w:t>c) No tiene efecto</w:t>
      </w:r>
    </w:p>
    <w:p w14:paraId="18DD638E" w14:textId="575225FE" w:rsidR="00F234E7" w:rsidRDefault="00F234E7" w:rsidP="00F234E7">
      <w:pPr>
        <w:spacing w:after="0"/>
        <w:ind w:left="284"/>
        <w:rPr>
          <w:rFonts w:ascii="Arial" w:hAnsi="Arial" w:cs="Arial"/>
          <w:sz w:val="20"/>
          <w:szCs w:val="20"/>
        </w:rPr>
      </w:pPr>
      <w:r>
        <w:rPr>
          <w:rFonts w:ascii="Arial" w:hAnsi="Arial" w:cs="Arial"/>
          <w:sz w:val="20"/>
          <w:szCs w:val="20"/>
        </w:rPr>
        <w:t>d) Asegura disponibilidad de OAA para el ciclo de Krebs</w:t>
      </w:r>
    </w:p>
    <w:p w14:paraId="00410027" w14:textId="77777777" w:rsidR="00F234E7" w:rsidRDefault="00F234E7" w:rsidP="00F234E7">
      <w:pPr>
        <w:spacing w:after="0"/>
        <w:ind w:left="284"/>
        <w:rPr>
          <w:rFonts w:ascii="Arial" w:hAnsi="Arial" w:cs="Arial"/>
          <w:sz w:val="20"/>
          <w:szCs w:val="20"/>
        </w:rPr>
      </w:pPr>
      <w:r>
        <w:rPr>
          <w:rFonts w:ascii="Arial" w:hAnsi="Arial" w:cs="Arial"/>
          <w:sz w:val="20"/>
          <w:szCs w:val="20"/>
        </w:rPr>
        <w:t>e) La activa, favoreciendo la β-oxidación</w:t>
      </w:r>
    </w:p>
    <w:p w14:paraId="58AF892B" w14:textId="77777777" w:rsidR="00F234E7" w:rsidRDefault="00F234E7" w:rsidP="00F234E7">
      <w:pPr>
        <w:spacing w:after="0"/>
        <w:rPr>
          <w:rFonts w:ascii="Arial" w:hAnsi="Arial" w:cs="Arial"/>
          <w:sz w:val="20"/>
          <w:szCs w:val="20"/>
        </w:rPr>
      </w:pPr>
    </w:p>
    <w:p w14:paraId="612E2EE1" w14:textId="77777777" w:rsidR="00F234E7" w:rsidRDefault="00F234E7" w:rsidP="00F234E7">
      <w:pPr>
        <w:spacing w:after="0"/>
        <w:rPr>
          <w:rFonts w:ascii="Arial" w:hAnsi="Arial" w:cs="Arial"/>
          <w:sz w:val="20"/>
          <w:szCs w:val="20"/>
        </w:rPr>
      </w:pPr>
      <w:r>
        <w:rPr>
          <w:rFonts w:ascii="Arial" w:hAnsi="Arial" w:cs="Arial"/>
          <w:sz w:val="20"/>
          <w:szCs w:val="20"/>
        </w:rPr>
        <w:t>4.4.4. (B3). ¿Qué ocurrirá con los niveles de OAA en un hígado sometido a ayuno prolongado?</w:t>
      </w:r>
    </w:p>
    <w:p w14:paraId="43C96A6B" w14:textId="058876B1" w:rsidR="00F234E7" w:rsidRDefault="00F234E7" w:rsidP="00F234E7">
      <w:pPr>
        <w:spacing w:after="0"/>
        <w:ind w:left="284"/>
        <w:rPr>
          <w:rFonts w:ascii="Arial" w:hAnsi="Arial" w:cs="Arial"/>
          <w:sz w:val="20"/>
          <w:szCs w:val="20"/>
        </w:rPr>
      </w:pPr>
      <w:r>
        <w:rPr>
          <w:rFonts w:ascii="Arial" w:hAnsi="Arial" w:cs="Arial"/>
          <w:sz w:val="20"/>
          <w:szCs w:val="20"/>
        </w:rPr>
        <w:t>a) Disminuyen por la desviación hacia gluconeogénesis</w:t>
      </w:r>
    </w:p>
    <w:p w14:paraId="21046E4E" w14:textId="77777777" w:rsidR="00F234E7" w:rsidRDefault="00F234E7" w:rsidP="00F234E7">
      <w:pPr>
        <w:spacing w:after="0"/>
        <w:ind w:left="284"/>
        <w:rPr>
          <w:rFonts w:ascii="Arial" w:hAnsi="Arial" w:cs="Arial"/>
          <w:sz w:val="20"/>
          <w:szCs w:val="20"/>
        </w:rPr>
      </w:pPr>
      <w:r>
        <w:rPr>
          <w:rFonts w:ascii="Arial" w:hAnsi="Arial" w:cs="Arial"/>
          <w:sz w:val="20"/>
          <w:szCs w:val="20"/>
        </w:rPr>
        <w:t>b) Se mantienen constantes</w:t>
      </w:r>
    </w:p>
    <w:p w14:paraId="42085B3C" w14:textId="5F3E099D" w:rsidR="00F234E7" w:rsidRDefault="00F234E7" w:rsidP="00F234E7">
      <w:pPr>
        <w:spacing w:after="0"/>
        <w:ind w:left="284"/>
        <w:rPr>
          <w:rFonts w:ascii="Arial" w:hAnsi="Arial" w:cs="Arial"/>
          <w:sz w:val="20"/>
          <w:szCs w:val="20"/>
        </w:rPr>
      </w:pPr>
      <w:r>
        <w:rPr>
          <w:rFonts w:ascii="Arial" w:hAnsi="Arial" w:cs="Arial"/>
          <w:sz w:val="20"/>
          <w:szCs w:val="20"/>
        </w:rPr>
        <w:t>c) Limitan la condensación con acetil-CoA</w:t>
      </w:r>
    </w:p>
    <w:p w14:paraId="55A0EFC7" w14:textId="77777777" w:rsidR="00F234E7" w:rsidRDefault="00F234E7" w:rsidP="00F234E7">
      <w:pPr>
        <w:spacing w:after="0"/>
        <w:ind w:left="284"/>
        <w:rPr>
          <w:rFonts w:ascii="Arial" w:hAnsi="Arial" w:cs="Arial"/>
          <w:sz w:val="20"/>
          <w:szCs w:val="20"/>
        </w:rPr>
      </w:pPr>
      <w:r>
        <w:rPr>
          <w:rFonts w:ascii="Arial" w:hAnsi="Arial" w:cs="Arial"/>
          <w:sz w:val="20"/>
          <w:szCs w:val="20"/>
        </w:rPr>
        <w:t>d) Se acumulan para favorecer lipogénesis</w:t>
      </w:r>
    </w:p>
    <w:p w14:paraId="1A1B7D1D" w14:textId="77777777" w:rsidR="00F234E7" w:rsidRDefault="00F234E7" w:rsidP="00F234E7">
      <w:pPr>
        <w:spacing w:after="0"/>
        <w:ind w:left="284"/>
        <w:rPr>
          <w:rFonts w:ascii="Arial" w:hAnsi="Arial" w:cs="Arial"/>
          <w:sz w:val="20"/>
          <w:szCs w:val="20"/>
        </w:rPr>
      </w:pPr>
      <w:r>
        <w:rPr>
          <w:rFonts w:ascii="Arial" w:hAnsi="Arial" w:cs="Arial"/>
          <w:sz w:val="20"/>
          <w:szCs w:val="20"/>
        </w:rPr>
        <w:t>e) Se transforman en lactato</w:t>
      </w:r>
    </w:p>
    <w:p w14:paraId="2B9B7084" w14:textId="77777777" w:rsidR="00F234E7" w:rsidRDefault="00F234E7" w:rsidP="00F234E7">
      <w:pPr>
        <w:spacing w:after="0"/>
        <w:rPr>
          <w:rFonts w:ascii="Arial" w:hAnsi="Arial" w:cs="Arial"/>
          <w:sz w:val="20"/>
          <w:szCs w:val="20"/>
        </w:rPr>
      </w:pPr>
    </w:p>
    <w:p w14:paraId="05384D86" w14:textId="77777777" w:rsidR="00F234E7" w:rsidRDefault="00F234E7" w:rsidP="00F234E7">
      <w:pPr>
        <w:spacing w:after="0"/>
        <w:rPr>
          <w:rFonts w:ascii="Arial" w:hAnsi="Arial" w:cs="Arial"/>
          <w:sz w:val="20"/>
          <w:szCs w:val="20"/>
        </w:rPr>
      </w:pPr>
      <w:r>
        <w:rPr>
          <w:rFonts w:ascii="Arial" w:hAnsi="Arial" w:cs="Arial"/>
          <w:sz w:val="20"/>
          <w:szCs w:val="20"/>
        </w:rPr>
        <w:t>4.4.5. (B3). En rumiantes, ¿Por qué es esencial la anaplerosis del OAA?</w:t>
      </w:r>
    </w:p>
    <w:p w14:paraId="5C02D1CA" w14:textId="6A03B768" w:rsidR="00F234E7" w:rsidRDefault="00F234E7" w:rsidP="00F234E7">
      <w:pPr>
        <w:spacing w:after="0"/>
        <w:ind w:left="284"/>
        <w:rPr>
          <w:rFonts w:ascii="Arial" w:hAnsi="Arial" w:cs="Arial"/>
          <w:sz w:val="20"/>
          <w:szCs w:val="20"/>
        </w:rPr>
      </w:pPr>
      <w:r>
        <w:rPr>
          <w:rFonts w:ascii="Arial" w:hAnsi="Arial" w:cs="Arial"/>
          <w:sz w:val="20"/>
          <w:szCs w:val="20"/>
        </w:rPr>
        <w:t>a) Porque gran parte del OAA se desvía a la gluconeogénesis para sintetizar glucosa</w:t>
      </w:r>
    </w:p>
    <w:p w14:paraId="7337107D" w14:textId="77777777" w:rsidR="00F234E7" w:rsidRDefault="00F234E7" w:rsidP="00F234E7">
      <w:pPr>
        <w:spacing w:after="0"/>
        <w:ind w:left="284"/>
        <w:rPr>
          <w:rFonts w:ascii="Arial" w:hAnsi="Arial" w:cs="Arial"/>
          <w:sz w:val="20"/>
          <w:szCs w:val="20"/>
        </w:rPr>
      </w:pPr>
      <w:r>
        <w:rPr>
          <w:rFonts w:ascii="Arial" w:hAnsi="Arial" w:cs="Arial"/>
          <w:sz w:val="20"/>
          <w:szCs w:val="20"/>
        </w:rPr>
        <w:t>b) Porque el ciclo del glioxilato está inactivo</w:t>
      </w:r>
    </w:p>
    <w:p w14:paraId="22809102" w14:textId="77777777" w:rsidR="00F234E7" w:rsidRDefault="00F234E7" w:rsidP="00F234E7">
      <w:pPr>
        <w:spacing w:after="0"/>
        <w:ind w:left="284"/>
        <w:rPr>
          <w:rFonts w:ascii="Arial" w:hAnsi="Arial" w:cs="Arial"/>
          <w:sz w:val="20"/>
          <w:szCs w:val="20"/>
        </w:rPr>
      </w:pPr>
      <w:r>
        <w:rPr>
          <w:rFonts w:ascii="Arial" w:hAnsi="Arial" w:cs="Arial"/>
          <w:sz w:val="20"/>
          <w:szCs w:val="20"/>
        </w:rPr>
        <w:t>c) Porque el propionato no se puede metabolizar</w:t>
      </w:r>
    </w:p>
    <w:p w14:paraId="3947CE79" w14:textId="77777777" w:rsidR="00F234E7" w:rsidRDefault="00F234E7" w:rsidP="00F234E7">
      <w:pPr>
        <w:spacing w:after="0"/>
        <w:ind w:left="284"/>
        <w:rPr>
          <w:rFonts w:ascii="Arial" w:hAnsi="Arial" w:cs="Arial"/>
          <w:sz w:val="20"/>
          <w:szCs w:val="20"/>
        </w:rPr>
      </w:pPr>
      <w:r>
        <w:rPr>
          <w:rFonts w:ascii="Arial" w:hAnsi="Arial" w:cs="Arial"/>
          <w:sz w:val="20"/>
          <w:szCs w:val="20"/>
        </w:rPr>
        <w:t>d) Se necesita para la síntesis de lípidos</w:t>
      </w:r>
    </w:p>
    <w:p w14:paraId="12C8BC25" w14:textId="2B9FF5C9" w:rsidR="00F234E7" w:rsidRDefault="00F234E7" w:rsidP="00F234E7">
      <w:pPr>
        <w:spacing w:after="0"/>
        <w:ind w:left="284"/>
        <w:rPr>
          <w:rFonts w:ascii="Arial" w:hAnsi="Arial" w:cs="Arial"/>
          <w:sz w:val="20"/>
          <w:szCs w:val="20"/>
        </w:rPr>
      </w:pPr>
      <w:r>
        <w:rPr>
          <w:rFonts w:ascii="Arial" w:hAnsi="Arial" w:cs="Arial"/>
          <w:sz w:val="20"/>
          <w:szCs w:val="20"/>
        </w:rPr>
        <w:t>e) Porque la abundancia de acetil-CoA de ácidos grasos requiere OAA para entrar en el ciclo</w:t>
      </w:r>
    </w:p>
    <w:p w14:paraId="39E69628" w14:textId="77777777" w:rsidR="00F234E7" w:rsidRDefault="00F234E7" w:rsidP="00F234E7">
      <w:pPr>
        <w:spacing w:after="0"/>
        <w:rPr>
          <w:rFonts w:ascii="Arial" w:hAnsi="Arial" w:cs="Arial"/>
          <w:sz w:val="20"/>
          <w:szCs w:val="20"/>
        </w:rPr>
      </w:pPr>
    </w:p>
    <w:p w14:paraId="5E1B57A4" w14:textId="77777777" w:rsidR="00F234E7" w:rsidRDefault="00F234E7" w:rsidP="00F234E7">
      <w:pPr>
        <w:spacing w:after="0"/>
        <w:rPr>
          <w:rFonts w:ascii="Arial" w:hAnsi="Arial" w:cs="Arial"/>
          <w:sz w:val="20"/>
          <w:szCs w:val="20"/>
        </w:rPr>
      </w:pPr>
      <w:r>
        <w:rPr>
          <w:rFonts w:ascii="Arial" w:hAnsi="Arial" w:cs="Arial"/>
          <w:sz w:val="20"/>
          <w:szCs w:val="20"/>
        </w:rPr>
        <w:lastRenderedPageBreak/>
        <w:t>4.4.6. (B3). En una rata sometida a dieta cetogénica, ¿Qué ocurre con el ciclo de Krebs hepático?</w:t>
      </w:r>
    </w:p>
    <w:p w14:paraId="59FE29FC" w14:textId="32A4F42A" w:rsidR="00F234E7" w:rsidRDefault="00F234E7" w:rsidP="00F234E7">
      <w:pPr>
        <w:spacing w:after="0"/>
        <w:ind w:left="284"/>
        <w:rPr>
          <w:rFonts w:ascii="Arial" w:hAnsi="Arial" w:cs="Arial"/>
          <w:sz w:val="20"/>
          <w:szCs w:val="20"/>
        </w:rPr>
      </w:pPr>
      <w:r>
        <w:rPr>
          <w:rFonts w:ascii="Arial" w:hAnsi="Arial" w:cs="Arial"/>
          <w:sz w:val="20"/>
          <w:szCs w:val="20"/>
        </w:rPr>
        <w:t>a) Disminuye la disponibilidad de OAA</w:t>
      </w:r>
    </w:p>
    <w:p w14:paraId="069D889C" w14:textId="77777777" w:rsidR="00F234E7" w:rsidRDefault="00F234E7" w:rsidP="00F234E7">
      <w:pPr>
        <w:spacing w:after="0"/>
        <w:ind w:left="284"/>
        <w:rPr>
          <w:rFonts w:ascii="Arial" w:hAnsi="Arial" w:cs="Arial"/>
          <w:sz w:val="20"/>
          <w:szCs w:val="20"/>
        </w:rPr>
      </w:pPr>
      <w:r>
        <w:rPr>
          <w:rFonts w:ascii="Arial" w:hAnsi="Arial" w:cs="Arial"/>
          <w:sz w:val="20"/>
          <w:szCs w:val="20"/>
        </w:rPr>
        <w:t>b) Se incrementa la oxidación de glucosa</w:t>
      </w:r>
    </w:p>
    <w:p w14:paraId="648E76E7" w14:textId="77777777" w:rsidR="00F234E7" w:rsidRDefault="00F234E7" w:rsidP="00F234E7">
      <w:pPr>
        <w:spacing w:after="0"/>
        <w:ind w:left="284"/>
        <w:rPr>
          <w:rFonts w:ascii="Arial" w:hAnsi="Arial" w:cs="Arial"/>
          <w:sz w:val="20"/>
          <w:szCs w:val="20"/>
        </w:rPr>
      </w:pPr>
      <w:r>
        <w:rPr>
          <w:rFonts w:ascii="Arial" w:hAnsi="Arial" w:cs="Arial"/>
          <w:sz w:val="20"/>
          <w:szCs w:val="20"/>
        </w:rPr>
        <w:t>c) Aumenta la síntesis de glucógeno</w:t>
      </w:r>
    </w:p>
    <w:p w14:paraId="48745887" w14:textId="7D37C86B" w:rsidR="00F234E7" w:rsidRDefault="00F234E7" w:rsidP="00F234E7">
      <w:pPr>
        <w:spacing w:after="0"/>
        <w:ind w:left="284"/>
        <w:rPr>
          <w:rFonts w:ascii="Arial" w:hAnsi="Arial" w:cs="Arial"/>
          <w:sz w:val="20"/>
          <w:szCs w:val="20"/>
        </w:rPr>
      </w:pPr>
      <w:r>
        <w:rPr>
          <w:rFonts w:ascii="Arial" w:hAnsi="Arial" w:cs="Arial"/>
          <w:sz w:val="20"/>
          <w:szCs w:val="20"/>
        </w:rPr>
        <w:t>d) Se desvía el acetil-CoA hacia cuerpos cetónicos</w:t>
      </w:r>
    </w:p>
    <w:p w14:paraId="3275205D" w14:textId="77777777" w:rsidR="00F234E7" w:rsidRDefault="00F234E7" w:rsidP="00F234E7">
      <w:pPr>
        <w:spacing w:after="0"/>
        <w:ind w:left="284"/>
        <w:rPr>
          <w:rFonts w:ascii="Arial" w:hAnsi="Arial" w:cs="Arial"/>
          <w:sz w:val="20"/>
          <w:szCs w:val="20"/>
        </w:rPr>
      </w:pPr>
      <w:r>
        <w:rPr>
          <w:rFonts w:ascii="Arial" w:hAnsi="Arial" w:cs="Arial"/>
          <w:sz w:val="20"/>
          <w:szCs w:val="20"/>
        </w:rPr>
        <w:t>e) Se incrementa la anaplerosis con propionato</w:t>
      </w:r>
    </w:p>
    <w:p w14:paraId="52676A26" w14:textId="77777777" w:rsidR="00F234E7" w:rsidRDefault="00F234E7" w:rsidP="00F234E7">
      <w:pPr>
        <w:spacing w:after="0"/>
        <w:rPr>
          <w:rFonts w:ascii="Arial" w:hAnsi="Arial" w:cs="Arial"/>
          <w:sz w:val="20"/>
          <w:szCs w:val="20"/>
        </w:rPr>
      </w:pPr>
    </w:p>
    <w:p w14:paraId="64600FE4" w14:textId="77777777" w:rsidR="00F234E7" w:rsidRDefault="00F234E7" w:rsidP="00F234E7">
      <w:pPr>
        <w:spacing w:after="0"/>
        <w:rPr>
          <w:rFonts w:ascii="Arial" w:hAnsi="Arial" w:cs="Arial"/>
          <w:sz w:val="20"/>
          <w:szCs w:val="20"/>
        </w:rPr>
      </w:pPr>
      <w:r>
        <w:rPr>
          <w:rFonts w:ascii="Arial" w:hAnsi="Arial" w:cs="Arial"/>
          <w:sz w:val="20"/>
          <w:szCs w:val="20"/>
        </w:rPr>
        <w:t>4.4.7. (B3). ¿Qué efecto tendría la mutación en la piruvato carboxilasa sobre la gluconeogénesis?</w:t>
      </w:r>
    </w:p>
    <w:p w14:paraId="544E80BC" w14:textId="6010B6EB" w:rsidR="00F234E7" w:rsidRDefault="00F234E7" w:rsidP="00F234E7">
      <w:pPr>
        <w:spacing w:after="0"/>
        <w:ind w:left="284"/>
        <w:rPr>
          <w:rFonts w:ascii="Arial" w:hAnsi="Arial" w:cs="Arial"/>
          <w:sz w:val="20"/>
          <w:szCs w:val="20"/>
          <w:lang w:val="pt-PT"/>
        </w:rPr>
      </w:pPr>
      <w:r>
        <w:rPr>
          <w:rFonts w:ascii="Arial" w:hAnsi="Arial" w:cs="Arial"/>
          <w:sz w:val="20"/>
          <w:szCs w:val="20"/>
          <w:lang w:val="pt-PT"/>
        </w:rPr>
        <w:t>a) No se forma OAA a partir de piruvato</w:t>
      </w:r>
    </w:p>
    <w:p w14:paraId="62AD7D25" w14:textId="77777777" w:rsidR="00F234E7" w:rsidRDefault="00F234E7" w:rsidP="00F234E7">
      <w:pPr>
        <w:spacing w:after="0"/>
        <w:ind w:left="284"/>
        <w:rPr>
          <w:rFonts w:ascii="Arial" w:hAnsi="Arial" w:cs="Arial"/>
          <w:sz w:val="20"/>
          <w:szCs w:val="20"/>
        </w:rPr>
      </w:pPr>
      <w:r>
        <w:rPr>
          <w:rFonts w:ascii="Arial" w:hAnsi="Arial" w:cs="Arial"/>
          <w:sz w:val="20"/>
          <w:szCs w:val="20"/>
        </w:rPr>
        <w:t>b) Aumenta la síntesis de glucosa</w:t>
      </w:r>
    </w:p>
    <w:p w14:paraId="34A6CDE8" w14:textId="77777777" w:rsidR="00F234E7" w:rsidRDefault="00F234E7" w:rsidP="00F234E7">
      <w:pPr>
        <w:spacing w:after="0"/>
        <w:ind w:left="284"/>
        <w:rPr>
          <w:rFonts w:ascii="Arial" w:hAnsi="Arial" w:cs="Arial"/>
          <w:sz w:val="20"/>
          <w:szCs w:val="20"/>
        </w:rPr>
      </w:pPr>
      <w:r>
        <w:rPr>
          <w:rFonts w:ascii="Arial" w:hAnsi="Arial" w:cs="Arial"/>
          <w:sz w:val="20"/>
          <w:szCs w:val="20"/>
        </w:rPr>
        <w:t>c) Se incrementa la síntesis de citrato</w:t>
      </w:r>
    </w:p>
    <w:p w14:paraId="7E361279" w14:textId="7C462D8F" w:rsidR="00F234E7" w:rsidRDefault="00F234E7" w:rsidP="00F234E7">
      <w:pPr>
        <w:spacing w:after="0"/>
        <w:ind w:left="284"/>
        <w:rPr>
          <w:rFonts w:ascii="Arial" w:hAnsi="Arial" w:cs="Arial"/>
          <w:sz w:val="20"/>
          <w:szCs w:val="20"/>
        </w:rPr>
      </w:pPr>
      <w:r>
        <w:rPr>
          <w:rFonts w:ascii="Arial" w:hAnsi="Arial" w:cs="Arial"/>
          <w:sz w:val="20"/>
          <w:szCs w:val="20"/>
        </w:rPr>
        <w:t>d) Disminuye el reabastecimiento del ciclo de Krebs</w:t>
      </w:r>
    </w:p>
    <w:p w14:paraId="7B6F99F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Se favorece la lipogénesis</w:t>
      </w:r>
    </w:p>
    <w:p w14:paraId="0371F1FF" w14:textId="77777777" w:rsidR="00F234E7" w:rsidRDefault="00F234E7" w:rsidP="00F234E7">
      <w:pPr>
        <w:spacing w:after="0"/>
        <w:rPr>
          <w:rFonts w:ascii="Arial" w:hAnsi="Arial" w:cs="Arial"/>
          <w:sz w:val="20"/>
          <w:szCs w:val="20"/>
          <w:lang w:val="it-IT"/>
        </w:rPr>
      </w:pPr>
    </w:p>
    <w:p w14:paraId="455D7AB6" w14:textId="77777777" w:rsidR="00F234E7" w:rsidRDefault="00F234E7" w:rsidP="00F234E7">
      <w:pPr>
        <w:spacing w:after="0"/>
      </w:pPr>
      <w:r>
        <w:rPr>
          <w:rFonts w:ascii="Arial" w:hAnsi="Arial" w:cs="Arial"/>
          <w:sz w:val="20"/>
          <w:szCs w:val="20"/>
          <w:lang w:val="it-IT"/>
        </w:rPr>
        <w:t xml:space="preserve">4.4.8. </w:t>
      </w:r>
      <w:r>
        <w:rPr>
          <w:rFonts w:ascii="Arial" w:hAnsi="Arial" w:cs="Arial"/>
          <w:sz w:val="20"/>
          <w:szCs w:val="20"/>
        </w:rPr>
        <w:t>(B4). ¿Qué metabolito conecta el ciclo de Krebs con la síntesis de porfirinas y hemo?</w:t>
      </w:r>
    </w:p>
    <w:p w14:paraId="2E395F00" w14:textId="2B4EBF23"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Succinil-CoA</w:t>
      </w:r>
    </w:p>
    <w:p w14:paraId="69FE5665"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Citrato</w:t>
      </w:r>
    </w:p>
    <w:p w14:paraId="5D4540E6"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Oxalacetato</w:t>
      </w:r>
    </w:p>
    <w:p w14:paraId="44D79A16" w14:textId="77777777" w:rsidR="00F234E7" w:rsidRPr="0065144B" w:rsidRDefault="00F234E7" w:rsidP="00F234E7">
      <w:pPr>
        <w:spacing w:after="0"/>
        <w:ind w:left="284"/>
        <w:rPr>
          <w:lang w:val="it-IT"/>
        </w:rPr>
      </w:pPr>
      <w:r>
        <w:rPr>
          <w:rFonts w:ascii="Arial" w:hAnsi="Arial" w:cs="Arial"/>
          <w:sz w:val="20"/>
          <w:szCs w:val="20"/>
          <w:lang w:val="it-IT"/>
        </w:rPr>
        <w:t xml:space="preserve">d) </w:t>
      </w:r>
      <w:r>
        <w:rPr>
          <w:rFonts w:ascii="Arial" w:hAnsi="Arial" w:cs="Arial"/>
          <w:sz w:val="20"/>
          <w:szCs w:val="20"/>
        </w:rPr>
        <w:t>α</w:t>
      </w:r>
      <w:r>
        <w:rPr>
          <w:rFonts w:ascii="Arial" w:hAnsi="Arial" w:cs="Arial"/>
          <w:sz w:val="20"/>
          <w:szCs w:val="20"/>
          <w:lang w:val="it-IT"/>
        </w:rPr>
        <w:t>-cetoglutarato</w:t>
      </w:r>
    </w:p>
    <w:p w14:paraId="1E3F125D"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Fumarato</w:t>
      </w:r>
    </w:p>
    <w:p w14:paraId="74B0417D" w14:textId="77777777" w:rsidR="00F234E7" w:rsidRDefault="00F234E7" w:rsidP="00F234E7">
      <w:pPr>
        <w:spacing w:after="0"/>
        <w:rPr>
          <w:rFonts w:ascii="Arial" w:hAnsi="Arial" w:cs="Arial"/>
          <w:sz w:val="20"/>
          <w:szCs w:val="20"/>
          <w:lang w:val="it-IT"/>
        </w:rPr>
      </w:pPr>
    </w:p>
    <w:p w14:paraId="28CD5218" w14:textId="77777777" w:rsidR="00F234E7" w:rsidRDefault="00F234E7" w:rsidP="00F234E7">
      <w:pPr>
        <w:spacing w:after="0"/>
      </w:pPr>
      <w:r>
        <w:rPr>
          <w:rFonts w:ascii="Arial" w:hAnsi="Arial" w:cs="Arial"/>
          <w:sz w:val="20"/>
          <w:szCs w:val="20"/>
          <w:lang w:val="it-IT"/>
        </w:rPr>
        <w:t xml:space="preserve">4.4.9. </w:t>
      </w:r>
      <w:r>
        <w:rPr>
          <w:rFonts w:ascii="Arial" w:hAnsi="Arial" w:cs="Arial"/>
          <w:sz w:val="20"/>
          <w:szCs w:val="20"/>
        </w:rPr>
        <w:t>(B4). En un hígado en ayuno prolongado, ¿Qué rutas comparten oxalacetato como intermediario crítico?</w:t>
      </w:r>
    </w:p>
    <w:p w14:paraId="67D33BF5" w14:textId="070762AE" w:rsidR="00F234E7" w:rsidRDefault="00F234E7" w:rsidP="00F234E7">
      <w:pPr>
        <w:spacing w:after="0"/>
        <w:ind w:left="284"/>
        <w:rPr>
          <w:rFonts w:ascii="Arial" w:hAnsi="Arial" w:cs="Arial"/>
          <w:sz w:val="20"/>
          <w:szCs w:val="20"/>
          <w:lang w:val="pt-PT"/>
        </w:rPr>
      </w:pPr>
      <w:r>
        <w:rPr>
          <w:rFonts w:ascii="Arial" w:hAnsi="Arial" w:cs="Arial"/>
          <w:sz w:val="20"/>
          <w:szCs w:val="20"/>
          <w:lang w:val="pt-PT"/>
        </w:rPr>
        <w:t>a) Ciclo de Krebs</w:t>
      </w:r>
    </w:p>
    <w:p w14:paraId="2DB00CA8" w14:textId="41617332" w:rsidR="00F234E7" w:rsidRDefault="00F234E7" w:rsidP="00F234E7">
      <w:pPr>
        <w:spacing w:after="0"/>
        <w:ind w:left="284"/>
        <w:rPr>
          <w:rFonts w:ascii="Arial" w:hAnsi="Arial" w:cs="Arial"/>
          <w:sz w:val="20"/>
          <w:szCs w:val="20"/>
          <w:lang w:val="pt-PT"/>
        </w:rPr>
      </w:pPr>
      <w:r>
        <w:rPr>
          <w:rFonts w:ascii="Arial" w:hAnsi="Arial" w:cs="Arial"/>
          <w:sz w:val="20"/>
          <w:szCs w:val="20"/>
          <w:lang w:val="pt-PT"/>
        </w:rPr>
        <w:t>b) Gluconeogénesis</w:t>
      </w:r>
    </w:p>
    <w:p w14:paraId="55E25D06" w14:textId="77777777" w:rsidR="00F234E7" w:rsidRDefault="00F234E7" w:rsidP="00F234E7">
      <w:pPr>
        <w:spacing w:after="0"/>
        <w:ind w:left="284"/>
        <w:rPr>
          <w:rFonts w:ascii="Arial" w:hAnsi="Arial" w:cs="Arial"/>
          <w:sz w:val="20"/>
          <w:szCs w:val="20"/>
        </w:rPr>
      </w:pPr>
      <w:r>
        <w:rPr>
          <w:rFonts w:ascii="Arial" w:hAnsi="Arial" w:cs="Arial"/>
          <w:sz w:val="20"/>
          <w:szCs w:val="20"/>
        </w:rPr>
        <w:t>c) β-oxidación</w:t>
      </w:r>
    </w:p>
    <w:p w14:paraId="6817A0C5" w14:textId="528D11AA" w:rsidR="00F234E7" w:rsidRDefault="00F234E7" w:rsidP="00F234E7">
      <w:pPr>
        <w:spacing w:after="0"/>
        <w:ind w:left="284"/>
        <w:rPr>
          <w:rFonts w:ascii="Arial" w:hAnsi="Arial" w:cs="Arial"/>
          <w:sz w:val="20"/>
          <w:szCs w:val="20"/>
        </w:rPr>
      </w:pPr>
      <w:r>
        <w:rPr>
          <w:rFonts w:ascii="Arial" w:hAnsi="Arial" w:cs="Arial"/>
          <w:sz w:val="20"/>
          <w:szCs w:val="20"/>
        </w:rPr>
        <w:t>d) Síntesis de aminoácidos</w:t>
      </w:r>
    </w:p>
    <w:p w14:paraId="6D7F8D7D" w14:textId="77777777" w:rsidR="00F234E7" w:rsidRDefault="00F234E7" w:rsidP="00F234E7">
      <w:pPr>
        <w:spacing w:after="0"/>
        <w:ind w:left="284"/>
        <w:rPr>
          <w:rFonts w:ascii="Arial" w:hAnsi="Arial" w:cs="Arial"/>
          <w:sz w:val="20"/>
          <w:szCs w:val="20"/>
        </w:rPr>
      </w:pPr>
      <w:r>
        <w:rPr>
          <w:rFonts w:ascii="Arial" w:hAnsi="Arial" w:cs="Arial"/>
          <w:sz w:val="20"/>
          <w:szCs w:val="20"/>
        </w:rPr>
        <w:t>e) Lipólisis</w:t>
      </w:r>
    </w:p>
    <w:p w14:paraId="5163F224" w14:textId="77777777" w:rsidR="00F234E7" w:rsidRDefault="00F234E7" w:rsidP="00F234E7">
      <w:pPr>
        <w:spacing w:after="0"/>
        <w:rPr>
          <w:rFonts w:ascii="Arial" w:hAnsi="Arial" w:cs="Arial"/>
          <w:sz w:val="20"/>
          <w:szCs w:val="20"/>
        </w:rPr>
      </w:pPr>
    </w:p>
    <w:p w14:paraId="024D2121" w14:textId="77777777" w:rsidR="00F234E7" w:rsidRDefault="00F234E7" w:rsidP="00F234E7">
      <w:pPr>
        <w:spacing w:after="0"/>
        <w:rPr>
          <w:rFonts w:ascii="Arial" w:hAnsi="Arial" w:cs="Arial"/>
          <w:sz w:val="20"/>
          <w:szCs w:val="20"/>
        </w:rPr>
      </w:pPr>
      <w:r>
        <w:rPr>
          <w:rFonts w:ascii="Arial" w:hAnsi="Arial" w:cs="Arial"/>
          <w:sz w:val="20"/>
          <w:szCs w:val="20"/>
        </w:rPr>
        <w:t>4.4.10. (B5). En un perro con fallo hepático, ¿Qué función del ciclo de Krebs estaría más comprometida?</w:t>
      </w:r>
    </w:p>
    <w:p w14:paraId="63FC9E7E" w14:textId="77777777" w:rsidR="00F234E7" w:rsidRDefault="00F234E7" w:rsidP="00F234E7">
      <w:pPr>
        <w:spacing w:after="0"/>
        <w:ind w:left="284"/>
        <w:rPr>
          <w:rFonts w:ascii="Arial" w:hAnsi="Arial" w:cs="Arial"/>
          <w:sz w:val="20"/>
          <w:szCs w:val="20"/>
        </w:rPr>
      </w:pPr>
      <w:r>
        <w:rPr>
          <w:rFonts w:ascii="Arial" w:hAnsi="Arial" w:cs="Arial"/>
          <w:sz w:val="20"/>
          <w:szCs w:val="20"/>
        </w:rPr>
        <w:t>a) Producción de ATP muscular</w:t>
      </w:r>
    </w:p>
    <w:p w14:paraId="6D5927C2" w14:textId="08EB920F" w:rsidR="00F234E7" w:rsidRDefault="00F234E7" w:rsidP="00F234E7">
      <w:pPr>
        <w:spacing w:after="0"/>
        <w:ind w:left="284"/>
        <w:rPr>
          <w:rFonts w:ascii="Arial" w:hAnsi="Arial" w:cs="Arial"/>
          <w:sz w:val="20"/>
          <w:szCs w:val="20"/>
        </w:rPr>
      </w:pPr>
      <w:r>
        <w:rPr>
          <w:rFonts w:ascii="Arial" w:hAnsi="Arial" w:cs="Arial"/>
          <w:sz w:val="20"/>
          <w:szCs w:val="20"/>
        </w:rPr>
        <w:t>b) Provisión de intermediarios para biosíntesis hepática</w:t>
      </w:r>
    </w:p>
    <w:p w14:paraId="1057221C" w14:textId="77777777" w:rsidR="00F234E7" w:rsidRDefault="00F234E7" w:rsidP="00F234E7">
      <w:pPr>
        <w:spacing w:after="0"/>
        <w:ind w:left="284"/>
        <w:rPr>
          <w:rFonts w:ascii="Arial" w:hAnsi="Arial" w:cs="Arial"/>
          <w:sz w:val="20"/>
          <w:szCs w:val="20"/>
        </w:rPr>
      </w:pPr>
      <w:r>
        <w:rPr>
          <w:rFonts w:ascii="Arial" w:hAnsi="Arial" w:cs="Arial"/>
          <w:sz w:val="20"/>
          <w:szCs w:val="20"/>
        </w:rPr>
        <w:t>c) Captación de lactato muscular</w:t>
      </w:r>
    </w:p>
    <w:p w14:paraId="79C43D8C" w14:textId="77777777" w:rsidR="00F234E7" w:rsidRDefault="00F234E7" w:rsidP="00F234E7">
      <w:pPr>
        <w:spacing w:after="0"/>
        <w:ind w:left="284"/>
        <w:rPr>
          <w:rFonts w:ascii="Arial" w:hAnsi="Arial" w:cs="Arial"/>
          <w:sz w:val="20"/>
          <w:szCs w:val="20"/>
        </w:rPr>
      </w:pPr>
      <w:r>
        <w:rPr>
          <w:rFonts w:ascii="Arial" w:hAnsi="Arial" w:cs="Arial"/>
          <w:sz w:val="20"/>
          <w:szCs w:val="20"/>
        </w:rPr>
        <w:t>d) Generación de glucógeno</w:t>
      </w:r>
    </w:p>
    <w:p w14:paraId="787A1898" w14:textId="504F011F" w:rsidR="00F234E7" w:rsidRDefault="00F234E7" w:rsidP="00F234E7">
      <w:pPr>
        <w:spacing w:after="0"/>
        <w:ind w:left="284"/>
        <w:rPr>
          <w:rFonts w:ascii="Arial" w:hAnsi="Arial" w:cs="Arial"/>
          <w:sz w:val="20"/>
          <w:szCs w:val="20"/>
        </w:rPr>
      </w:pPr>
      <w:r>
        <w:rPr>
          <w:rFonts w:ascii="Arial" w:hAnsi="Arial" w:cs="Arial"/>
          <w:sz w:val="20"/>
          <w:szCs w:val="20"/>
        </w:rPr>
        <w:t>e) Producción de NADH para fosforilación oxidativa</w:t>
      </w:r>
    </w:p>
    <w:p w14:paraId="7F0E7F6B" w14:textId="77777777" w:rsidR="00F234E7" w:rsidRDefault="00F234E7" w:rsidP="00F234E7">
      <w:pPr>
        <w:spacing w:after="0"/>
        <w:rPr>
          <w:rFonts w:ascii="Arial" w:hAnsi="Arial" w:cs="Arial"/>
          <w:sz w:val="20"/>
          <w:szCs w:val="20"/>
        </w:rPr>
      </w:pPr>
    </w:p>
    <w:p w14:paraId="6A3B23FB" w14:textId="77777777" w:rsidR="00F234E7" w:rsidRDefault="00F234E7" w:rsidP="00F234E7">
      <w:pPr>
        <w:spacing w:after="0"/>
        <w:rPr>
          <w:rFonts w:ascii="Arial" w:hAnsi="Arial" w:cs="Arial"/>
          <w:sz w:val="20"/>
          <w:szCs w:val="20"/>
        </w:rPr>
      </w:pPr>
      <w:r>
        <w:rPr>
          <w:rFonts w:ascii="Arial" w:hAnsi="Arial" w:cs="Arial"/>
          <w:sz w:val="20"/>
          <w:szCs w:val="20"/>
        </w:rPr>
        <w:t>4.4.11. (B6). Diseñe el mecanismo por el cual la glutaminólisis se convierte en una vía metabólica central en muchas células cancerosas, permitiendo la proliferación.</w:t>
      </w:r>
    </w:p>
    <w:p w14:paraId="79E0349D" w14:textId="01EADA88" w:rsidR="00F234E7" w:rsidRDefault="00F234E7" w:rsidP="00F234E7">
      <w:pPr>
        <w:spacing w:after="0"/>
        <w:ind w:left="284"/>
        <w:rPr>
          <w:rFonts w:ascii="Arial" w:hAnsi="Arial" w:cs="Arial"/>
          <w:sz w:val="20"/>
          <w:szCs w:val="20"/>
        </w:rPr>
      </w:pPr>
      <w:r>
        <w:rPr>
          <w:rFonts w:ascii="Arial" w:hAnsi="Arial" w:cs="Arial"/>
          <w:sz w:val="20"/>
          <w:szCs w:val="20"/>
        </w:rPr>
        <w:t>a) La glutaminasa convierte la glutamina en glutamato, que alimenta el ciclo vía α-cetoglutarato</w:t>
      </w:r>
    </w:p>
    <w:p w14:paraId="294F6279" w14:textId="29CE45D6"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Se inhibe la enzima málica, forzando al piruvato a la gluconeogénesis</w:t>
      </w:r>
    </w:p>
    <w:p w14:paraId="6581841C" w14:textId="77777777" w:rsidR="00F234E7" w:rsidRDefault="00F234E7" w:rsidP="00F234E7">
      <w:pPr>
        <w:spacing w:after="0"/>
        <w:ind w:left="284"/>
        <w:rPr>
          <w:rFonts w:ascii="Arial" w:hAnsi="Arial" w:cs="Arial"/>
          <w:sz w:val="20"/>
          <w:szCs w:val="20"/>
        </w:rPr>
      </w:pPr>
      <w:r>
        <w:rPr>
          <w:rFonts w:ascii="Arial" w:hAnsi="Arial" w:cs="Arial"/>
          <w:sz w:val="20"/>
          <w:szCs w:val="20"/>
        </w:rPr>
        <w:t>c) El α-cetoglutarato generado se desvía anapleróticamente para la síntesis de aspartato y otros precursores nucleotídicos</w:t>
      </w:r>
    </w:p>
    <w:p w14:paraId="34B6234E" w14:textId="6959DF96" w:rsidR="00F234E7" w:rsidRDefault="00F234E7" w:rsidP="00F234E7">
      <w:pPr>
        <w:spacing w:after="0"/>
        <w:ind w:left="284"/>
        <w:rPr>
          <w:rFonts w:ascii="Arial" w:hAnsi="Arial" w:cs="Arial"/>
          <w:sz w:val="20"/>
          <w:szCs w:val="20"/>
        </w:rPr>
      </w:pPr>
      <w:r>
        <w:rPr>
          <w:rFonts w:ascii="Arial" w:hAnsi="Arial" w:cs="Arial"/>
          <w:sz w:val="20"/>
          <w:szCs w:val="20"/>
        </w:rPr>
        <w:t>d) El flujo por la mitad anaplerótica del ciclo (por α-cetoglutarato) contribuye a la síntesis de citrato, precursor de lípidos</w:t>
      </w:r>
    </w:p>
    <w:p w14:paraId="4A7527D9" w14:textId="77777777" w:rsidR="00F234E7" w:rsidRDefault="00F234E7" w:rsidP="00F234E7">
      <w:pPr>
        <w:spacing w:after="0"/>
        <w:ind w:left="284"/>
        <w:rPr>
          <w:rFonts w:ascii="Arial" w:hAnsi="Arial" w:cs="Arial"/>
          <w:sz w:val="20"/>
          <w:szCs w:val="20"/>
        </w:rPr>
      </w:pPr>
      <w:r>
        <w:rPr>
          <w:rFonts w:ascii="Arial" w:hAnsi="Arial" w:cs="Arial"/>
          <w:sz w:val="20"/>
          <w:szCs w:val="20"/>
        </w:rPr>
        <w:t>e) El proceso se utiliza para generar grandes cantidades de NADH para la cadena respiratoria</w:t>
      </w:r>
    </w:p>
    <w:p w14:paraId="0B8698BC" w14:textId="77777777" w:rsidR="00F234E7" w:rsidRDefault="00F234E7" w:rsidP="00F234E7">
      <w:pPr>
        <w:spacing w:after="0"/>
        <w:rPr>
          <w:rFonts w:ascii="Arial" w:hAnsi="Arial" w:cs="Arial"/>
          <w:sz w:val="20"/>
          <w:szCs w:val="20"/>
        </w:rPr>
      </w:pPr>
    </w:p>
    <w:p w14:paraId="459E2329" w14:textId="77777777" w:rsidR="00F234E7" w:rsidRDefault="00F234E7" w:rsidP="00F234E7">
      <w:pPr>
        <w:spacing w:after="0"/>
        <w:rPr>
          <w:rFonts w:ascii="Arial" w:hAnsi="Arial" w:cs="Arial"/>
          <w:sz w:val="20"/>
          <w:szCs w:val="20"/>
        </w:rPr>
      </w:pPr>
      <w:r>
        <w:rPr>
          <w:rFonts w:ascii="Arial" w:hAnsi="Arial" w:cs="Arial"/>
          <w:sz w:val="20"/>
          <w:szCs w:val="20"/>
        </w:rPr>
        <w:t>4.4.12. (B5). En un hígado durante el ayuno, si se inhibe la enzima clave de la gluconeogénesis PEP carboxiquinasa (PEPCK), evalúe las consecuencias inmediatas sobre el ciclo de Krebs y la cetogénesis.</w:t>
      </w:r>
    </w:p>
    <w:p w14:paraId="5EB7C4F1" w14:textId="37E35ADB" w:rsidR="00F234E7" w:rsidRDefault="00F234E7" w:rsidP="00F234E7">
      <w:pPr>
        <w:spacing w:after="0"/>
        <w:ind w:left="284"/>
        <w:rPr>
          <w:rFonts w:ascii="Arial" w:hAnsi="Arial" w:cs="Arial"/>
          <w:sz w:val="20"/>
          <w:szCs w:val="20"/>
        </w:rPr>
      </w:pPr>
      <w:r>
        <w:rPr>
          <w:rFonts w:ascii="Arial" w:hAnsi="Arial" w:cs="Arial"/>
          <w:sz w:val="20"/>
          <w:szCs w:val="20"/>
        </w:rPr>
        <w:t>a) El oxalacetato (OAA)  se acumularía en la matriz mitocondrial</w:t>
      </w:r>
    </w:p>
    <w:p w14:paraId="4B0B44B7" w14:textId="77777777" w:rsidR="00F234E7" w:rsidRDefault="00F234E7" w:rsidP="00F234E7">
      <w:pPr>
        <w:spacing w:after="0"/>
        <w:ind w:left="284"/>
        <w:rPr>
          <w:rFonts w:ascii="Arial" w:hAnsi="Arial" w:cs="Arial"/>
          <w:sz w:val="20"/>
          <w:szCs w:val="20"/>
        </w:rPr>
      </w:pPr>
      <w:r>
        <w:rPr>
          <w:rFonts w:ascii="Arial" w:hAnsi="Arial" w:cs="Arial"/>
          <w:sz w:val="20"/>
          <w:szCs w:val="20"/>
        </w:rPr>
        <w:t>b) Aumentaría la condensación de OAA con acetil-CoA por citrato sintasa, acelerando el ciclo de Krebs</w:t>
      </w:r>
    </w:p>
    <w:p w14:paraId="0A58014B" w14:textId="28214379" w:rsidR="00F234E7" w:rsidRDefault="00F234E7" w:rsidP="00F234E7">
      <w:pPr>
        <w:spacing w:after="0"/>
        <w:ind w:left="284"/>
        <w:rPr>
          <w:rFonts w:ascii="Arial" w:hAnsi="Arial" w:cs="Arial"/>
          <w:sz w:val="20"/>
          <w:szCs w:val="20"/>
        </w:rPr>
      </w:pPr>
      <w:r>
        <w:rPr>
          <w:rFonts w:ascii="Arial" w:hAnsi="Arial" w:cs="Arial"/>
          <w:sz w:val="20"/>
          <w:szCs w:val="20"/>
        </w:rPr>
        <w:lastRenderedPageBreak/>
        <w:t>c) El acetil-CoA no podría condensar con OAA, siendo desviado hacia la cetogénesis para formar cuerpos cetónicos</w:t>
      </w:r>
    </w:p>
    <w:p w14:paraId="6D36416E" w14:textId="1F26507A" w:rsidR="00F234E7" w:rsidRDefault="00F234E7" w:rsidP="00F234E7">
      <w:pPr>
        <w:spacing w:after="0"/>
        <w:ind w:left="284"/>
        <w:rPr>
          <w:rFonts w:ascii="Arial" w:hAnsi="Arial" w:cs="Arial"/>
          <w:sz w:val="20"/>
          <w:szCs w:val="20"/>
        </w:rPr>
      </w:pPr>
      <w:r>
        <w:rPr>
          <w:rFonts w:ascii="Arial" w:hAnsi="Arial" w:cs="Arial"/>
          <w:sz w:val="20"/>
          <w:szCs w:val="20"/>
        </w:rPr>
        <w:t>d) La piruvato carboxilasa (PC)  se inhibiría por retroalimentación alostérica</w:t>
      </w:r>
    </w:p>
    <w:p w14:paraId="55791916" w14:textId="77777777" w:rsidR="00F234E7" w:rsidRDefault="00F234E7" w:rsidP="00F234E7">
      <w:pPr>
        <w:spacing w:after="0"/>
        <w:ind w:left="284"/>
        <w:rPr>
          <w:rFonts w:ascii="Arial" w:hAnsi="Arial" w:cs="Arial"/>
          <w:sz w:val="20"/>
          <w:szCs w:val="20"/>
        </w:rPr>
      </w:pPr>
      <w:r>
        <w:rPr>
          <w:rFonts w:ascii="Arial" w:hAnsi="Arial" w:cs="Arial"/>
          <w:sz w:val="20"/>
          <w:szCs w:val="20"/>
        </w:rPr>
        <w:t>e) Aumentaría la producción de glucosa a partir de glicerol</w:t>
      </w:r>
    </w:p>
    <w:p w14:paraId="21C45236" w14:textId="77777777" w:rsidR="00F234E7" w:rsidRDefault="00F234E7" w:rsidP="00F234E7">
      <w:pPr>
        <w:spacing w:after="0"/>
        <w:rPr>
          <w:rFonts w:ascii="Arial" w:hAnsi="Arial" w:cs="Arial"/>
          <w:sz w:val="20"/>
          <w:szCs w:val="20"/>
        </w:rPr>
      </w:pPr>
    </w:p>
    <w:p w14:paraId="0392A6B5" w14:textId="77777777" w:rsidR="00F234E7" w:rsidRDefault="00F234E7" w:rsidP="00F234E7">
      <w:pPr>
        <w:spacing w:after="0"/>
        <w:rPr>
          <w:rFonts w:ascii="Arial" w:hAnsi="Arial" w:cs="Arial"/>
          <w:sz w:val="20"/>
          <w:szCs w:val="20"/>
        </w:rPr>
      </w:pPr>
      <w:r>
        <w:rPr>
          <w:rFonts w:ascii="Arial" w:hAnsi="Arial" w:cs="Arial"/>
          <w:sz w:val="20"/>
          <w:szCs w:val="20"/>
        </w:rPr>
        <w:t>4.4.13. (B6). Para compensar el agotamiento de intermediarios del ciclo (OAA)  en un modelo experimental de ayuno y alta demanda de glucosa, ¿Qué intervención anaplerótica sería más efectiva?</w:t>
      </w:r>
    </w:p>
    <w:p w14:paraId="2C120D00" w14:textId="1BEA11CB" w:rsidR="00F234E7" w:rsidRDefault="00F234E7" w:rsidP="00F234E7">
      <w:pPr>
        <w:spacing w:after="0"/>
        <w:ind w:left="284"/>
        <w:rPr>
          <w:rFonts w:ascii="Arial" w:hAnsi="Arial" w:cs="Arial"/>
          <w:sz w:val="20"/>
          <w:szCs w:val="20"/>
        </w:rPr>
      </w:pPr>
      <w:r>
        <w:rPr>
          <w:rFonts w:ascii="Arial" w:hAnsi="Arial" w:cs="Arial"/>
          <w:sz w:val="20"/>
          <w:szCs w:val="20"/>
        </w:rPr>
        <w:t>a) Administrar un precursor glucogénico como el Propionato (vía succinil-CoA) .</w:t>
      </w:r>
    </w:p>
    <w:p w14:paraId="4B898906" w14:textId="77777777" w:rsidR="00F234E7" w:rsidRDefault="00F234E7" w:rsidP="00F234E7">
      <w:pPr>
        <w:spacing w:after="0"/>
        <w:ind w:left="284"/>
        <w:rPr>
          <w:rFonts w:ascii="Arial" w:hAnsi="Arial" w:cs="Arial"/>
          <w:sz w:val="20"/>
          <w:szCs w:val="20"/>
        </w:rPr>
      </w:pPr>
      <w:r>
        <w:rPr>
          <w:rFonts w:ascii="Arial" w:hAnsi="Arial" w:cs="Arial"/>
          <w:sz w:val="20"/>
          <w:szCs w:val="20"/>
        </w:rPr>
        <w:t>b) Inhibir la citrato sintasa para evitar el consumo de OAA</w:t>
      </w:r>
    </w:p>
    <w:p w14:paraId="765A84B7" w14:textId="7DB9586F" w:rsidR="00F234E7" w:rsidRDefault="00F234E7" w:rsidP="00F234E7">
      <w:pPr>
        <w:spacing w:after="0"/>
        <w:ind w:left="284"/>
        <w:rPr>
          <w:rFonts w:ascii="Arial" w:hAnsi="Arial" w:cs="Arial"/>
          <w:sz w:val="20"/>
          <w:szCs w:val="20"/>
        </w:rPr>
      </w:pPr>
      <w:r>
        <w:rPr>
          <w:rFonts w:ascii="Arial" w:hAnsi="Arial" w:cs="Arial"/>
          <w:sz w:val="20"/>
          <w:szCs w:val="20"/>
        </w:rPr>
        <w:t>c) Sobreexpresar la piruvato carboxilasa (PC)  para aumentar la conversión de piruvato a OAA</w:t>
      </w:r>
    </w:p>
    <w:p w14:paraId="09A26302" w14:textId="4A82834C" w:rsidR="00F234E7" w:rsidRDefault="00F234E7" w:rsidP="00F234E7">
      <w:pPr>
        <w:spacing w:after="0"/>
        <w:ind w:left="284"/>
        <w:rPr>
          <w:rFonts w:ascii="Arial" w:hAnsi="Arial" w:cs="Arial"/>
          <w:sz w:val="20"/>
          <w:szCs w:val="20"/>
        </w:rPr>
      </w:pPr>
      <w:r>
        <w:rPr>
          <w:rFonts w:ascii="Arial" w:hAnsi="Arial" w:cs="Arial"/>
          <w:sz w:val="20"/>
          <w:szCs w:val="20"/>
        </w:rPr>
        <w:t>d) Administrar aspartato/glutamato, que pueden reabastecer el ciclo por transaminación (vía OAA o α-cetoglutarato)</w:t>
      </w:r>
    </w:p>
    <w:p w14:paraId="35BD0763" w14:textId="77777777" w:rsidR="00F234E7" w:rsidRDefault="00F234E7" w:rsidP="00F234E7">
      <w:pPr>
        <w:spacing w:after="0"/>
        <w:ind w:left="284"/>
        <w:rPr>
          <w:rFonts w:ascii="Arial" w:hAnsi="Arial" w:cs="Arial"/>
          <w:sz w:val="20"/>
          <w:szCs w:val="20"/>
        </w:rPr>
      </w:pPr>
      <w:r>
        <w:rPr>
          <w:rFonts w:ascii="Arial" w:hAnsi="Arial" w:cs="Arial"/>
          <w:sz w:val="20"/>
          <w:szCs w:val="20"/>
        </w:rPr>
        <w:t>e) Aumentar la β-oxidación para producir más acetil-CoA</w:t>
      </w:r>
    </w:p>
    <w:p w14:paraId="2FD13BA1" w14:textId="77777777" w:rsidR="00F234E7" w:rsidRDefault="00F234E7" w:rsidP="00F234E7">
      <w:pPr>
        <w:spacing w:after="0"/>
        <w:rPr>
          <w:rFonts w:ascii="Arial" w:hAnsi="Arial" w:cs="Arial"/>
          <w:sz w:val="20"/>
          <w:szCs w:val="20"/>
        </w:rPr>
      </w:pPr>
    </w:p>
    <w:p w14:paraId="08E96117" w14:textId="77777777" w:rsidR="00F234E7" w:rsidRDefault="00F234E7" w:rsidP="00F234E7">
      <w:pPr>
        <w:spacing w:after="0"/>
        <w:rPr>
          <w:rFonts w:ascii="Arial" w:hAnsi="Arial" w:cs="Arial"/>
          <w:sz w:val="20"/>
          <w:szCs w:val="20"/>
        </w:rPr>
      </w:pPr>
      <w:r>
        <w:rPr>
          <w:rFonts w:ascii="Arial" w:hAnsi="Arial" w:cs="Arial"/>
          <w:sz w:val="20"/>
          <w:szCs w:val="20"/>
        </w:rPr>
        <w:t>4.4.14. (B5). Evalúe por qué el carácter anfibólico del ciclo de Krebs, aunque esencial, hace que las reacciones anapleróticas sean estrictamente necesarias.</w:t>
      </w:r>
    </w:p>
    <w:p w14:paraId="7C3E5B69" w14:textId="77777777" w:rsidR="00F234E7" w:rsidRDefault="00F234E7" w:rsidP="00F234E7">
      <w:pPr>
        <w:spacing w:after="0"/>
        <w:ind w:left="284"/>
        <w:rPr>
          <w:rFonts w:ascii="Arial" w:hAnsi="Arial" w:cs="Arial"/>
          <w:sz w:val="20"/>
          <w:szCs w:val="20"/>
        </w:rPr>
      </w:pPr>
      <w:r>
        <w:rPr>
          <w:rFonts w:ascii="Arial" w:hAnsi="Arial" w:cs="Arial"/>
          <w:sz w:val="20"/>
          <w:szCs w:val="20"/>
        </w:rPr>
        <w:t>a) El ciclo de Krebs se acelera masivamente en condiciones anabólicas</w:t>
      </w:r>
    </w:p>
    <w:p w14:paraId="7F45C3DA" w14:textId="0BF3E6E2" w:rsidR="00F234E7" w:rsidRDefault="00F234E7" w:rsidP="00F234E7">
      <w:pPr>
        <w:spacing w:after="0"/>
        <w:ind w:left="284"/>
        <w:rPr>
          <w:rFonts w:ascii="Arial" w:hAnsi="Arial" w:cs="Arial"/>
          <w:sz w:val="20"/>
          <w:szCs w:val="20"/>
        </w:rPr>
      </w:pPr>
      <w:r>
        <w:rPr>
          <w:rFonts w:ascii="Arial" w:hAnsi="Arial" w:cs="Arial"/>
          <w:sz w:val="20"/>
          <w:szCs w:val="20"/>
        </w:rPr>
        <w:t>b) Los intermediarios del ciclo (como citrato, α-cetoglutarato, OAA)  son extraídos continuamente para rutas biosintéticas (anabólicas)</w:t>
      </w:r>
    </w:p>
    <w:p w14:paraId="32777403" w14:textId="77777777" w:rsidR="00F234E7" w:rsidRDefault="00F234E7" w:rsidP="00F234E7">
      <w:pPr>
        <w:spacing w:after="0"/>
        <w:ind w:left="284"/>
        <w:rPr>
          <w:rFonts w:ascii="Arial" w:hAnsi="Arial" w:cs="Arial"/>
          <w:sz w:val="20"/>
          <w:szCs w:val="20"/>
        </w:rPr>
      </w:pPr>
      <w:r>
        <w:rPr>
          <w:rFonts w:ascii="Arial" w:hAnsi="Arial" w:cs="Arial"/>
          <w:sz w:val="20"/>
          <w:szCs w:val="20"/>
        </w:rPr>
        <w:t>c) El acetil-CoA es constantemente desviado a la cetogénesis, lo que requiere OAA</w:t>
      </w:r>
    </w:p>
    <w:p w14:paraId="2BAA6DA2" w14:textId="26ED31A3" w:rsidR="00F234E7" w:rsidRDefault="00F234E7" w:rsidP="00F234E7">
      <w:pPr>
        <w:spacing w:after="0"/>
        <w:ind w:left="284"/>
        <w:rPr>
          <w:rFonts w:ascii="Arial" w:hAnsi="Arial" w:cs="Arial"/>
          <w:sz w:val="20"/>
          <w:szCs w:val="20"/>
        </w:rPr>
      </w:pPr>
      <w:r>
        <w:rPr>
          <w:rFonts w:ascii="Arial" w:hAnsi="Arial" w:cs="Arial"/>
          <w:sz w:val="20"/>
          <w:szCs w:val="20"/>
        </w:rPr>
        <w:t>d) La extracción de intermediarios disminuye la concentración de OAA, lo que frenaría la condensación con acetil-CoA</w:t>
      </w:r>
    </w:p>
    <w:p w14:paraId="443CB1D3" w14:textId="74960344" w:rsidR="00F234E7" w:rsidRDefault="00F234E7" w:rsidP="00F234E7">
      <w:pPr>
        <w:spacing w:after="0"/>
        <w:ind w:left="284"/>
        <w:rPr>
          <w:rFonts w:ascii="Arial" w:hAnsi="Arial" w:cs="Arial"/>
          <w:sz w:val="20"/>
          <w:szCs w:val="20"/>
        </w:rPr>
      </w:pPr>
      <w:r>
        <w:rPr>
          <w:rFonts w:ascii="Arial" w:hAnsi="Arial" w:cs="Arial"/>
          <w:sz w:val="20"/>
          <w:szCs w:val="20"/>
        </w:rPr>
        <w:t>e) Las reacciones anapleróticas sirven para reabastecer el ciclo, manteniendo la disponibilidad del oxalacetato, sustrato limitante</w:t>
      </w:r>
    </w:p>
    <w:p w14:paraId="677EBA8D" w14:textId="77777777" w:rsidR="00F234E7" w:rsidRDefault="00F234E7" w:rsidP="00F234E7">
      <w:pPr>
        <w:spacing w:after="0"/>
        <w:rPr>
          <w:rFonts w:ascii="Arial" w:hAnsi="Arial" w:cs="Arial"/>
          <w:sz w:val="20"/>
          <w:szCs w:val="20"/>
        </w:rPr>
      </w:pPr>
    </w:p>
    <w:p w14:paraId="03C79755" w14:textId="77777777" w:rsidR="00F234E7" w:rsidRDefault="00F234E7" w:rsidP="00F234E7">
      <w:pPr>
        <w:spacing w:after="0"/>
        <w:rPr>
          <w:rFonts w:ascii="Arial" w:hAnsi="Arial" w:cs="Arial"/>
          <w:sz w:val="20"/>
          <w:szCs w:val="20"/>
        </w:rPr>
      </w:pPr>
      <w:r>
        <w:rPr>
          <w:rFonts w:ascii="Arial" w:hAnsi="Arial" w:cs="Arial"/>
          <w:sz w:val="20"/>
          <w:szCs w:val="20"/>
        </w:rPr>
        <w:t>4.4.15. (B2). El proceso por el cual los intermediarios del ciclo de Krebs son extraídos para su utilización en otras rutas biosintéticas se denomina:</w:t>
      </w:r>
    </w:p>
    <w:p w14:paraId="1B053EC5" w14:textId="77777777" w:rsidR="00F234E7" w:rsidRDefault="00F234E7" w:rsidP="00F234E7">
      <w:pPr>
        <w:spacing w:after="0"/>
        <w:ind w:left="284"/>
        <w:rPr>
          <w:rFonts w:ascii="Arial" w:hAnsi="Arial" w:cs="Arial"/>
          <w:sz w:val="20"/>
          <w:szCs w:val="20"/>
        </w:rPr>
      </w:pPr>
      <w:r>
        <w:rPr>
          <w:rFonts w:ascii="Arial" w:hAnsi="Arial" w:cs="Arial"/>
          <w:sz w:val="20"/>
          <w:szCs w:val="20"/>
        </w:rPr>
        <w:t>a) Anaplerosis</w:t>
      </w:r>
    </w:p>
    <w:p w14:paraId="3345C975" w14:textId="77777777" w:rsidR="00F234E7" w:rsidRDefault="00F234E7" w:rsidP="00F234E7">
      <w:pPr>
        <w:spacing w:after="0"/>
        <w:ind w:left="284"/>
        <w:rPr>
          <w:rFonts w:ascii="Arial" w:hAnsi="Arial" w:cs="Arial"/>
          <w:sz w:val="20"/>
          <w:szCs w:val="20"/>
        </w:rPr>
      </w:pPr>
      <w:r>
        <w:rPr>
          <w:rFonts w:ascii="Arial" w:hAnsi="Arial" w:cs="Arial"/>
          <w:sz w:val="20"/>
          <w:szCs w:val="20"/>
        </w:rPr>
        <w:t>b) Gluconeogénesis</w:t>
      </w:r>
    </w:p>
    <w:p w14:paraId="174E68B2" w14:textId="77777777" w:rsidR="00F234E7" w:rsidRDefault="00F234E7" w:rsidP="00F234E7">
      <w:pPr>
        <w:spacing w:after="0"/>
        <w:ind w:left="284"/>
        <w:rPr>
          <w:rFonts w:ascii="Arial" w:hAnsi="Arial" w:cs="Arial"/>
          <w:sz w:val="20"/>
          <w:szCs w:val="20"/>
        </w:rPr>
      </w:pPr>
      <w:r>
        <w:rPr>
          <w:rFonts w:ascii="Arial" w:hAnsi="Arial" w:cs="Arial"/>
          <w:sz w:val="20"/>
          <w:szCs w:val="20"/>
        </w:rPr>
        <w:t>c) Glucogenólisis</w:t>
      </w:r>
    </w:p>
    <w:p w14:paraId="36132A50" w14:textId="3A084BBA" w:rsidR="00F234E7" w:rsidRDefault="00F234E7" w:rsidP="00F234E7">
      <w:pPr>
        <w:spacing w:after="0"/>
        <w:ind w:left="284"/>
        <w:rPr>
          <w:rFonts w:ascii="Arial" w:hAnsi="Arial" w:cs="Arial"/>
          <w:sz w:val="20"/>
          <w:szCs w:val="20"/>
        </w:rPr>
      </w:pPr>
      <w:r>
        <w:rPr>
          <w:rFonts w:ascii="Arial" w:hAnsi="Arial" w:cs="Arial"/>
          <w:sz w:val="20"/>
          <w:szCs w:val="20"/>
        </w:rPr>
        <w:t>d) Cataplerosis</w:t>
      </w:r>
    </w:p>
    <w:p w14:paraId="184B1B0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Ciclo del Glioxilato</w:t>
      </w:r>
    </w:p>
    <w:p w14:paraId="1457A3F9" w14:textId="77777777" w:rsidR="00F234E7" w:rsidRDefault="00F234E7" w:rsidP="00F234E7">
      <w:pPr>
        <w:spacing w:after="0"/>
        <w:rPr>
          <w:rFonts w:ascii="Arial" w:hAnsi="Arial" w:cs="Arial"/>
          <w:sz w:val="20"/>
          <w:szCs w:val="20"/>
          <w:lang w:val="it-IT"/>
        </w:rPr>
      </w:pPr>
    </w:p>
    <w:p w14:paraId="013A3A30" w14:textId="77777777" w:rsidR="00F234E7" w:rsidRDefault="00F234E7" w:rsidP="00F234E7">
      <w:pPr>
        <w:spacing w:after="0"/>
      </w:pPr>
      <w:r>
        <w:rPr>
          <w:rFonts w:ascii="Arial" w:hAnsi="Arial" w:cs="Arial"/>
          <w:sz w:val="20"/>
          <w:szCs w:val="20"/>
          <w:lang w:val="it-IT"/>
        </w:rPr>
        <w:t xml:space="preserve">4.4.16. (B2). </w:t>
      </w:r>
      <w:r>
        <w:rPr>
          <w:rFonts w:ascii="Arial" w:hAnsi="Arial" w:cs="Arial"/>
          <w:sz w:val="20"/>
          <w:szCs w:val="20"/>
        </w:rPr>
        <w:t>¿Cuáles de los siguientes intermediarios del ciclo de Krebs se extraen de la mitocondria para servir como precursores en rutas de biosíntesis citosólica (cataplerosis)?</w:t>
      </w:r>
    </w:p>
    <w:p w14:paraId="31D6F5CA"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Succinil-CoA</w:t>
      </w:r>
    </w:p>
    <w:p w14:paraId="1EA022A0" w14:textId="6B4DFA81"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Citrato</w:t>
      </w:r>
    </w:p>
    <w:p w14:paraId="005D03BF"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Isocitrato</w:t>
      </w:r>
    </w:p>
    <w:p w14:paraId="0B656748" w14:textId="77777777" w:rsidR="00F234E7" w:rsidRPr="0065144B" w:rsidRDefault="00F234E7" w:rsidP="00F234E7">
      <w:pPr>
        <w:spacing w:after="0"/>
        <w:ind w:left="284"/>
        <w:rPr>
          <w:lang w:val="it-IT"/>
        </w:rPr>
      </w:pPr>
      <w:r>
        <w:rPr>
          <w:rFonts w:ascii="Arial" w:hAnsi="Arial" w:cs="Arial"/>
          <w:sz w:val="20"/>
          <w:szCs w:val="20"/>
          <w:lang w:val="it-IT"/>
        </w:rPr>
        <w:t xml:space="preserve">d) </w:t>
      </w:r>
      <w:r>
        <w:rPr>
          <w:rFonts w:ascii="Arial" w:hAnsi="Arial" w:cs="Arial"/>
          <w:sz w:val="20"/>
          <w:szCs w:val="20"/>
        </w:rPr>
        <w:t>α</w:t>
      </w:r>
      <w:r>
        <w:rPr>
          <w:rFonts w:ascii="Arial" w:hAnsi="Arial" w:cs="Arial"/>
          <w:sz w:val="20"/>
          <w:szCs w:val="20"/>
          <w:lang w:val="it-IT"/>
        </w:rPr>
        <w:t>-cetoglutarato</w:t>
      </w:r>
    </w:p>
    <w:p w14:paraId="4C37E96B" w14:textId="29902232"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Malato</w:t>
      </w:r>
    </w:p>
    <w:p w14:paraId="18029D8C" w14:textId="77777777" w:rsidR="00F234E7" w:rsidRDefault="00F234E7" w:rsidP="00F234E7">
      <w:pPr>
        <w:spacing w:after="0"/>
        <w:rPr>
          <w:rFonts w:ascii="Arial" w:hAnsi="Arial" w:cs="Arial"/>
          <w:sz w:val="20"/>
          <w:szCs w:val="20"/>
          <w:lang w:val="it-IT"/>
        </w:rPr>
      </w:pPr>
    </w:p>
    <w:p w14:paraId="3762B11E" w14:textId="77777777" w:rsidR="00F234E7" w:rsidRDefault="00F234E7" w:rsidP="00F234E7">
      <w:pPr>
        <w:spacing w:after="0"/>
      </w:pPr>
      <w:r>
        <w:rPr>
          <w:rFonts w:ascii="Arial" w:hAnsi="Arial" w:cs="Arial"/>
          <w:sz w:val="20"/>
          <w:szCs w:val="20"/>
          <w:lang w:val="it-IT"/>
        </w:rPr>
        <w:t xml:space="preserve">4.4.17. </w:t>
      </w:r>
      <w:r>
        <w:rPr>
          <w:rFonts w:ascii="Arial" w:hAnsi="Arial" w:cs="Arial"/>
          <w:sz w:val="20"/>
          <w:szCs w:val="20"/>
        </w:rPr>
        <w:t>(B3). En el tejido cardiaco sometido a ejercicio intenso, la anaplerosis es crucial. ¿Cuál es la principal fuente anaplerótica en este órgano, caracterizado por alta oxidación de aminoácidos?</w:t>
      </w:r>
    </w:p>
    <w:p w14:paraId="60319AA5" w14:textId="77777777" w:rsidR="00F234E7" w:rsidRDefault="00F234E7" w:rsidP="00F234E7">
      <w:pPr>
        <w:spacing w:after="0"/>
        <w:ind w:left="284"/>
        <w:rPr>
          <w:rFonts w:ascii="Arial" w:hAnsi="Arial" w:cs="Arial"/>
          <w:sz w:val="20"/>
          <w:szCs w:val="20"/>
        </w:rPr>
      </w:pPr>
      <w:r>
        <w:rPr>
          <w:rFonts w:ascii="Arial" w:hAnsi="Arial" w:cs="Arial"/>
          <w:sz w:val="20"/>
          <w:szCs w:val="20"/>
        </w:rPr>
        <w:t>a) Piruvato vía piruvato carboxilasa</w:t>
      </w:r>
    </w:p>
    <w:p w14:paraId="6A06A878" w14:textId="197CB168" w:rsidR="00F234E7" w:rsidRDefault="00F234E7" w:rsidP="00F234E7">
      <w:pPr>
        <w:spacing w:after="0"/>
        <w:ind w:left="284"/>
        <w:rPr>
          <w:rFonts w:ascii="Arial" w:hAnsi="Arial" w:cs="Arial"/>
          <w:sz w:val="20"/>
          <w:szCs w:val="20"/>
        </w:rPr>
      </w:pPr>
      <w:r>
        <w:rPr>
          <w:rFonts w:ascii="Arial" w:hAnsi="Arial" w:cs="Arial"/>
          <w:sz w:val="20"/>
          <w:szCs w:val="20"/>
        </w:rPr>
        <w:t>b) Aspartato y glutamato vía transaminación</w:t>
      </w:r>
    </w:p>
    <w:p w14:paraId="1C79FF74" w14:textId="77777777" w:rsidR="00F234E7" w:rsidRDefault="00F234E7" w:rsidP="00F234E7">
      <w:pPr>
        <w:spacing w:after="0"/>
        <w:ind w:left="284"/>
        <w:rPr>
          <w:rFonts w:ascii="Arial" w:hAnsi="Arial" w:cs="Arial"/>
          <w:sz w:val="20"/>
          <w:szCs w:val="20"/>
        </w:rPr>
      </w:pPr>
      <w:r>
        <w:rPr>
          <w:rFonts w:ascii="Arial" w:hAnsi="Arial" w:cs="Arial"/>
          <w:sz w:val="20"/>
          <w:szCs w:val="20"/>
        </w:rPr>
        <w:t>c) Propionato vía succinil-CoA</w:t>
      </w:r>
    </w:p>
    <w:p w14:paraId="0F49C249" w14:textId="77777777" w:rsidR="00F234E7" w:rsidRDefault="00F234E7" w:rsidP="00F234E7">
      <w:pPr>
        <w:spacing w:after="0"/>
        <w:ind w:left="284"/>
        <w:rPr>
          <w:rFonts w:ascii="Arial" w:hAnsi="Arial" w:cs="Arial"/>
          <w:sz w:val="20"/>
          <w:szCs w:val="20"/>
        </w:rPr>
      </w:pPr>
      <w:r>
        <w:rPr>
          <w:rFonts w:ascii="Arial" w:hAnsi="Arial" w:cs="Arial"/>
          <w:sz w:val="20"/>
          <w:szCs w:val="20"/>
        </w:rPr>
        <w:t>d) Acetil-CoA vía acetil-CoA carboxilasa</w:t>
      </w:r>
    </w:p>
    <w:p w14:paraId="1BAF2664" w14:textId="77777777" w:rsidR="00F234E7" w:rsidRDefault="00F234E7" w:rsidP="00F234E7">
      <w:pPr>
        <w:spacing w:after="0"/>
        <w:ind w:left="284"/>
        <w:rPr>
          <w:rFonts w:ascii="Arial" w:hAnsi="Arial" w:cs="Arial"/>
          <w:sz w:val="20"/>
          <w:szCs w:val="20"/>
        </w:rPr>
      </w:pPr>
      <w:r>
        <w:rPr>
          <w:rFonts w:ascii="Arial" w:hAnsi="Arial" w:cs="Arial"/>
          <w:sz w:val="20"/>
          <w:szCs w:val="20"/>
        </w:rPr>
        <w:t>e) Lactato vía lactato deshidrogenasa</w:t>
      </w:r>
    </w:p>
    <w:p w14:paraId="296082D3" w14:textId="77777777" w:rsidR="00F234E7" w:rsidRDefault="00F234E7" w:rsidP="00F234E7">
      <w:pPr>
        <w:spacing w:after="0"/>
        <w:rPr>
          <w:rFonts w:ascii="Arial" w:hAnsi="Arial" w:cs="Arial"/>
          <w:sz w:val="20"/>
          <w:szCs w:val="20"/>
        </w:rPr>
      </w:pPr>
    </w:p>
    <w:p w14:paraId="7687B0D7" w14:textId="77777777" w:rsidR="00F234E7" w:rsidRDefault="00F234E7" w:rsidP="00F234E7">
      <w:pPr>
        <w:spacing w:after="0"/>
        <w:rPr>
          <w:rFonts w:ascii="Arial" w:hAnsi="Arial" w:cs="Arial"/>
          <w:sz w:val="20"/>
          <w:szCs w:val="20"/>
        </w:rPr>
      </w:pPr>
      <w:r>
        <w:rPr>
          <w:rFonts w:ascii="Arial" w:hAnsi="Arial" w:cs="Arial"/>
          <w:sz w:val="20"/>
          <w:szCs w:val="20"/>
        </w:rPr>
        <w:t>4.4.18. (B4). ¿Cuál de las siguientes afirmaciones analiza correctamente la función y regulación de la piruvato carboxilasa (PC) ?</w:t>
      </w:r>
    </w:p>
    <w:p w14:paraId="4E98204A" w14:textId="77777777" w:rsidR="00F234E7" w:rsidRDefault="00F234E7" w:rsidP="00F234E7">
      <w:pPr>
        <w:spacing w:after="0"/>
        <w:ind w:left="284"/>
        <w:rPr>
          <w:rFonts w:ascii="Arial" w:hAnsi="Arial" w:cs="Arial"/>
          <w:sz w:val="20"/>
          <w:szCs w:val="20"/>
        </w:rPr>
      </w:pPr>
      <w:r>
        <w:rPr>
          <w:rFonts w:ascii="Arial" w:hAnsi="Arial" w:cs="Arial"/>
          <w:sz w:val="20"/>
          <w:szCs w:val="20"/>
        </w:rPr>
        <w:t>a) Es la enzima clave de la gluconeogénesis citosólica</w:t>
      </w:r>
    </w:p>
    <w:p w14:paraId="3D1B9E36" w14:textId="77777777" w:rsidR="00F234E7" w:rsidRDefault="00F234E7" w:rsidP="00F234E7">
      <w:pPr>
        <w:spacing w:after="0"/>
        <w:ind w:left="284"/>
        <w:rPr>
          <w:rFonts w:ascii="Arial" w:hAnsi="Arial" w:cs="Arial"/>
          <w:sz w:val="20"/>
          <w:szCs w:val="20"/>
        </w:rPr>
      </w:pPr>
      <w:r>
        <w:rPr>
          <w:rFonts w:ascii="Arial" w:hAnsi="Arial" w:cs="Arial"/>
          <w:sz w:val="20"/>
          <w:szCs w:val="20"/>
        </w:rPr>
        <w:t>b) Es inhibida alostéricamente por acetil-CoA</w:t>
      </w:r>
    </w:p>
    <w:p w14:paraId="67914399" w14:textId="77777777" w:rsidR="00F234E7" w:rsidRDefault="00F234E7" w:rsidP="00F234E7">
      <w:pPr>
        <w:spacing w:after="0"/>
        <w:ind w:left="284"/>
        <w:rPr>
          <w:rFonts w:ascii="Arial" w:hAnsi="Arial" w:cs="Arial"/>
          <w:sz w:val="20"/>
          <w:szCs w:val="20"/>
        </w:rPr>
      </w:pPr>
      <w:r>
        <w:rPr>
          <w:rFonts w:ascii="Arial" w:hAnsi="Arial" w:cs="Arial"/>
          <w:sz w:val="20"/>
          <w:szCs w:val="20"/>
        </w:rPr>
        <w:t>c) Se inactiva en condiciones de ayuno</w:t>
      </w:r>
    </w:p>
    <w:p w14:paraId="4ADB3772"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d) Genera OAA a partir de piruvato solo para la GNG, nunca para el ciclo de Krebs</w:t>
      </w:r>
    </w:p>
    <w:p w14:paraId="56EAFBB6" w14:textId="5FAEA311" w:rsidR="00F234E7" w:rsidRDefault="00F234E7" w:rsidP="00F234E7">
      <w:pPr>
        <w:spacing w:after="0"/>
        <w:ind w:left="284"/>
        <w:rPr>
          <w:rFonts w:ascii="Arial" w:hAnsi="Arial" w:cs="Arial"/>
          <w:sz w:val="20"/>
          <w:szCs w:val="20"/>
        </w:rPr>
      </w:pPr>
      <w:r>
        <w:rPr>
          <w:rFonts w:ascii="Arial" w:hAnsi="Arial" w:cs="Arial"/>
          <w:sz w:val="20"/>
          <w:szCs w:val="20"/>
        </w:rPr>
        <w:t>e) Es activada por exceso de acetil-CoA para reabastecer OAA al ciclo de Krebs</w:t>
      </w:r>
    </w:p>
    <w:p w14:paraId="0FC75328" w14:textId="77777777" w:rsidR="00F234E7" w:rsidRDefault="00F234E7" w:rsidP="00F234E7">
      <w:pPr>
        <w:spacing w:after="0"/>
        <w:rPr>
          <w:rFonts w:ascii="Arial" w:hAnsi="Arial" w:cs="Arial"/>
          <w:sz w:val="20"/>
          <w:szCs w:val="20"/>
        </w:rPr>
      </w:pPr>
    </w:p>
    <w:p w14:paraId="10735DC6" w14:textId="77777777" w:rsidR="00851C96" w:rsidRDefault="00851C96" w:rsidP="00F234E7">
      <w:pPr>
        <w:spacing w:after="0"/>
        <w:rPr>
          <w:rFonts w:ascii="Arial" w:hAnsi="Arial" w:cs="Arial"/>
          <w:b/>
          <w:bCs/>
          <w:i/>
          <w:iCs/>
          <w:sz w:val="20"/>
          <w:szCs w:val="20"/>
        </w:rPr>
      </w:pPr>
      <w:r w:rsidRPr="00851C96">
        <w:rPr>
          <w:rFonts w:ascii="Arial" w:hAnsi="Arial" w:cs="Arial"/>
          <w:b/>
          <w:bCs/>
          <w:i/>
          <w:iCs/>
          <w:sz w:val="20"/>
          <w:szCs w:val="20"/>
        </w:rPr>
        <w:t>4.5. Ciclo del glioxilato</w:t>
      </w:r>
    </w:p>
    <w:p w14:paraId="3E591E20" w14:textId="77777777" w:rsidR="00851C96" w:rsidRDefault="00851C96" w:rsidP="00F234E7">
      <w:pPr>
        <w:spacing w:after="0"/>
        <w:rPr>
          <w:rFonts w:ascii="Arial" w:hAnsi="Arial" w:cs="Arial"/>
          <w:b/>
          <w:bCs/>
          <w:i/>
          <w:iCs/>
          <w:sz w:val="20"/>
          <w:szCs w:val="20"/>
        </w:rPr>
      </w:pPr>
    </w:p>
    <w:p w14:paraId="6CCDD76E" w14:textId="34E13272" w:rsidR="00F234E7" w:rsidRDefault="00F234E7" w:rsidP="00F234E7">
      <w:pPr>
        <w:spacing w:after="0"/>
        <w:rPr>
          <w:rFonts w:ascii="Arial" w:hAnsi="Arial" w:cs="Arial"/>
          <w:sz w:val="20"/>
          <w:szCs w:val="20"/>
        </w:rPr>
      </w:pPr>
      <w:r>
        <w:rPr>
          <w:rFonts w:ascii="Arial" w:hAnsi="Arial" w:cs="Arial"/>
          <w:sz w:val="20"/>
          <w:szCs w:val="20"/>
        </w:rPr>
        <w:t>4.5.1. (B2). ¿En cuál de las siguientes circunstancias se movilizarían las grasas almacenadas?</w:t>
      </w:r>
    </w:p>
    <w:p w14:paraId="2FCE961E" w14:textId="77777777" w:rsidR="00F234E7" w:rsidRDefault="00F234E7" w:rsidP="00F234E7">
      <w:pPr>
        <w:spacing w:after="0"/>
        <w:ind w:left="284"/>
        <w:rPr>
          <w:rFonts w:ascii="Arial" w:hAnsi="Arial" w:cs="Arial"/>
          <w:sz w:val="20"/>
          <w:szCs w:val="20"/>
        </w:rPr>
      </w:pPr>
      <w:r>
        <w:rPr>
          <w:rFonts w:ascii="Arial" w:hAnsi="Arial" w:cs="Arial"/>
          <w:sz w:val="20"/>
          <w:szCs w:val="20"/>
        </w:rPr>
        <w:t>a) Ejercicio anaeróbico (rápido e intenso)</w:t>
      </w:r>
    </w:p>
    <w:p w14:paraId="2361B9D1" w14:textId="49B2BD89" w:rsidR="00F234E7" w:rsidRDefault="00F234E7" w:rsidP="00F234E7">
      <w:pPr>
        <w:spacing w:after="0"/>
        <w:ind w:left="284"/>
        <w:rPr>
          <w:rFonts w:ascii="Arial" w:hAnsi="Arial" w:cs="Arial"/>
          <w:sz w:val="20"/>
          <w:szCs w:val="20"/>
        </w:rPr>
      </w:pPr>
      <w:r>
        <w:rPr>
          <w:rFonts w:ascii="Arial" w:hAnsi="Arial" w:cs="Arial"/>
          <w:sz w:val="20"/>
          <w:szCs w:val="20"/>
        </w:rPr>
        <w:t>b) Germinación de una semilla</w:t>
      </w:r>
    </w:p>
    <w:p w14:paraId="77225440" w14:textId="77777777" w:rsidR="00F234E7" w:rsidRDefault="00F234E7" w:rsidP="00F234E7">
      <w:pPr>
        <w:spacing w:after="0"/>
        <w:ind w:left="284"/>
        <w:rPr>
          <w:rFonts w:ascii="Arial" w:hAnsi="Arial" w:cs="Arial"/>
          <w:sz w:val="20"/>
          <w:szCs w:val="20"/>
        </w:rPr>
      </w:pPr>
      <w:r>
        <w:rPr>
          <w:rFonts w:ascii="Arial" w:hAnsi="Arial" w:cs="Arial"/>
          <w:sz w:val="20"/>
          <w:szCs w:val="20"/>
        </w:rPr>
        <w:t>c) Exceso de glucosa en la dieta</w:t>
      </w:r>
    </w:p>
    <w:p w14:paraId="7B070678" w14:textId="77777777" w:rsidR="00F234E7" w:rsidRDefault="00F234E7" w:rsidP="00F234E7">
      <w:pPr>
        <w:spacing w:after="0"/>
        <w:ind w:left="284"/>
        <w:rPr>
          <w:rFonts w:ascii="Arial" w:hAnsi="Arial" w:cs="Arial"/>
          <w:sz w:val="20"/>
          <w:szCs w:val="20"/>
        </w:rPr>
      </w:pPr>
      <w:r>
        <w:rPr>
          <w:rFonts w:ascii="Arial" w:hAnsi="Arial" w:cs="Arial"/>
          <w:sz w:val="20"/>
          <w:szCs w:val="20"/>
        </w:rPr>
        <w:t>d) Exceso de grasas en la dieta</w:t>
      </w:r>
    </w:p>
    <w:p w14:paraId="57902719" w14:textId="77777777" w:rsidR="00F234E7" w:rsidRDefault="00F234E7" w:rsidP="00F234E7">
      <w:pPr>
        <w:spacing w:after="0"/>
        <w:ind w:left="284"/>
        <w:rPr>
          <w:rFonts w:ascii="Arial" w:hAnsi="Arial" w:cs="Arial"/>
          <w:sz w:val="20"/>
          <w:szCs w:val="20"/>
        </w:rPr>
      </w:pPr>
      <w:r>
        <w:rPr>
          <w:rFonts w:ascii="Arial" w:hAnsi="Arial" w:cs="Arial"/>
          <w:sz w:val="20"/>
          <w:szCs w:val="20"/>
        </w:rPr>
        <w:t>e) Fotosíntesis</w:t>
      </w:r>
    </w:p>
    <w:p w14:paraId="5038CD83" w14:textId="77777777" w:rsidR="00F234E7" w:rsidRDefault="00F234E7" w:rsidP="00F234E7">
      <w:pPr>
        <w:spacing w:after="0"/>
        <w:rPr>
          <w:rFonts w:ascii="Arial" w:hAnsi="Arial" w:cs="Arial"/>
          <w:sz w:val="20"/>
          <w:szCs w:val="20"/>
        </w:rPr>
      </w:pPr>
    </w:p>
    <w:p w14:paraId="2E30F5DB" w14:textId="77777777" w:rsidR="00F234E7" w:rsidRDefault="00F234E7" w:rsidP="00F234E7">
      <w:pPr>
        <w:spacing w:after="0"/>
        <w:rPr>
          <w:rFonts w:ascii="Arial" w:hAnsi="Arial" w:cs="Arial"/>
          <w:sz w:val="20"/>
          <w:szCs w:val="20"/>
        </w:rPr>
      </w:pPr>
      <w:r>
        <w:rPr>
          <w:rFonts w:ascii="Arial" w:hAnsi="Arial" w:cs="Arial"/>
          <w:sz w:val="20"/>
          <w:szCs w:val="20"/>
        </w:rPr>
        <w:t>4.5.2. (B2). ¿Cuál(es) de la(s) siguiente(s) afirmación(es) sobre el ciclo del glioxilato es(son) correcta(s)?</w:t>
      </w:r>
    </w:p>
    <w:p w14:paraId="27548F2D" w14:textId="77777777" w:rsidR="00F234E7" w:rsidRDefault="00F234E7" w:rsidP="00F234E7">
      <w:pPr>
        <w:spacing w:after="0"/>
        <w:ind w:left="284"/>
        <w:rPr>
          <w:rFonts w:ascii="Arial" w:hAnsi="Arial" w:cs="Arial"/>
          <w:sz w:val="20"/>
          <w:szCs w:val="20"/>
        </w:rPr>
      </w:pPr>
      <w:r>
        <w:rPr>
          <w:rFonts w:ascii="Arial" w:hAnsi="Arial" w:cs="Arial"/>
          <w:sz w:val="20"/>
          <w:szCs w:val="20"/>
        </w:rPr>
        <w:t>a) Impide la generación de oxalacetato suficiente como para emplearlo en la gluconeogénesis</w:t>
      </w:r>
    </w:p>
    <w:p w14:paraId="72058929" w14:textId="691DFBFF" w:rsidR="00F234E7" w:rsidRDefault="00F234E7" w:rsidP="00F234E7">
      <w:pPr>
        <w:spacing w:after="0"/>
        <w:ind w:left="284"/>
        <w:rPr>
          <w:rFonts w:ascii="Arial" w:hAnsi="Arial" w:cs="Arial"/>
          <w:sz w:val="20"/>
          <w:szCs w:val="20"/>
        </w:rPr>
      </w:pPr>
      <w:r>
        <w:rPr>
          <w:rFonts w:ascii="Arial" w:hAnsi="Arial" w:cs="Arial"/>
          <w:sz w:val="20"/>
          <w:szCs w:val="20"/>
        </w:rPr>
        <w:t>b) Permite la síntesis neta de carbohidratos a partir de la degradación de ácidos grasos</w:t>
      </w:r>
    </w:p>
    <w:p w14:paraId="596BE59A" w14:textId="77777777" w:rsidR="00F234E7" w:rsidRDefault="00F234E7" w:rsidP="00F234E7">
      <w:pPr>
        <w:spacing w:after="0"/>
        <w:ind w:left="284"/>
        <w:rPr>
          <w:rFonts w:ascii="Arial" w:hAnsi="Arial" w:cs="Arial"/>
          <w:sz w:val="20"/>
          <w:szCs w:val="20"/>
        </w:rPr>
      </w:pPr>
      <w:r>
        <w:rPr>
          <w:rFonts w:ascii="Arial" w:hAnsi="Arial" w:cs="Arial"/>
          <w:sz w:val="20"/>
          <w:szCs w:val="20"/>
        </w:rPr>
        <w:t>c) Presenta a la isocitrato liasa y a la enzima málica como enzimas exclusivas</w:t>
      </w:r>
    </w:p>
    <w:p w14:paraId="1B541A97" w14:textId="3E594D90" w:rsidR="00F234E7" w:rsidRDefault="00F234E7" w:rsidP="00F234E7">
      <w:pPr>
        <w:spacing w:after="0"/>
        <w:ind w:left="284"/>
        <w:rPr>
          <w:rFonts w:ascii="Arial" w:hAnsi="Arial" w:cs="Arial"/>
          <w:sz w:val="20"/>
          <w:szCs w:val="20"/>
        </w:rPr>
      </w:pPr>
      <w:r>
        <w:rPr>
          <w:rFonts w:ascii="Arial" w:hAnsi="Arial" w:cs="Arial"/>
          <w:sz w:val="20"/>
          <w:szCs w:val="20"/>
        </w:rPr>
        <w:t xml:space="preserve">d) Entran dos moléculas de 2 carbonos y se obtiene una de 4 carbonos </w:t>
      </w:r>
    </w:p>
    <w:p w14:paraId="048CDDF0" w14:textId="030164AF" w:rsidR="00F234E7" w:rsidRDefault="00F234E7" w:rsidP="00F234E7">
      <w:pPr>
        <w:spacing w:after="0"/>
        <w:ind w:left="284"/>
        <w:rPr>
          <w:rFonts w:ascii="Arial" w:hAnsi="Arial" w:cs="Arial"/>
          <w:sz w:val="20"/>
          <w:szCs w:val="20"/>
        </w:rPr>
      </w:pPr>
      <w:r>
        <w:rPr>
          <w:rFonts w:ascii="Arial" w:hAnsi="Arial" w:cs="Arial"/>
          <w:sz w:val="20"/>
          <w:szCs w:val="20"/>
        </w:rPr>
        <w:t>e) Se puede regular a nivel de la citrato sintasa</w:t>
      </w:r>
    </w:p>
    <w:p w14:paraId="2B2AF3D1" w14:textId="77777777" w:rsidR="00F234E7" w:rsidRDefault="00F234E7" w:rsidP="00F234E7">
      <w:pPr>
        <w:spacing w:after="0"/>
        <w:rPr>
          <w:rFonts w:ascii="Arial" w:hAnsi="Arial" w:cs="Arial"/>
          <w:sz w:val="20"/>
          <w:szCs w:val="20"/>
        </w:rPr>
      </w:pPr>
    </w:p>
    <w:p w14:paraId="29D8522C" w14:textId="77777777" w:rsidR="00F234E7" w:rsidRDefault="00F234E7" w:rsidP="00F234E7">
      <w:pPr>
        <w:spacing w:after="0"/>
        <w:rPr>
          <w:rFonts w:ascii="Arial" w:hAnsi="Arial" w:cs="Arial"/>
          <w:sz w:val="20"/>
          <w:szCs w:val="20"/>
        </w:rPr>
      </w:pPr>
      <w:r>
        <w:rPr>
          <w:rFonts w:ascii="Arial" w:hAnsi="Arial" w:cs="Arial"/>
          <w:sz w:val="20"/>
          <w:szCs w:val="20"/>
        </w:rPr>
        <w:t>4.5.3. (B2). ¿Cuál de las siguientes enzimas me permitiría confirmar que se está llevando a cabo el ciclo del glioxilato porque estaría sobrerrepresentada en un experimento de expresión diferencial frente a una condición en la que no se esté produciendo dicho ciclo?</w:t>
      </w:r>
    </w:p>
    <w:p w14:paraId="6AD5332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Malato deshidrogenasa</w:t>
      </w:r>
    </w:p>
    <w:p w14:paraId="10176E5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Enzima málica</w:t>
      </w:r>
    </w:p>
    <w:p w14:paraId="6DF0515F" w14:textId="6780391B"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 sintasa</w:t>
      </w:r>
    </w:p>
    <w:p w14:paraId="376EA6F1" w14:textId="77777777" w:rsidR="00F234E7" w:rsidRDefault="00F234E7" w:rsidP="00F234E7">
      <w:pPr>
        <w:spacing w:after="0"/>
        <w:ind w:left="284"/>
        <w:rPr>
          <w:rFonts w:ascii="Arial" w:hAnsi="Arial" w:cs="Arial"/>
          <w:sz w:val="20"/>
          <w:szCs w:val="20"/>
        </w:rPr>
      </w:pPr>
      <w:r>
        <w:rPr>
          <w:rFonts w:ascii="Arial" w:hAnsi="Arial" w:cs="Arial"/>
          <w:sz w:val="20"/>
          <w:szCs w:val="20"/>
        </w:rPr>
        <w:t>d) Citrato sintasa</w:t>
      </w:r>
    </w:p>
    <w:p w14:paraId="2B074817" w14:textId="77777777" w:rsidR="00F234E7" w:rsidRDefault="00F234E7" w:rsidP="00F234E7">
      <w:pPr>
        <w:spacing w:after="0"/>
        <w:ind w:left="284"/>
        <w:rPr>
          <w:rFonts w:ascii="Arial" w:hAnsi="Arial" w:cs="Arial"/>
          <w:sz w:val="20"/>
          <w:szCs w:val="20"/>
        </w:rPr>
      </w:pPr>
      <w:r>
        <w:rPr>
          <w:rFonts w:ascii="Arial" w:hAnsi="Arial" w:cs="Arial"/>
          <w:sz w:val="20"/>
          <w:szCs w:val="20"/>
        </w:rPr>
        <w:t>e) Aconitasa</w:t>
      </w:r>
    </w:p>
    <w:p w14:paraId="51655A58" w14:textId="77777777" w:rsidR="00F234E7" w:rsidRDefault="00F234E7" w:rsidP="00F234E7">
      <w:pPr>
        <w:spacing w:after="0"/>
        <w:rPr>
          <w:rFonts w:ascii="Arial" w:hAnsi="Arial" w:cs="Arial"/>
          <w:sz w:val="20"/>
          <w:szCs w:val="20"/>
        </w:rPr>
      </w:pPr>
    </w:p>
    <w:p w14:paraId="3847C074" w14:textId="77777777" w:rsidR="00F234E7" w:rsidRDefault="00F234E7" w:rsidP="00F234E7">
      <w:pPr>
        <w:spacing w:after="0"/>
        <w:rPr>
          <w:rFonts w:ascii="Arial" w:hAnsi="Arial" w:cs="Arial"/>
          <w:sz w:val="20"/>
          <w:szCs w:val="20"/>
        </w:rPr>
      </w:pPr>
      <w:r>
        <w:rPr>
          <w:rFonts w:ascii="Arial" w:hAnsi="Arial" w:cs="Arial"/>
          <w:sz w:val="20"/>
          <w:szCs w:val="20"/>
        </w:rPr>
        <w:t>4.5.4. (B2). ¿Cuál(es) de la(s) siguiente(s) afirmación(es) sobre el ciclo del glioxilato es(son) correcta(s)?</w:t>
      </w:r>
    </w:p>
    <w:p w14:paraId="33AEFDDB" w14:textId="3D1BAF1B" w:rsidR="00F234E7" w:rsidRDefault="00F234E7" w:rsidP="00F234E7">
      <w:pPr>
        <w:spacing w:after="0"/>
        <w:ind w:left="284"/>
        <w:rPr>
          <w:rFonts w:ascii="Arial" w:hAnsi="Arial" w:cs="Arial"/>
          <w:sz w:val="20"/>
          <w:szCs w:val="20"/>
        </w:rPr>
      </w:pPr>
      <w:r>
        <w:rPr>
          <w:rFonts w:ascii="Arial" w:hAnsi="Arial" w:cs="Arial"/>
          <w:sz w:val="20"/>
          <w:szCs w:val="20"/>
        </w:rPr>
        <w:t xml:space="preserve">a) Permite la síntesis neta de carbohidratos a partir del acetil-CoA obtenido por degradación de ácidos grasos </w:t>
      </w:r>
    </w:p>
    <w:p w14:paraId="5B4D7A9F" w14:textId="77777777" w:rsidR="00F234E7" w:rsidRDefault="00F234E7" w:rsidP="00F234E7">
      <w:pPr>
        <w:spacing w:after="0"/>
        <w:ind w:left="284"/>
        <w:rPr>
          <w:rFonts w:ascii="Arial" w:hAnsi="Arial" w:cs="Arial"/>
          <w:sz w:val="20"/>
          <w:szCs w:val="20"/>
        </w:rPr>
      </w:pPr>
      <w:r>
        <w:rPr>
          <w:rFonts w:ascii="Arial" w:hAnsi="Arial" w:cs="Arial"/>
          <w:sz w:val="20"/>
          <w:szCs w:val="20"/>
        </w:rPr>
        <w:t>b) Presenta a la isocitrato liasa y a la enzima málica como enzimas exclusivas</w:t>
      </w:r>
    </w:p>
    <w:p w14:paraId="46660B37" w14:textId="6A1977AC" w:rsidR="00F234E7" w:rsidRDefault="00F234E7" w:rsidP="00F234E7">
      <w:pPr>
        <w:spacing w:after="0"/>
        <w:ind w:left="284"/>
        <w:rPr>
          <w:rFonts w:ascii="Arial" w:hAnsi="Arial" w:cs="Arial"/>
          <w:sz w:val="20"/>
          <w:szCs w:val="20"/>
        </w:rPr>
      </w:pPr>
      <w:r>
        <w:rPr>
          <w:rFonts w:ascii="Arial" w:hAnsi="Arial" w:cs="Arial"/>
          <w:sz w:val="20"/>
          <w:szCs w:val="20"/>
        </w:rPr>
        <w:t xml:space="preserve">c) Permite evitar las dos descarboxilaciones oxidativas que tienen lugar en el ciclo de Krebs </w:t>
      </w:r>
    </w:p>
    <w:p w14:paraId="53C91492" w14:textId="6E10EBA8" w:rsidR="00F234E7" w:rsidRDefault="00F234E7" w:rsidP="00F234E7">
      <w:pPr>
        <w:spacing w:after="0"/>
        <w:ind w:left="284"/>
        <w:rPr>
          <w:rFonts w:ascii="Arial" w:hAnsi="Arial" w:cs="Arial"/>
          <w:sz w:val="20"/>
          <w:szCs w:val="20"/>
        </w:rPr>
      </w:pPr>
      <w:r>
        <w:rPr>
          <w:rFonts w:ascii="Arial" w:hAnsi="Arial" w:cs="Arial"/>
          <w:sz w:val="20"/>
          <w:szCs w:val="20"/>
        </w:rPr>
        <w:t>d) Permite la utilización de acetato como fuente de carbono</w:t>
      </w:r>
    </w:p>
    <w:p w14:paraId="64270BD7" w14:textId="77777777" w:rsidR="00F234E7" w:rsidRDefault="00F234E7" w:rsidP="00F234E7">
      <w:pPr>
        <w:spacing w:after="0"/>
        <w:ind w:left="284"/>
        <w:rPr>
          <w:rFonts w:ascii="Arial" w:hAnsi="Arial" w:cs="Arial"/>
          <w:sz w:val="20"/>
          <w:szCs w:val="20"/>
        </w:rPr>
      </w:pPr>
      <w:r>
        <w:rPr>
          <w:rFonts w:ascii="Arial" w:hAnsi="Arial" w:cs="Arial"/>
          <w:sz w:val="20"/>
          <w:szCs w:val="20"/>
        </w:rPr>
        <w:t>e) Permite la generación de glioxilato suficiente como para realizar la fotosíntesis</w:t>
      </w:r>
    </w:p>
    <w:p w14:paraId="48FE1909" w14:textId="77777777" w:rsidR="00F234E7" w:rsidRDefault="00F234E7" w:rsidP="00F234E7">
      <w:pPr>
        <w:spacing w:after="0"/>
        <w:rPr>
          <w:rFonts w:ascii="Arial" w:hAnsi="Arial" w:cs="Arial"/>
          <w:sz w:val="20"/>
          <w:szCs w:val="20"/>
        </w:rPr>
      </w:pPr>
    </w:p>
    <w:p w14:paraId="5713579E" w14:textId="77777777" w:rsidR="00F234E7" w:rsidRDefault="00F234E7" w:rsidP="00F234E7">
      <w:pPr>
        <w:spacing w:after="0"/>
        <w:rPr>
          <w:rFonts w:ascii="Arial" w:hAnsi="Arial" w:cs="Arial"/>
          <w:sz w:val="20"/>
          <w:szCs w:val="20"/>
        </w:rPr>
      </w:pPr>
      <w:r>
        <w:rPr>
          <w:rFonts w:ascii="Arial" w:hAnsi="Arial" w:cs="Arial"/>
          <w:sz w:val="20"/>
          <w:szCs w:val="20"/>
        </w:rPr>
        <w:t>4.5.5. (B2). ¿Qué función cumple el ciclo del glioxilato en bacterias patógenas dentro del huésped?</w:t>
      </w:r>
    </w:p>
    <w:p w14:paraId="1C153113" w14:textId="1A2D74A2" w:rsidR="00F234E7" w:rsidRDefault="00F234E7" w:rsidP="00F234E7">
      <w:pPr>
        <w:spacing w:after="0"/>
        <w:ind w:left="284"/>
        <w:rPr>
          <w:rFonts w:ascii="Arial" w:hAnsi="Arial" w:cs="Arial"/>
          <w:sz w:val="20"/>
          <w:szCs w:val="20"/>
        </w:rPr>
      </w:pPr>
      <w:r>
        <w:rPr>
          <w:rFonts w:ascii="Arial" w:hAnsi="Arial" w:cs="Arial"/>
          <w:sz w:val="20"/>
          <w:szCs w:val="20"/>
        </w:rPr>
        <w:t>a) Permite sobrevivir en entornos pobres en glucosa usando grasas como fuente de carbono</w:t>
      </w:r>
    </w:p>
    <w:p w14:paraId="74087639" w14:textId="77777777" w:rsidR="00F234E7" w:rsidRDefault="00F234E7" w:rsidP="00F234E7">
      <w:pPr>
        <w:spacing w:after="0"/>
        <w:ind w:left="284"/>
        <w:rPr>
          <w:rFonts w:ascii="Arial" w:hAnsi="Arial" w:cs="Arial"/>
          <w:sz w:val="20"/>
          <w:szCs w:val="20"/>
        </w:rPr>
      </w:pPr>
      <w:r>
        <w:rPr>
          <w:rFonts w:ascii="Arial" w:hAnsi="Arial" w:cs="Arial"/>
          <w:sz w:val="20"/>
          <w:szCs w:val="20"/>
        </w:rPr>
        <w:t>b) Facilita la síntesis de proteínas de membrana</w:t>
      </w:r>
    </w:p>
    <w:p w14:paraId="03AC5E20" w14:textId="5CE03434" w:rsidR="00F234E7" w:rsidRDefault="00F234E7" w:rsidP="00F234E7">
      <w:pPr>
        <w:spacing w:after="0"/>
        <w:ind w:left="284"/>
        <w:rPr>
          <w:rFonts w:ascii="Arial" w:hAnsi="Arial" w:cs="Arial"/>
          <w:sz w:val="20"/>
          <w:szCs w:val="20"/>
        </w:rPr>
      </w:pPr>
      <w:r>
        <w:rPr>
          <w:rFonts w:ascii="Arial" w:hAnsi="Arial" w:cs="Arial"/>
          <w:sz w:val="20"/>
          <w:szCs w:val="20"/>
        </w:rPr>
        <w:t>c) Permite la gluconeogénesis a partir de acetato</w:t>
      </w:r>
    </w:p>
    <w:p w14:paraId="06A39705" w14:textId="77777777" w:rsidR="00F234E7" w:rsidRDefault="00F234E7" w:rsidP="00F234E7">
      <w:pPr>
        <w:spacing w:after="0"/>
        <w:ind w:left="284"/>
        <w:rPr>
          <w:rFonts w:ascii="Arial" w:hAnsi="Arial" w:cs="Arial"/>
          <w:sz w:val="20"/>
          <w:szCs w:val="20"/>
        </w:rPr>
      </w:pPr>
      <w:r>
        <w:rPr>
          <w:rFonts w:ascii="Arial" w:hAnsi="Arial" w:cs="Arial"/>
          <w:sz w:val="20"/>
          <w:szCs w:val="20"/>
        </w:rPr>
        <w:t>d) Desactiva la β-oxidación</w:t>
      </w:r>
    </w:p>
    <w:p w14:paraId="4CE5406E" w14:textId="77777777" w:rsidR="00F234E7" w:rsidRDefault="00F234E7" w:rsidP="00F234E7">
      <w:pPr>
        <w:spacing w:after="0"/>
        <w:ind w:left="284"/>
        <w:rPr>
          <w:rFonts w:ascii="Arial" w:hAnsi="Arial" w:cs="Arial"/>
          <w:sz w:val="20"/>
          <w:szCs w:val="20"/>
        </w:rPr>
      </w:pPr>
      <w:r>
        <w:rPr>
          <w:rFonts w:ascii="Arial" w:hAnsi="Arial" w:cs="Arial"/>
          <w:sz w:val="20"/>
          <w:szCs w:val="20"/>
        </w:rPr>
        <w:t>e) Inhibe la síntesis de carbohidratos</w:t>
      </w:r>
    </w:p>
    <w:p w14:paraId="11E59CD9" w14:textId="77777777" w:rsidR="00F234E7" w:rsidRDefault="00F234E7" w:rsidP="00F234E7">
      <w:pPr>
        <w:spacing w:after="0"/>
        <w:rPr>
          <w:rFonts w:ascii="Arial" w:hAnsi="Arial" w:cs="Arial"/>
          <w:sz w:val="20"/>
          <w:szCs w:val="20"/>
        </w:rPr>
      </w:pPr>
    </w:p>
    <w:p w14:paraId="30BEDEFD" w14:textId="77777777" w:rsidR="00F234E7" w:rsidRDefault="00F234E7" w:rsidP="00F234E7">
      <w:pPr>
        <w:spacing w:after="0"/>
        <w:rPr>
          <w:rFonts w:ascii="Arial" w:hAnsi="Arial" w:cs="Arial"/>
          <w:sz w:val="20"/>
          <w:szCs w:val="20"/>
        </w:rPr>
      </w:pPr>
      <w:r>
        <w:rPr>
          <w:rFonts w:ascii="Arial" w:hAnsi="Arial" w:cs="Arial"/>
          <w:sz w:val="20"/>
          <w:szCs w:val="20"/>
        </w:rPr>
        <w:t>4.5.6. (B3). ¿Qué vía metabólica se verá más afectada en Mycobacterium tuberculosis si pierde la enzima isocitrato liasa?</w:t>
      </w:r>
    </w:p>
    <w:p w14:paraId="257D658E" w14:textId="77777777" w:rsidR="00F234E7" w:rsidRDefault="00F234E7" w:rsidP="00F234E7">
      <w:pPr>
        <w:spacing w:after="0"/>
        <w:ind w:left="284"/>
        <w:rPr>
          <w:rFonts w:ascii="Arial" w:hAnsi="Arial" w:cs="Arial"/>
          <w:sz w:val="20"/>
          <w:szCs w:val="20"/>
        </w:rPr>
      </w:pPr>
      <w:r>
        <w:rPr>
          <w:rFonts w:ascii="Arial" w:hAnsi="Arial" w:cs="Arial"/>
          <w:sz w:val="20"/>
          <w:szCs w:val="20"/>
        </w:rPr>
        <w:t>a) Ciclo de Krebs</w:t>
      </w:r>
    </w:p>
    <w:p w14:paraId="56ADC3AA" w14:textId="203FA86D" w:rsidR="00F234E7" w:rsidRDefault="00F234E7" w:rsidP="00F234E7">
      <w:pPr>
        <w:spacing w:after="0"/>
        <w:ind w:left="284"/>
        <w:rPr>
          <w:rFonts w:ascii="Arial" w:hAnsi="Arial" w:cs="Arial"/>
          <w:sz w:val="20"/>
          <w:szCs w:val="20"/>
        </w:rPr>
      </w:pPr>
      <w:r>
        <w:rPr>
          <w:rFonts w:ascii="Arial" w:hAnsi="Arial" w:cs="Arial"/>
          <w:sz w:val="20"/>
          <w:szCs w:val="20"/>
        </w:rPr>
        <w:t>b) Ciclo del glioxilato</w:t>
      </w:r>
    </w:p>
    <w:p w14:paraId="63382ABF" w14:textId="77777777" w:rsidR="00F234E7" w:rsidRDefault="00F234E7" w:rsidP="00F234E7">
      <w:pPr>
        <w:spacing w:after="0"/>
        <w:ind w:left="284"/>
        <w:rPr>
          <w:rFonts w:ascii="Arial" w:hAnsi="Arial" w:cs="Arial"/>
          <w:sz w:val="20"/>
          <w:szCs w:val="20"/>
        </w:rPr>
      </w:pPr>
      <w:r>
        <w:rPr>
          <w:rFonts w:ascii="Arial" w:hAnsi="Arial" w:cs="Arial"/>
          <w:sz w:val="20"/>
          <w:szCs w:val="20"/>
        </w:rPr>
        <w:t>c) Fosforilación oxidativa</w:t>
      </w:r>
    </w:p>
    <w:p w14:paraId="7CCCC0FE" w14:textId="77777777" w:rsidR="00F234E7" w:rsidRDefault="00F234E7" w:rsidP="00F234E7">
      <w:pPr>
        <w:spacing w:after="0"/>
        <w:ind w:left="284"/>
        <w:rPr>
          <w:rFonts w:ascii="Arial" w:hAnsi="Arial" w:cs="Arial"/>
          <w:sz w:val="20"/>
          <w:szCs w:val="20"/>
        </w:rPr>
      </w:pPr>
      <w:r>
        <w:rPr>
          <w:rFonts w:ascii="Arial" w:hAnsi="Arial" w:cs="Arial"/>
          <w:sz w:val="20"/>
          <w:szCs w:val="20"/>
        </w:rPr>
        <w:t>d) Glucólisis</w:t>
      </w:r>
    </w:p>
    <w:p w14:paraId="5614C7C8" w14:textId="77777777" w:rsidR="00F234E7" w:rsidRDefault="00F234E7" w:rsidP="00F234E7">
      <w:pPr>
        <w:spacing w:after="0"/>
        <w:ind w:left="284"/>
        <w:rPr>
          <w:rFonts w:ascii="Arial" w:hAnsi="Arial" w:cs="Arial"/>
          <w:sz w:val="20"/>
          <w:szCs w:val="20"/>
        </w:rPr>
      </w:pPr>
      <w:r>
        <w:rPr>
          <w:rFonts w:ascii="Arial" w:hAnsi="Arial" w:cs="Arial"/>
          <w:sz w:val="20"/>
          <w:szCs w:val="20"/>
        </w:rPr>
        <w:t>e) Gluconeogénesis</w:t>
      </w:r>
    </w:p>
    <w:p w14:paraId="76413911" w14:textId="77777777" w:rsidR="00F234E7" w:rsidRDefault="00F234E7" w:rsidP="00F234E7">
      <w:pPr>
        <w:spacing w:after="0"/>
        <w:rPr>
          <w:rFonts w:ascii="Arial" w:hAnsi="Arial" w:cs="Arial"/>
          <w:sz w:val="20"/>
          <w:szCs w:val="20"/>
        </w:rPr>
      </w:pPr>
    </w:p>
    <w:p w14:paraId="3F373338" w14:textId="77777777" w:rsidR="00F234E7" w:rsidRDefault="00F234E7" w:rsidP="00F234E7">
      <w:pPr>
        <w:spacing w:after="0"/>
        <w:rPr>
          <w:rFonts w:ascii="Arial" w:hAnsi="Arial" w:cs="Arial"/>
          <w:sz w:val="20"/>
          <w:szCs w:val="20"/>
        </w:rPr>
      </w:pPr>
      <w:r>
        <w:rPr>
          <w:rFonts w:ascii="Arial" w:hAnsi="Arial" w:cs="Arial"/>
          <w:sz w:val="20"/>
          <w:szCs w:val="20"/>
        </w:rPr>
        <w:t>4.5.7. (B3). En bacterias que usan el ciclo del glioxilato, ¿qué ocurre si se elimina la malato sintasa?</w:t>
      </w:r>
    </w:p>
    <w:p w14:paraId="43B4B081" w14:textId="452D28E7" w:rsidR="00F234E7" w:rsidRDefault="00F234E7" w:rsidP="00F234E7">
      <w:pPr>
        <w:spacing w:after="0"/>
        <w:ind w:left="284"/>
        <w:rPr>
          <w:rFonts w:ascii="Arial" w:hAnsi="Arial" w:cs="Arial"/>
          <w:sz w:val="20"/>
          <w:szCs w:val="20"/>
          <w:lang w:val="pt-PT"/>
        </w:rPr>
      </w:pPr>
      <w:r>
        <w:rPr>
          <w:rFonts w:ascii="Arial" w:hAnsi="Arial" w:cs="Arial"/>
          <w:sz w:val="20"/>
          <w:szCs w:val="20"/>
          <w:lang w:val="pt-PT"/>
        </w:rPr>
        <w:lastRenderedPageBreak/>
        <w:t>a) No se forma malato a partir de glioxilato</w:t>
      </w:r>
    </w:p>
    <w:p w14:paraId="05E41172" w14:textId="77777777" w:rsidR="00F234E7" w:rsidRDefault="00F234E7" w:rsidP="00F234E7">
      <w:pPr>
        <w:spacing w:after="0"/>
        <w:ind w:left="284"/>
        <w:rPr>
          <w:rFonts w:ascii="Arial" w:hAnsi="Arial" w:cs="Arial"/>
          <w:sz w:val="20"/>
          <w:szCs w:val="20"/>
        </w:rPr>
      </w:pPr>
      <w:r>
        <w:rPr>
          <w:rFonts w:ascii="Arial" w:hAnsi="Arial" w:cs="Arial"/>
          <w:sz w:val="20"/>
          <w:szCs w:val="20"/>
        </w:rPr>
        <w:t>b) Se bloquea la entrada de acetil-CoA al ciclo</w:t>
      </w:r>
    </w:p>
    <w:p w14:paraId="197DE7F5" w14:textId="7086EE72" w:rsidR="00F234E7" w:rsidRDefault="00F234E7" w:rsidP="00F234E7">
      <w:pPr>
        <w:spacing w:after="0"/>
        <w:ind w:left="284"/>
        <w:rPr>
          <w:rFonts w:ascii="Arial" w:hAnsi="Arial" w:cs="Arial"/>
          <w:sz w:val="20"/>
          <w:szCs w:val="20"/>
        </w:rPr>
      </w:pPr>
      <w:r>
        <w:rPr>
          <w:rFonts w:ascii="Arial" w:hAnsi="Arial" w:cs="Arial"/>
          <w:sz w:val="20"/>
          <w:szCs w:val="20"/>
        </w:rPr>
        <w:t>c) Se reduce la capacidad de sintetizar carbohidratos a partir de grasas</w:t>
      </w:r>
    </w:p>
    <w:p w14:paraId="0E38558F" w14:textId="77777777" w:rsidR="00F234E7" w:rsidRDefault="00F234E7" w:rsidP="00F234E7">
      <w:pPr>
        <w:spacing w:after="0"/>
        <w:ind w:left="284"/>
        <w:rPr>
          <w:rFonts w:ascii="Arial" w:hAnsi="Arial" w:cs="Arial"/>
          <w:sz w:val="20"/>
          <w:szCs w:val="20"/>
        </w:rPr>
      </w:pPr>
      <w:r>
        <w:rPr>
          <w:rFonts w:ascii="Arial" w:hAnsi="Arial" w:cs="Arial"/>
          <w:sz w:val="20"/>
          <w:szCs w:val="20"/>
        </w:rPr>
        <w:t>d) Se favorece la β-oxidación</w:t>
      </w:r>
    </w:p>
    <w:p w14:paraId="2237013A" w14:textId="77777777" w:rsidR="00F234E7" w:rsidRDefault="00F234E7" w:rsidP="00F234E7">
      <w:pPr>
        <w:spacing w:after="0"/>
        <w:ind w:left="284"/>
        <w:rPr>
          <w:rFonts w:ascii="Arial" w:hAnsi="Arial" w:cs="Arial"/>
          <w:sz w:val="20"/>
          <w:szCs w:val="20"/>
        </w:rPr>
      </w:pPr>
      <w:r>
        <w:rPr>
          <w:rFonts w:ascii="Arial" w:hAnsi="Arial" w:cs="Arial"/>
          <w:sz w:val="20"/>
          <w:szCs w:val="20"/>
        </w:rPr>
        <w:t>e) Se acumula succinato</w:t>
      </w:r>
    </w:p>
    <w:p w14:paraId="3336E357" w14:textId="77777777" w:rsidR="00F234E7" w:rsidRDefault="00F234E7" w:rsidP="00F234E7">
      <w:pPr>
        <w:spacing w:after="0"/>
        <w:rPr>
          <w:rFonts w:ascii="Arial" w:hAnsi="Arial" w:cs="Arial"/>
          <w:sz w:val="20"/>
          <w:szCs w:val="20"/>
        </w:rPr>
      </w:pPr>
    </w:p>
    <w:p w14:paraId="5BBC4F34" w14:textId="77777777" w:rsidR="00F234E7" w:rsidRDefault="00F234E7" w:rsidP="00F234E7">
      <w:pPr>
        <w:spacing w:after="0"/>
        <w:rPr>
          <w:rFonts w:ascii="Arial" w:hAnsi="Arial" w:cs="Arial"/>
          <w:sz w:val="20"/>
          <w:szCs w:val="20"/>
        </w:rPr>
      </w:pPr>
      <w:r>
        <w:rPr>
          <w:rFonts w:ascii="Arial" w:hAnsi="Arial" w:cs="Arial"/>
          <w:sz w:val="20"/>
          <w:szCs w:val="20"/>
        </w:rPr>
        <w:t>4.5.8. (B4). En bacterias que alternan entre ciclo de Krebs y glioxilato, ¿qué regula la elección de ruta?</w:t>
      </w:r>
    </w:p>
    <w:p w14:paraId="62376C7C" w14:textId="77777777" w:rsidR="00F234E7" w:rsidRDefault="00F234E7" w:rsidP="00F234E7">
      <w:pPr>
        <w:spacing w:after="0"/>
        <w:ind w:left="284"/>
        <w:rPr>
          <w:rFonts w:ascii="Arial" w:hAnsi="Arial" w:cs="Arial"/>
          <w:sz w:val="20"/>
          <w:szCs w:val="20"/>
        </w:rPr>
      </w:pPr>
      <w:r>
        <w:rPr>
          <w:rFonts w:ascii="Arial" w:hAnsi="Arial" w:cs="Arial"/>
          <w:sz w:val="20"/>
          <w:szCs w:val="20"/>
        </w:rPr>
        <w:t>a) El nivel de ATP</w:t>
      </w:r>
    </w:p>
    <w:p w14:paraId="0349AEC9" w14:textId="03768507" w:rsidR="00F234E7" w:rsidRDefault="00F234E7" w:rsidP="00F234E7">
      <w:pPr>
        <w:spacing w:after="0"/>
        <w:ind w:left="284"/>
        <w:rPr>
          <w:rFonts w:ascii="Arial" w:hAnsi="Arial" w:cs="Arial"/>
          <w:sz w:val="20"/>
          <w:szCs w:val="20"/>
        </w:rPr>
      </w:pPr>
      <w:r>
        <w:rPr>
          <w:rFonts w:ascii="Arial" w:hAnsi="Arial" w:cs="Arial"/>
          <w:sz w:val="20"/>
          <w:szCs w:val="20"/>
        </w:rPr>
        <w:t>b) Disponibilidad de acetato como fuente de carbono</w:t>
      </w:r>
    </w:p>
    <w:p w14:paraId="3CC3116A" w14:textId="77777777" w:rsidR="00F234E7" w:rsidRDefault="00F234E7" w:rsidP="00F234E7">
      <w:pPr>
        <w:spacing w:after="0"/>
        <w:ind w:left="284"/>
        <w:rPr>
          <w:rFonts w:ascii="Arial" w:hAnsi="Arial" w:cs="Arial"/>
          <w:sz w:val="20"/>
          <w:szCs w:val="20"/>
        </w:rPr>
      </w:pPr>
      <w:r>
        <w:rPr>
          <w:rFonts w:ascii="Arial" w:hAnsi="Arial" w:cs="Arial"/>
          <w:sz w:val="20"/>
          <w:szCs w:val="20"/>
        </w:rPr>
        <w:t>c) La concentración de oxígeno</w:t>
      </w:r>
    </w:p>
    <w:p w14:paraId="227FD26C" w14:textId="74DA0986" w:rsidR="00F234E7" w:rsidRDefault="00F234E7" w:rsidP="00F234E7">
      <w:pPr>
        <w:spacing w:after="0"/>
        <w:ind w:left="284"/>
        <w:rPr>
          <w:rFonts w:ascii="Arial" w:hAnsi="Arial" w:cs="Arial"/>
          <w:sz w:val="20"/>
          <w:szCs w:val="20"/>
        </w:rPr>
      </w:pPr>
      <w:r>
        <w:rPr>
          <w:rFonts w:ascii="Arial" w:hAnsi="Arial" w:cs="Arial"/>
          <w:sz w:val="20"/>
          <w:szCs w:val="20"/>
        </w:rPr>
        <w:t>d) Necesidad de gluconeogénesis</w:t>
      </w:r>
    </w:p>
    <w:p w14:paraId="1CB84B95"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Presencia de NADPH</w:t>
      </w:r>
    </w:p>
    <w:p w14:paraId="65385E81" w14:textId="77777777" w:rsidR="00F234E7" w:rsidRDefault="00F234E7" w:rsidP="00F234E7">
      <w:pPr>
        <w:spacing w:after="0"/>
        <w:rPr>
          <w:rFonts w:ascii="Arial" w:hAnsi="Arial" w:cs="Arial"/>
          <w:sz w:val="20"/>
          <w:szCs w:val="20"/>
          <w:lang w:val="pt-PT"/>
        </w:rPr>
      </w:pPr>
    </w:p>
    <w:p w14:paraId="3E8E70BA" w14:textId="77777777" w:rsidR="00F234E7" w:rsidRDefault="00F234E7" w:rsidP="00F234E7">
      <w:pPr>
        <w:spacing w:after="0"/>
      </w:pPr>
      <w:r>
        <w:rPr>
          <w:rFonts w:ascii="Arial" w:hAnsi="Arial" w:cs="Arial"/>
          <w:sz w:val="20"/>
          <w:szCs w:val="20"/>
          <w:lang w:val="pt-PT"/>
        </w:rPr>
        <w:t xml:space="preserve">4.5.9. (B4). </w:t>
      </w:r>
      <w:r>
        <w:rPr>
          <w:rFonts w:ascii="Arial" w:hAnsi="Arial" w:cs="Arial"/>
          <w:sz w:val="20"/>
          <w:szCs w:val="20"/>
        </w:rPr>
        <w:t>En el ciclo del glioxilato, ¿qué enzimas permiten evitar las descarboxilaciones oxidativas del ciclo de Krebs?</w:t>
      </w:r>
    </w:p>
    <w:p w14:paraId="79875EB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Isocitrato deshidrogenasa</w:t>
      </w:r>
    </w:p>
    <w:p w14:paraId="5948A54F" w14:textId="77777777" w:rsidR="00F234E7" w:rsidRPr="0065144B" w:rsidRDefault="00F234E7" w:rsidP="00F234E7">
      <w:pPr>
        <w:spacing w:after="0"/>
        <w:ind w:left="284"/>
        <w:rPr>
          <w:lang w:val="it-IT"/>
        </w:rPr>
      </w:pPr>
      <w:r>
        <w:rPr>
          <w:rFonts w:ascii="Arial" w:hAnsi="Arial" w:cs="Arial"/>
          <w:sz w:val="20"/>
          <w:szCs w:val="20"/>
          <w:lang w:val="it-IT"/>
        </w:rPr>
        <w:t xml:space="preserve">b) </w:t>
      </w:r>
      <w:r>
        <w:rPr>
          <w:rFonts w:ascii="Arial" w:hAnsi="Arial" w:cs="Arial"/>
          <w:sz w:val="20"/>
          <w:szCs w:val="20"/>
        </w:rPr>
        <w:t>α</w:t>
      </w:r>
      <w:r>
        <w:rPr>
          <w:rFonts w:ascii="Arial" w:hAnsi="Arial" w:cs="Arial"/>
          <w:sz w:val="20"/>
          <w:szCs w:val="20"/>
          <w:lang w:val="it-IT"/>
        </w:rPr>
        <w:t>-cetoglutarato deshidrogenasa</w:t>
      </w:r>
    </w:p>
    <w:p w14:paraId="52FAAF06" w14:textId="6BAC4B6B"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Isocitrato liasa</w:t>
      </w:r>
    </w:p>
    <w:p w14:paraId="76196586" w14:textId="4BD63DE2" w:rsidR="00F234E7" w:rsidRDefault="00F234E7" w:rsidP="00F234E7">
      <w:pPr>
        <w:spacing w:after="0"/>
        <w:ind w:left="284"/>
        <w:rPr>
          <w:rFonts w:ascii="Arial" w:hAnsi="Arial" w:cs="Arial"/>
          <w:sz w:val="20"/>
          <w:szCs w:val="20"/>
        </w:rPr>
      </w:pPr>
      <w:r>
        <w:rPr>
          <w:rFonts w:ascii="Arial" w:hAnsi="Arial" w:cs="Arial"/>
          <w:sz w:val="20"/>
          <w:szCs w:val="20"/>
        </w:rPr>
        <w:t>d) Malato sintasa</w:t>
      </w:r>
    </w:p>
    <w:p w14:paraId="4758B88B" w14:textId="77777777" w:rsidR="00F234E7" w:rsidRDefault="00F234E7" w:rsidP="00F234E7">
      <w:pPr>
        <w:spacing w:after="0"/>
        <w:ind w:left="284"/>
        <w:rPr>
          <w:rFonts w:ascii="Arial" w:hAnsi="Arial" w:cs="Arial"/>
          <w:sz w:val="20"/>
          <w:szCs w:val="20"/>
        </w:rPr>
      </w:pPr>
      <w:r>
        <w:rPr>
          <w:rFonts w:ascii="Arial" w:hAnsi="Arial" w:cs="Arial"/>
          <w:sz w:val="20"/>
          <w:szCs w:val="20"/>
        </w:rPr>
        <w:t>e) Fumarasa</w:t>
      </w:r>
    </w:p>
    <w:p w14:paraId="31AC97DF" w14:textId="77777777" w:rsidR="00F234E7" w:rsidRDefault="00F234E7" w:rsidP="00F234E7">
      <w:pPr>
        <w:spacing w:after="0"/>
        <w:rPr>
          <w:rFonts w:ascii="Arial" w:hAnsi="Arial" w:cs="Arial"/>
          <w:sz w:val="20"/>
          <w:szCs w:val="20"/>
        </w:rPr>
      </w:pPr>
    </w:p>
    <w:p w14:paraId="454B04A7" w14:textId="77777777" w:rsidR="00F234E7" w:rsidRDefault="00F234E7" w:rsidP="00F234E7">
      <w:pPr>
        <w:spacing w:after="0"/>
        <w:rPr>
          <w:rFonts w:ascii="Arial" w:hAnsi="Arial" w:cs="Arial"/>
          <w:sz w:val="20"/>
          <w:szCs w:val="20"/>
        </w:rPr>
      </w:pPr>
      <w:r>
        <w:rPr>
          <w:rFonts w:ascii="Arial" w:hAnsi="Arial" w:cs="Arial"/>
          <w:sz w:val="20"/>
          <w:szCs w:val="20"/>
        </w:rPr>
        <w:t>4.5.10. (B6). Para diseñar bacterias capaces de sobrevivir solo con acetato, ¿qué modificación sería imprescindible?</w:t>
      </w:r>
    </w:p>
    <w:p w14:paraId="69FE4ECF" w14:textId="7510E43C" w:rsidR="00F234E7" w:rsidRDefault="00F234E7" w:rsidP="00F234E7">
      <w:pPr>
        <w:spacing w:after="0"/>
        <w:ind w:left="284"/>
        <w:rPr>
          <w:rFonts w:ascii="Arial" w:hAnsi="Arial" w:cs="Arial"/>
          <w:sz w:val="20"/>
          <w:szCs w:val="20"/>
        </w:rPr>
      </w:pPr>
      <w:r>
        <w:rPr>
          <w:rFonts w:ascii="Arial" w:hAnsi="Arial" w:cs="Arial"/>
          <w:sz w:val="20"/>
          <w:szCs w:val="20"/>
        </w:rPr>
        <w:t>a) Introducir el ciclo del glioxilato</w:t>
      </w:r>
    </w:p>
    <w:p w14:paraId="5C225ABA" w14:textId="77777777" w:rsidR="00F234E7" w:rsidRDefault="00F234E7" w:rsidP="00F234E7">
      <w:pPr>
        <w:spacing w:after="0"/>
        <w:ind w:left="284"/>
        <w:rPr>
          <w:rFonts w:ascii="Arial" w:hAnsi="Arial" w:cs="Arial"/>
          <w:sz w:val="20"/>
          <w:szCs w:val="20"/>
        </w:rPr>
      </w:pPr>
      <w:r>
        <w:rPr>
          <w:rFonts w:ascii="Arial" w:hAnsi="Arial" w:cs="Arial"/>
          <w:sz w:val="20"/>
          <w:szCs w:val="20"/>
        </w:rPr>
        <w:t>b) Eliminar fumarasa</w:t>
      </w:r>
    </w:p>
    <w:p w14:paraId="2CFF7141" w14:textId="77777777" w:rsidR="00F234E7" w:rsidRDefault="00F234E7" w:rsidP="00F234E7">
      <w:pPr>
        <w:spacing w:after="0"/>
        <w:ind w:left="284"/>
        <w:rPr>
          <w:rFonts w:ascii="Arial" w:hAnsi="Arial" w:cs="Arial"/>
          <w:sz w:val="20"/>
          <w:szCs w:val="20"/>
        </w:rPr>
      </w:pPr>
      <w:r>
        <w:rPr>
          <w:rFonts w:ascii="Arial" w:hAnsi="Arial" w:cs="Arial"/>
          <w:sz w:val="20"/>
          <w:szCs w:val="20"/>
        </w:rPr>
        <w:t>c) Inhibir la malato sintasa</w:t>
      </w:r>
    </w:p>
    <w:p w14:paraId="5EA8A2BA" w14:textId="2410C989" w:rsidR="00F234E7" w:rsidRDefault="00F234E7" w:rsidP="00F234E7">
      <w:pPr>
        <w:spacing w:after="0"/>
        <w:ind w:left="284"/>
        <w:rPr>
          <w:rFonts w:ascii="Arial" w:hAnsi="Arial" w:cs="Arial"/>
          <w:sz w:val="20"/>
          <w:szCs w:val="20"/>
        </w:rPr>
      </w:pPr>
      <w:r>
        <w:rPr>
          <w:rFonts w:ascii="Arial" w:hAnsi="Arial" w:cs="Arial"/>
          <w:sz w:val="20"/>
          <w:szCs w:val="20"/>
        </w:rPr>
        <w:t>d) Sobreexpresar isocitrato liasa</w:t>
      </w:r>
    </w:p>
    <w:p w14:paraId="0677AACA" w14:textId="77777777" w:rsidR="00F234E7" w:rsidRDefault="00F234E7" w:rsidP="00F234E7">
      <w:pPr>
        <w:spacing w:after="0"/>
        <w:ind w:left="284"/>
        <w:rPr>
          <w:rFonts w:ascii="Arial" w:hAnsi="Arial" w:cs="Arial"/>
          <w:sz w:val="20"/>
          <w:szCs w:val="20"/>
        </w:rPr>
      </w:pPr>
      <w:r>
        <w:rPr>
          <w:rFonts w:ascii="Arial" w:hAnsi="Arial" w:cs="Arial"/>
          <w:sz w:val="20"/>
          <w:szCs w:val="20"/>
        </w:rPr>
        <w:t>e) Reducir succinato deshidrogenasa</w:t>
      </w:r>
    </w:p>
    <w:p w14:paraId="37DFCC78" w14:textId="77777777" w:rsidR="00F234E7" w:rsidRDefault="00F234E7" w:rsidP="00F234E7">
      <w:pPr>
        <w:spacing w:after="0"/>
        <w:rPr>
          <w:rFonts w:ascii="Arial" w:hAnsi="Arial" w:cs="Arial"/>
          <w:sz w:val="20"/>
          <w:szCs w:val="20"/>
        </w:rPr>
      </w:pPr>
    </w:p>
    <w:p w14:paraId="1FB3DD34" w14:textId="77777777" w:rsidR="00F234E7" w:rsidRDefault="00F234E7" w:rsidP="00F234E7">
      <w:pPr>
        <w:spacing w:after="0"/>
        <w:rPr>
          <w:rFonts w:ascii="Arial" w:hAnsi="Arial" w:cs="Arial"/>
          <w:sz w:val="20"/>
          <w:szCs w:val="20"/>
        </w:rPr>
      </w:pPr>
      <w:r>
        <w:rPr>
          <w:rFonts w:ascii="Arial" w:hAnsi="Arial" w:cs="Arial"/>
          <w:sz w:val="20"/>
          <w:szCs w:val="20"/>
        </w:rPr>
        <w:t>4.5.11. (B5). Evalúe el principal beneficio evolutivo y metabólico del ciclo del glioxilato en organismos (como semillas en germinación o bacterias) que dependen de las grasas como única fuente de carbono.</w:t>
      </w:r>
    </w:p>
    <w:p w14:paraId="5239E3EA" w14:textId="33104A70" w:rsidR="00F234E7" w:rsidRDefault="00F234E7" w:rsidP="00F234E7">
      <w:pPr>
        <w:spacing w:after="0"/>
        <w:ind w:left="284"/>
        <w:rPr>
          <w:rFonts w:ascii="Arial" w:hAnsi="Arial" w:cs="Arial"/>
          <w:sz w:val="20"/>
          <w:szCs w:val="20"/>
        </w:rPr>
      </w:pPr>
      <w:r>
        <w:rPr>
          <w:rFonts w:ascii="Arial" w:hAnsi="Arial" w:cs="Arial"/>
          <w:sz w:val="20"/>
          <w:szCs w:val="20"/>
        </w:rPr>
        <w:t>a) Permite la síntesis neta de carbohidratos (gluconeogénesis) a partir de acetil-CoA derivado de lípidos</w:t>
      </w:r>
    </w:p>
    <w:p w14:paraId="11E9618D" w14:textId="77777777" w:rsidR="00F234E7" w:rsidRDefault="00F234E7" w:rsidP="00F234E7">
      <w:pPr>
        <w:spacing w:after="0"/>
        <w:ind w:left="284"/>
        <w:rPr>
          <w:rFonts w:ascii="Arial" w:hAnsi="Arial" w:cs="Arial"/>
          <w:sz w:val="20"/>
          <w:szCs w:val="20"/>
        </w:rPr>
      </w:pPr>
      <w:r>
        <w:rPr>
          <w:rFonts w:ascii="Arial" w:hAnsi="Arial" w:cs="Arial"/>
          <w:sz w:val="20"/>
          <w:szCs w:val="20"/>
        </w:rPr>
        <w:t>b) Aumenta la producción de ATP a partir de la succinato deshidrogenasa</w:t>
      </w:r>
    </w:p>
    <w:p w14:paraId="41501405" w14:textId="130470F9" w:rsidR="00F234E7" w:rsidRDefault="00F234E7" w:rsidP="00F234E7">
      <w:pPr>
        <w:spacing w:after="0"/>
        <w:ind w:left="284"/>
      </w:pPr>
      <w:r>
        <w:rPr>
          <w:rFonts w:ascii="Arial" w:hAnsi="Arial" w:cs="Arial"/>
          <w:sz w:val="20"/>
          <w:szCs w:val="20"/>
        </w:rPr>
        <w:t>c) Evita la pérdida de carbono en forma de CO</w:t>
      </w:r>
      <w:r>
        <w:rPr>
          <w:rFonts w:ascii="Arial" w:hAnsi="Arial" w:cs="Arial"/>
          <w:sz w:val="20"/>
          <w:szCs w:val="20"/>
          <w:vertAlign w:val="subscript"/>
        </w:rPr>
        <w:t>2</w:t>
      </w:r>
      <w:r>
        <w:rPr>
          <w:rFonts w:ascii="Arial" w:hAnsi="Arial" w:cs="Arial"/>
          <w:sz w:val="20"/>
          <w:szCs w:val="20"/>
        </w:rPr>
        <w:t xml:space="preserve"> que ocurre en el ciclo de Krebs</w:t>
      </w:r>
    </w:p>
    <w:p w14:paraId="381CEDB1" w14:textId="2C6EC278" w:rsidR="00F234E7" w:rsidRDefault="00F234E7" w:rsidP="00F234E7">
      <w:pPr>
        <w:spacing w:after="0"/>
        <w:ind w:left="284"/>
        <w:rPr>
          <w:rFonts w:ascii="Arial" w:hAnsi="Arial" w:cs="Arial"/>
          <w:sz w:val="20"/>
          <w:szCs w:val="20"/>
        </w:rPr>
      </w:pPr>
      <w:r>
        <w:rPr>
          <w:rFonts w:ascii="Arial" w:hAnsi="Arial" w:cs="Arial"/>
          <w:sz w:val="20"/>
          <w:szCs w:val="20"/>
        </w:rPr>
        <w:t>d) Genera succinato y malato como precursores de OAA y azúcares</w:t>
      </w:r>
    </w:p>
    <w:p w14:paraId="48D76C07" w14:textId="77777777" w:rsidR="00F234E7" w:rsidRDefault="00F234E7" w:rsidP="00F234E7">
      <w:pPr>
        <w:spacing w:after="0"/>
        <w:ind w:left="284"/>
        <w:rPr>
          <w:rFonts w:ascii="Arial" w:hAnsi="Arial" w:cs="Arial"/>
          <w:sz w:val="20"/>
          <w:szCs w:val="20"/>
        </w:rPr>
      </w:pPr>
      <w:r>
        <w:rPr>
          <w:rFonts w:ascii="Arial" w:hAnsi="Arial" w:cs="Arial"/>
          <w:sz w:val="20"/>
          <w:szCs w:val="20"/>
        </w:rPr>
        <w:t>e) Se inhibe la Isocitrato liasa para evitar el consumo de acetil-CoA</w:t>
      </w:r>
    </w:p>
    <w:p w14:paraId="0B582263" w14:textId="77777777" w:rsidR="00F234E7" w:rsidRDefault="00F234E7" w:rsidP="00F234E7">
      <w:pPr>
        <w:spacing w:after="0"/>
        <w:rPr>
          <w:rFonts w:ascii="Arial" w:hAnsi="Arial" w:cs="Arial"/>
          <w:sz w:val="20"/>
          <w:szCs w:val="20"/>
        </w:rPr>
      </w:pPr>
    </w:p>
    <w:p w14:paraId="4F2BDB46" w14:textId="77777777" w:rsidR="00F234E7" w:rsidRDefault="00F234E7" w:rsidP="00F234E7">
      <w:pPr>
        <w:spacing w:after="0"/>
      </w:pPr>
      <w:r>
        <w:rPr>
          <w:rFonts w:ascii="Arial" w:hAnsi="Arial" w:cs="Arial"/>
          <w:sz w:val="20"/>
          <w:szCs w:val="20"/>
        </w:rPr>
        <w:t>4.5.12. (B6). Diseñe un experimento con trazadores isotópicos (</w:t>
      </w:r>
      <w:r>
        <w:rPr>
          <w:rFonts w:ascii="Arial" w:hAnsi="Arial" w:cs="Arial"/>
          <w:sz w:val="20"/>
          <w:szCs w:val="20"/>
          <w:vertAlign w:val="superscript"/>
        </w:rPr>
        <w:t>14</w:t>
      </w:r>
      <w:r>
        <w:rPr>
          <w:rFonts w:ascii="Arial" w:hAnsi="Arial" w:cs="Arial"/>
          <w:sz w:val="20"/>
          <w:szCs w:val="20"/>
        </w:rPr>
        <w:t>C en acetil-CoA)  para confirmar que una bacteria patógena está utilizando el ciclo del glioxilato (en lugar del ciclo de Krebs) para realizar gluconeogénesis a partir de grasas.</w:t>
      </w:r>
    </w:p>
    <w:p w14:paraId="6087E5D1" w14:textId="30275068" w:rsidR="00F234E7" w:rsidRDefault="00F234E7" w:rsidP="00F234E7">
      <w:pPr>
        <w:spacing w:after="0"/>
        <w:ind w:left="284"/>
        <w:rPr>
          <w:rFonts w:ascii="Arial" w:hAnsi="Arial" w:cs="Arial"/>
          <w:sz w:val="20"/>
          <w:szCs w:val="20"/>
        </w:rPr>
      </w:pPr>
      <w:r>
        <w:rPr>
          <w:rFonts w:ascii="Arial" w:hAnsi="Arial" w:cs="Arial"/>
          <w:sz w:val="20"/>
          <w:szCs w:val="20"/>
        </w:rPr>
        <w:t>a) Se esperaría encontrar la marca radioactiva en el succinato y el malato</w:t>
      </w:r>
    </w:p>
    <w:p w14:paraId="58887783" w14:textId="77777777" w:rsidR="00F234E7" w:rsidRDefault="00F234E7" w:rsidP="00F234E7">
      <w:pPr>
        <w:spacing w:after="0"/>
        <w:ind w:left="284"/>
      </w:pPr>
      <w:r>
        <w:rPr>
          <w:rFonts w:ascii="Arial" w:hAnsi="Arial" w:cs="Arial"/>
          <w:sz w:val="20"/>
          <w:szCs w:val="20"/>
        </w:rPr>
        <w:t xml:space="preserve">b) Se observaría una alta producción de </w:t>
      </w:r>
      <w:r>
        <w:rPr>
          <w:rFonts w:ascii="Arial" w:hAnsi="Arial" w:cs="Arial"/>
          <w:sz w:val="20"/>
          <w:szCs w:val="20"/>
          <w:vertAlign w:val="superscript"/>
        </w:rPr>
        <w:t>14</w:t>
      </w:r>
      <w:r>
        <w:rPr>
          <w:rFonts w:ascii="Arial" w:hAnsi="Arial" w:cs="Arial"/>
          <w:sz w:val="20"/>
          <w:szCs w:val="20"/>
        </w:rPr>
        <w:t>CO</w:t>
      </w:r>
      <w:r>
        <w:rPr>
          <w:rFonts w:ascii="Arial" w:hAnsi="Arial" w:cs="Arial"/>
          <w:sz w:val="20"/>
          <w:szCs w:val="20"/>
          <w:vertAlign w:val="subscript"/>
        </w:rPr>
        <w:t>2</w:t>
      </w:r>
      <w:r>
        <w:rPr>
          <w:rFonts w:ascii="Arial" w:hAnsi="Arial" w:cs="Arial"/>
          <w:sz w:val="20"/>
          <w:szCs w:val="20"/>
        </w:rPr>
        <w:t xml:space="preserve"> liberado por la α-cetoglutarato deshidrogenasa</w:t>
      </w:r>
    </w:p>
    <w:p w14:paraId="065DCEB6" w14:textId="6F448550" w:rsidR="00F234E7" w:rsidRDefault="00F234E7" w:rsidP="00F234E7">
      <w:pPr>
        <w:spacing w:after="0"/>
        <w:ind w:left="284"/>
        <w:rPr>
          <w:rFonts w:ascii="Arial" w:hAnsi="Arial" w:cs="Arial"/>
          <w:sz w:val="20"/>
          <w:szCs w:val="20"/>
        </w:rPr>
      </w:pPr>
      <w:r>
        <w:rPr>
          <w:rFonts w:ascii="Arial" w:hAnsi="Arial" w:cs="Arial"/>
          <w:sz w:val="20"/>
          <w:szCs w:val="20"/>
        </w:rPr>
        <w:t xml:space="preserve">c) Se detectaría la radioactividad en glucosa recién sintetizada (vía OAA → PEP → glucosa) </w:t>
      </w:r>
    </w:p>
    <w:p w14:paraId="57CFC1BB" w14:textId="32BB3E9B" w:rsidR="00F234E7" w:rsidRDefault="00F234E7" w:rsidP="00F234E7">
      <w:pPr>
        <w:spacing w:after="0"/>
        <w:ind w:left="284"/>
      </w:pPr>
      <w:r>
        <w:rPr>
          <w:rFonts w:ascii="Arial" w:hAnsi="Arial" w:cs="Arial"/>
          <w:sz w:val="20"/>
          <w:szCs w:val="20"/>
        </w:rPr>
        <w:t xml:space="preserve">d) Se observaría una ausencia de </w:t>
      </w:r>
      <w:r>
        <w:rPr>
          <w:rFonts w:ascii="Arial" w:hAnsi="Arial" w:cs="Arial"/>
          <w:sz w:val="20"/>
          <w:szCs w:val="20"/>
          <w:vertAlign w:val="superscript"/>
        </w:rPr>
        <w:t>14</w:t>
      </w:r>
      <w:r>
        <w:rPr>
          <w:rFonts w:ascii="Arial" w:hAnsi="Arial" w:cs="Arial"/>
          <w:sz w:val="20"/>
          <w:szCs w:val="20"/>
        </w:rPr>
        <w:t>CO</w:t>
      </w:r>
      <w:r>
        <w:rPr>
          <w:rFonts w:ascii="Arial" w:hAnsi="Arial" w:cs="Arial"/>
          <w:sz w:val="20"/>
          <w:szCs w:val="20"/>
          <w:vertAlign w:val="subscript"/>
        </w:rPr>
        <w:t>2</w:t>
      </w:r>
      <w:r>
        <w:rPr>
          <w:rFonts w:ascii="Arial" w:hAnsi="Arial" w:cs="Arial"/>
          <w:sz w:val="20"/>
          <w:szCs w:val="20"/>
        </w:rPr>
        <w:t xml:space="preserve"> en los productos de la respiración</w:t>
      </w:r>
    </w:p>
    <w:p w14:paraId="584803D1" w14:textId="77777777" w:rsidR="00F234E7" w:rsidRDefault="00F234E7" w:rsidP="00F234E7">
      <w:pPr>
        <w:spacing w:after="0"/>
        <w:ind w:left="284"/>
        <w:rPr>
          <w:rFonts w:ascii="Arial" w:hAnsi="Arial" w:cs="Arial"/>
          <w:sz w:val="20"/>
          <w:szCs w:val="20"/>
        </w:rPr>
      </w:pPr>
      <w:r>
        <w:rPr>
          <w:rFonts w:ascii="Arial" w:hAnsi="Arial" w:cs="Arial"/>
          <w:sz w:val="20"/>
          <w:szCs w:val="20"/>
        </w:rPr>
        <w:t>e) La radioactividad solo se encontraría en citrato e isocitrato, sin avanzar más</w:t>
      </w:r>
    </w:p>
    <w:p w14:paraId="5DC73D72" w14:textId="77777777" w:rsidR="00F234E7" w:rsidRDefault="00F234E7" w:rsidP="00F234E7">
      <w:pPr>
        <w:spacing w:after="0"/>
        <w:rPr>
          <w:rFonts w:ascii="Arial" w:hAnsi="Arial" w:cs="Arial"/>
          <w:sz w:val="20"/>
          <w:szCs w:val="20"/>
        </w:rPr>
      </w:pPr>
    </w:p>
    <w:p w14:paraId="3F8D140F" w14:textId="77777777" w:rsidR="00F234E7" w:rsidRDefault="00F234E7" w:rsidP="00F234E7">
      <w:pPr>
        <w:spacing w:after="0"/>
        <w:rPr>
          <w:rFonts w:ascii="Arial" w:hAnsi="Arial" w:cs="Arial"/>
          <w:sz w:val="20"/>
          <w:szCs w:val="20"/>
        </w:rPr>
      </w:pPr>
      <w:r>
        <w:rPr>
          <w:rFonts w:ascii="Arial" w:hAnsi="Arial" w:cs="Arial"/>
          <w:sz w:val="20"/>
          <w:szCs w:val="20"/>
        </w:rPr>
        <w:t>4.5.13. (B5). Evalúe por qué la β-oxidación de ácidos grasos, que produce acetil-CoA (dos carbonos) en mamíferos, no puede dar lugar a la síntesis neta de glucosa (gluconeogénesis).</w:t>
      </w:r>
    </w:p>
    <w:p w14:paraId="22474E88" w14:textId="545D938E" w:rsidR="00F234E7" w:rsidRDefault="00F234E7" w:rsidP="00F234E7">
      <w:pPr>
        <w:spacing w:after="0"/>
        <w:ind w:left="284"/>
      </w:pPr>
      <w:r>
        <w:rPr>
          <w:rFonts w:ascii="Arial" w:hAnsi="Arial" w:cs="Arial"/>
          <w:sz w:val="20"/>
          <w:szCs w:val="20"/>
        </w:rPr>
        <w:t>a) El acetil-CoA es oxidado completamente a CO</w:t>
      </w:r>
      <w:r>
        <w:rPr>
          <w:rFonts w:ascii="Arial" w:hAnsi="Arial" w:cs="Arial"/>
          <w:sz w:val="20"/>
          <w:szCs w:val="20"/>
          <w:vertAlign w:val="subscript"/>
        </w:rPr>
        <w:t>2</w:t>
      </w:r>
      <w:r>
        <w:rPr>
          <w:rFonts w:ascii="Arial" w:hAnsi="Arial" w:cs="Arial"/>
          <w:sz w:val="20"/>
          <w:szCs w:val="20"/>
        </w:rPr>
        <w:t xml:space="preserve"> por el ciclo de Krebs, sin ganancia neta de intermediarios</w:t>
      </w:r>
    </w:p>
    <w:p w14:paraId="249C6B09" w14:textId="24F280DC" w:rsidR="00F234E7" w:rsidRDefault="00F234E7" w:rsidP="00F234E7">
      <w:pPr>
        <w:spacing w:after="0"/>
        <w:ind w:left="284"/>
        <w:rPr>
          <w:rFonts w:ascii="Arial" w:hAnsi="Arial" w:cs="Arial"/>
          <w:sz w:val="20"/>
          <w:szCs w:val="20"/>
        </w:rPr>
      </w:pPr>
      <w:r>
        <w:rPr>
          <w:rFonts w:ascii="Arial" w:hAnsi="Arial" w:cs="Arial"/>
          <w:sz w:val="20"/>
          <w:szCs w:val="20"/>
        </w:rPr>
        <w:t>b) El acetil-CoA inhibe a la piruvato carboxilasa, impidiendo la formación de OAA</w:t>
      </w:r>
    </w:p>
    <w:p w14:paraId="1FC2F184"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c) </w:t>
      </w:r>
      <w:r>
        <w:rPr>
          <w:rFonts w:ascii="Arial" w:hAnsi="Arial" w:cs="Arial"/>
          <w:sz w:val="20"/>
          <w:szCs w:val="20"/>
        </w:rPr>
        <w:t>Por cada dos carbonos que entran como acetil-CoA, dos carbonos se pierden como CO</w:t>
      </w:r>
      <w:r>
        <w:rPr>
          <w:rFonts w:ascii="Arial" w:hAnsi="Arial" w:cs="Arial"/>
          <w:sz w:val="20"/>
          <w:szCs w:val="20"/>
          <w:vertAlign w:val="subscript"/>
        </w:rPr>
        <w:t>2</w:t>
      </w:r>
      <w:r>
        <w:rPr>
          <w:rFonts w:ascii="Arial" w:hAnsi="Arial" w:cs="Arial"/>
          <w:sz w:val="20"/>
          <w:szCs w:val="20"/>
        </w:rPr>
        <w:t xml:space="preserve"> en las descarboxilaciones del ciclo</w:t>
      </w:r>
    </w:p>
    <w:p w14:paraId="14B8261A" w14:textId="06463C56" w:rsidR="00F234E7" w:rsidRDefault="00F234E7" w:rsidP="00F234E7">
      <w:pPr>
        <w:spacing w:after="0"/>
        <w:ind w:left="284"/>
        <w:rPr>
          <w:rFonts w:ascii="Arial" w:hAnsi="Arial" w:cs="Arial"/>
          <w:sz w:val="20"/>
          <w:szCs w:val="20"/>
        </w:rPr>
      </w:pPr>
      <w:r>
        <w:rPr>
          <w:rFonts w:ascii="Arial" w:hAnsi="Arial" w:cs="Arial"/>
          <w:sz w:val="20"/>
          <w:szCs w:val="20"/>
        </w:rPr>
        <w:lastRenderedPageBreak/>
        <w:t xml:space="preserve">d) Los mamíferos carecen de las enzimas exclusivas del ciclo del glioxilato (isocitrato liasa y malato sintasa) </w:t>
      </w:r>
    </w:p>
    <w:p w14:paraId="779A826B" w14:textId="77777777" w:rsidR="00F234E7" w:rsidRDefault="00F234E7" w:rsidP="00F234E7">
      <w:pPr>
        <w:spacing w:after="0"/>
        <w:ind w:left="284"/>
        <w:rPr>
          <w:rFonts w:ascii="Arial" w:hAnsi="Arial" w:cs="Arial"/>
          <w:sz w:val="20"/>
          <w:szCs w:val="20"/>
        </w:rPr>
      </w:pPr>
      <w:r>
        <w:rPr>
          <w:rFonts w:ascii="Arial" w:hAnsi="Arial" w:cs="Arial"/>
          <w:sz w:val="20"/>
          <w:szCs w:val="20"/>
        </w:rPr>
        <w:t>e) El OAA generado a partir de acetil-CoA se consume inmediatamente para generar más citrato</w:t>
      </w:r>
    </w:p>
    <w:p w14:paraId="7D8A2DF1" w14:textId="77777777" w:rsidR="00F234E7" w:rsidRDefault="00F234E7" w:rsidP="00F234E7">
      <w:pPr>
        <w:spacing w:after="0"/>
        <w:rPr>
          <w:rFonts w:ascii="Arial" w:hAnsi="Arial" w:cs="Arial"/>
          <w:sz w:val="20"/>
          <w:szCs w:val="20"/>
        </w:rPr>
      </w:pPr>
    </w:p>
    <w:p w14:paraId="3911661F" w14:textId="77777777" w:rsidR="00F234E7" w:rsidRDefault="00F234E7" w:rsidP="00F234E7">
      <w:pPr>
        <w:spacing w:after="0"/>
        <w:rPr>
          <w:rFonts w:ascii="Arial" w:hAnsi="Arial" w:cs="Arial"/>
          <w:sz w:val="20"/>
          <w:szCs w:val="20"/>
        </w:rPr>
      </w:pPr>
      <w:r>
        <w:rPr>
          <w:rFonts w:ascii="Arial" w:hAnsi="Arial" w:cs="Arial"/>
          <w:sz w:val="20"/>
          <w:szCs w:val="20"/>
        </w:rPr>
        <w:t>4.5.14. (B6). Diseñe un mecanismo de regulación recíproca en una bacteria para que el ciclo de Krebs se active cuando la fuente de carbono es glucosa y el ciclo del glioxilato se active cuando la fuente es acetato (derivado de grasas).</w:t>
      </w:r>
    </w:p>
    <w:p w14:paraId="6B877891"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a) La isocitrato deshidrogenasa (IDH) se activa (no fosforilada)  por un bajo nivel de AMP (indicador de abundancia de energía) </w:t>
      </w:r>
    </w:p>
    <w:p w14:paraId="4729538D" w14:textId="4F855C80" w:rsidR="00F234E7" w:rsidRDefault="00F234E7" w:rsidP="00F234E7">
      <w:pPr>
        <w:spacing w:after="0"/>
        <w:ind w:left="284"/>
        <w:rPr>
          <w:rFonts w:ascii="Arial" w:hAnsi="Arial" w:cs="Arial"/>
          <w:sz w:val="20"/>
          <w:szCs w:val="20"/>
        </w:rPr>
      </w:pPr>
      <w:r>
        <w:rPr>
          <w:rFonts w:ascii="Arial" w:hAnsi="Arial" w:cs="Arial"/>
          <w:sz w:val="20"/>
          <w:szCs w:val="20"/>
        </w:rPr>
        <w:t xml:space="preserve">b) La isocitrato deshidrogenasa (IDH) es fosforilada e inactivada por una quinasa específica en presencia de acetil-CoA (indicador de fuente grasa) </w:t>
      </w:r>
    </w:p>
    <w:p w14:paraId="17773240" w14:textId="4A3A6940" w:rsidR="00F234E7" w:rsidRDefault="00F234E7" w:rsidP="00F234E7">
      <w:pPr>
        <w:spacing w:after="0"/>
        <w:ind w:left="284"/>
        <w:rPr>
          <w:rFonts w:ascii="Arial" w:hAnsi="Arial" w:cs="Arial"/>
          <w:sz w:val="20"/>
          <w:szCs w:val="20"/>
        </w:rPr>
      </w:pPr>
      <w:r>
        <w:rPr>
          <w:rFonts w:ascii="Arial" w:hAnsi="Arial" w:cs="Arial"/>
          <w:sz w:val="20"/>
          <w:szCs w:val="20"/>
        </w:rPr>
        <w:t>c) El isocitrato se desvía a la isocitrato liasa cuando la IDH está inactiva, activando el ciclo del glioxilato</w:t>
      </w:r>
    </w:p>
    <w:p w14:paraId="52CF758D" w14:textId="77777777" w:rsidR="00F234E7" w:rsidRDefault="00F234E7" w:rsidP="00F234E7">
      <w:pPr>
        <w:spacing w:after="0"/>
        <w:ind w:left="284"/>
        <w:rPr>
          <w:rFonts w:ascii="Arial" w:hAnsi="Arial" w:cs="Arial"/>
          <w:sz w:val="20"/>
          <w:szCs w:val="20"/>
        </w:rPr>
      </w:pPr>
      <w:r>
        <w:rPr>
          <w:rFonts w:ascii="Arial" w:hAnsi="Arial" w:cs="Arial"/>
          <w:sz w:val="20"/>
          <w:szCs w:val="20"/>
        </w:rPr>
        <w:t>d) La isocitrato liasa se inhibe por succinil-CoA, que solo se produce en el ciclo del glioxilato.</w:t>
      </w:r>
    </w:p>
    <w:p w14:paraId="7BDD73D1" w14:textId="77777777" w:rsidR="00F234E7" w:rsidRDefault="00F234E7" w:rsidP="00F234E7">
      <w:pPr>
        <w:spacing w:after="0"/>
        <w:ind w:left="284"/>
        <w:rPr>
          <w:rFonts w:ascii="Arial" w:hAnsi="Arial" w:cs="Arial"/>
          <w:sz w:val="20"/>
          <w:szCs w:val="20"/>
        </w:rPr>
      </w:pPr>
      <w:r>
        <w:rPr>
          <w:rFonts w:ascii="Arial" w:hAnsi="Arial" w:cs="Arial"/>
          <w:sz w:val="20"/>
          <w:szCs w:val="20"/>
        </w:rPr>
        <w:t>e) El glioxilato activa constitutivamente la isocitrato deshidrogenasa</w:t>
      </w:r>
    </w:p>
    <w:p w14:paraId="79B111B5" w14:textId="77777777" w:rsidR="00F234E7" w:rsidRDefault="00F234E7" w:rsidP="00F234E7">
      <w:pPr>
        <w:spacing w:after="0"/>
        <w:rPr>
          <w:rFonts w:ascii="Arial" w:hAnsi="Arial" w:cs="Arial"/>
          <w:sz w:val="20"/>
          <w:szCs w:val="20"/>
        </w:rPr>
      </w:pPr>
    </w:p>
    <w:p w14:paraId="19014577" w14:textId="77777777" w:rsidR="00F234E7" w:rsidRDefault="00F234E7" w:rsidP="00F234E7">
      <w:pPr>
        <w:spacing w:after="0"/>
        <w:rPr>
          <w:rFonts w:ascii="Arial" w:hAnsi="Arial" w:cs="Arial"/>
          <w:sz w:val="20"/>
          <w:szCs w:val="20"/>
        </w:rPr>
      </w:pPr>
      <w:r>
        <w:rPr>
          <w:rFonts w:ascii="Arial" w:hAnsi="Arial" w:cs="Arial"/>
          <w:sz w:val="20"/>
          <w:szCs w:val="20"/>
        </w:rPr>
        <w:t>4.5.15. (B2). ¿Cuál es el producto neto de 4 carbonos (C)  que se obtiene por cada dos moléculas de acetil-CoA que entran en el ciclo del glioxilato?</w:t>
      </w:r>
    </w:p>
    <w:p w14:paraId="60D2B1AE"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w:t>
      </w:r>
    </w:p>
    <w:p w14:paraId="0DF75D0B"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Acetato</w:t>
      </w:r>
    </w:p>
    <w:p w14:paraId="65B939FF"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Glioxilato</w:t>
      </w:r>
    </w:p>
    <w:p w14:paraId="0DF2E506" w14:textId="3DE4926B"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w:t>
      </w:r>
    </w:p>
    <w:p w14:paraId="3A48D48C"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Oxalacetato</w:t>
      </w:r>
    </w:p>
    <w:p w14:paraId="170ECFA3" w14:textId="77777777" w:rsidR="00F234E7" w:rsidRDefault="00F234E7" w:rsidP="00F234E7">
      <w:pPr>
        <w:spacing w:after="0"/>
        <w:rPr>
          <w:rFonts w:ascii="Arial" w:hAnsi="Arial" w:cs="Arial"/>
          <w:sz w:val="20"/>
          <w:szCs w:val="20"/>
          <w:lang w:val="it-IT"/>
        </w:rPr>
      </w:pPr>
    </w:p>
    <w:p w14:paraId="2E404C59" w14:textId="77777777" w:rsidR="00F234E7" w:rsidRDefault="00F234E7" w:rsidP="00F234E7">
      <w:pPr>
        <w:spacing w:after="0"/>
      </w:pPr>
      <w:r>
        <w:rPr>
          <w:rFonts w:ascii="Arial" w:hAnsi="Arial" w:cs="Arial"/>
          <w:sz w:val="20"/>
          <w:szCs w:val="20"/>
          <w:lang w:val="it-IT"/>
        </w:rPr>
        <w:t xml:space="preserve">4.5.16. (B3). </w:t>
      </w:r>
      <w:r>
        <w:rPr>
          <w:rFonts w:ascii="Arial" w:hAnsi="Arial" w:cs="Arial"/>
          <w:sz w:val="20"/>
          <w:szCs w:val="20"/>
        </w:rPr>
        <w:t>Si la isocitrato deshidrogenasa (IDH) del ciclo de Krebs compite con la isocitrato liasa (IL) por el sustrato isocitrato, ¿Qué consecuencia metabólica tiene que prevalezca la actividad de la IL?</w:t>
      </w:r>
    </w:p>
    <w:p w14:paraId="73BDCBA5" w14:textId="77777777" w:rsidR="00F234E7" w:rsidRDefault="00F234E7" w:rsidP="00F234E7">
      <w:pPr>
        <w:spacing w:after="0"/>
        <w:ind w:left="284"/>
        <w:rPr>
          <w:rFonts w:ascii="Arial" w:hAnsi="Arial" w:cs="Arial"/>
          <w:sz w:val="20"/>
          <w:szCs w:val="20"/>
        </w:rPr>
      </w:pPr>
      <w:r>
        <w:rPr>
          <w:rFonts w:ascii="Arial" w:hAnsi="Arial" w:cs="Arial"/>
          <w:sz w:val="20"/>
          <w:szCs w:val="20"/>
        </w:rPr>
        <w:t>a) Se detiene la producción de succinato</w:t>
      </w:r>
    </w:p>
    <w:p w14:paraId="533A6690" w14:textId="77777777" w:rsidR="00F234E7" w:rsidRDefault="00F234E7" w:rsidP="00F234E7">
      <w:pPr>
        <w:spacing w:after="0"/>
        <w:ind w:left="284"/>
        <w:rPr>
          <w:rFonts w:ascii="Arial" w:hAnsi="Arial" w:cs="Arial"/>
          <w:sz w:val="20"/>
          <w:szCs w:val="20"/>
        </w:rPr>
      </w:pPr>
      <w:r>
        <w:rPr>
          <w:rFonts w:ascii="Arial" w:hAnsi="Arial" w:cs="Arial"/>
          <w:sz w:val="20"/>
          <w:szCs w:val="20"/>
        </w:rPr>
        <w:t>b) Aumenta la producción de NADH</w:t>
      </w:r>
    </w:p>
    <w:p w14:paraId="027D7244" w14:textId="77777777" w:rsidR="00F234E7" w:rsidRDefault="00F234E7" w:rsidP="00F234E7">
      <w:pPr>
        <w:spacing w:after="0"/>
        <w:ind w:left="284"/>
        <w:rPr>
          <w:rFonts w:ascii="Arial" w:hAnsi="Arial" w:cs="Arial"/>
          <w:sz w:val="20"/>
          <w:szCs w:val="20"/>
        </w:rPr>
      </w:pPr>
      <w:r>
        <w:rPr>
          <w:rFonts w:ascii="Arial" w:hAnsi="Arial" w:cs="Arial"/>
          <w:sz w:val="20"/>
          <w:szCs w:val="20"/>
        </w:rPr>
        <w:t>c) Aumenta la síntesis de ATP</w:t>
      </w:r>
    </w:p>
    <w:p w14:paraId="219546EA" w14:textId="77777777" w:rsidR="00F234E7" w:rsidRDefault="00F234E7" w:rsidP="00F234E7">
      <w:pPr>
        <w:spacing w:after="0"/>
        <w:ind w:left="284"/>
      </w:pPr>
      <w:r>
        <w:rPr>
          <w:rFonts w:ascii="Arial" w:hAnsi="Arial" w:cs="Arial"/>
          <w:sz w:val="20"/>
          <w:szCs w:val="20"/>
        </w:rPr>
        <w:t>d) Se pierde carbono en forma de CO</w:t>
      </w:r>
      <w:r>
        <w:rPr>
          <w:rFonts w:ascii="Arial" w:hAnsi="Arial" w:cs="Arial"/>
          <w:sz w:val="20"/>
          <w:szCs w:val="20"/>
          <w:vertAlign w:val="subscript"/>
        </w:rPr>
        <w:t>2</w:t>
      </w:r>
    </w:p>
    <w:p w14:paraId="76CE38ED" w14:textId="04D1E85E" w:rsidR="00F234E7" w:rsidRDefault="00F234E7" w:rsidP="00F234E7">
      <w:pPr>
        <w:spacing w:after="0"/>
        <w:ind w:left="284"/>
        <w:rPr>
          <w:rFonts w:ascii="Arial" w:hAnsi="Arial" w:cs="Arial"/>
          <w:sz w:val="20"/>
          <w:szCs w:val="20"/>
        </w:rPr>
      </w:pPr>
      <w:r>
        <w:rPr>
          <w:rFonts w:ascii="Arial" w:hAnsi="Arial" w:cs="Arial"/>
          <w:sz w:val="20"/>
          <w:szCs w:val="20"/>
        </w:rPr>
        <w:t>e) Se permite la síntesis neta de carbohidratos</w:t>
      </w:r>
    </w:p>
    <w:p w14:paraId="606ADC99" w14:textId="77777777" w:rsidR="00F234E7" w:rsidRDefault="00F234E7" w:rsidP="00F234E7">
      <w:pPr>
        <w:spacing w:after="0"/>
        <w:rPr>
          <w:rFonts w:ascii="Arial" w:hAnsi="Arial" w:cs="Arial"/>
          <w:sz w:val="20"/>
          <w:szCs w:val="20"/>
        </w:rPr>
      </w:pPr>
    </w:p>
    <w:p w14:paraId="7E9DC733" w14:textId="77777777" w:rsidR="00F234E7" w:rsidRDefault="00F234E7" w:rsidP="00F234E7">
      <w:pPr>
        <w:spacing w:after="0"/>
        <w:rPr>
          <w:rFonts w:ascii="Arial" w:hAnsi="Arial" w:cs="Arial"/>
          <w:sz w:val="20"/>
          <w:szCs w:val="20"/>
        </w:rPr>
      </w:pPr>
      <w:r>
        <w:rPr>
          <w:rFonts w:ascii="Arial" w:hAnsi="Arial" w:cs="Arial"/>
          <w:sz w:val="20"/>
          <w:szCs w:val="20"/>
        </w:rPr>
        <w:t>4.5.17. (B4). En semillas en germinación, el ciclo del glioxilato se lleva a cabo en un orgánulo especializado denominado glioxisoma. ¿Qué pasos o moléculas analizan correctamente el flujo de carbono entre el glioxisoma y la mitocondria?</w:t>
      </w:r>
    </w:p>
    <w:p w14:paraId="05EFE5C5" w14:textId="77777777" w:rsidR="00F234E7" w:rsidRDefault="00F234E7" w:rsidP="00F234E7">
      <w:pPr>
        <w:spacing w:after="0"/>
        <w:ind w:left="284"/>
        <w:rPr>
          <w:rFonts w:ascii="Arial" w:hAnsi="Arial" w:cs="Arial"/>
          <w:sz w:val="20"/>
          <w:szCs w:val="20"/>
        </w:rPr>
      </w:pPr>
      <w:r>
        <w:rPr>
          <w:rFonts w:ascii="Arial" w:hAnsi="Arial" w:cs="Arial"/>
          <w:sz w:val="20"/>
          <w:szCs w:val="20"/>
        </w:rPr>
        <w:t>a) El malato se transporta del glioxisoma a la mitocondria para oxidarse</w:t>
      </w:r>
    </w:p>
    <w:p w14:paraId="5F4E5BF4" w14:textId="77777777" w:rsidR="00F234E7" w:rsidRDefault="00F234E7" w:rsidP="00F234E7">
      <w:pPr>
        <w:spacing w:after="0"/>
        <w:ind w:left="284"/>
        <w:rPr>
          <w:rFonts w:ascii="Arial" w:hAnsi="Arial" w:cs="Arial"/>
          <w:sz w:val="20"/>
          <w:szCs w:val="20"/>
        </w:rPr>
      </w:pPr>
      <w:r>
        <w:rPr>
          <w:rFonts w:ascii="Arial" w:hAnsi="Arial" w:cs="Arial"/>
          <w:sz w:val="20"/>
          <w:szCs w:val="20"/>
        </w:rPr>
        <w:t>b) El OAA se exporta directamente del glioxisoma al citosol</w:t>
      </w:r>
    </w:p>
    <w:p w14:paraId="5C2A91FB" w14:textId="03CC1B4B" w:rsidR="00F234E7" w:rsidRDefault="00F234E7" w:rsidP="00F234E7">
      <w:pPr>
        <w:spacing w:after="0"/>
        <w:ind w:left="284"/>
        <w:rPr>
          <w:rFonts w:ascii="Arial" w:hAnsi="Arial" w:cs="Arial"/>
          <w:sz w:val="20"/>
          <w:szCs w:val="20"/>
        </w:rPr>
      </w:pPr>
      <w:r>
        <w:rPr>
          <w:rFonts w:ascii="Arial" w:hAnsi="Arial" w:cs="Arial"/>
          <w:sz w:val="20"/>
          <w:szCs w:val="20"/>
        </w:rPr>
        <w:t>c) El succinato sale del glioxisoma y entra en la mitocondria para formar OAA</w:t>
      </w:r>
    </w:p>
    <w:p w14:paraId="682F2B10" w14:textId="483FC81D" w:rsidR="00F234E7" w:rsidRDefault="00F234E7" w:rsidP="00F234E7">
      <w:pPr>
        <w:spacing w:after="0"/>
        <w:ind w:left="284"/>
        <w:rPr>
          <w:rFonts w:ascii="Arial" w:hAnsi="Arial" w:cs="Arial"/>
          <w:sz w:val="20"/>
          <w:szCs w:val="20"/>
        </w:rPr>
      </w:pPr>
      <w:r>
        <w:rPr>
          <w:rFonts w:ascii="Arial" w:hAnsi="Arial" w:cs="Arial"/>
          <w:sz w:val="20"/>
          <w:szCs w:val="20"/>
        </w:rPr>
        <w:t>d) El OAA generado en la mitocondria se exporta al citosol para gluconeogénesis</w:t>
      </w:r>
    </w:p>
    <w:p w14:paraId="7493FFB1" w14:textId="77777777" w:rsidR="00F234E7" w:rsidRDefault="00F234E7" w:rsidP="00F234E7">
      <w:pPr>
        <w:spacing w:after="0"/>
        <w:ind w:left="284"/>
      </w:pPr>
      <w:r>
        <w:rPr>
          <w:rFonts w:ascii="Arial" w:hAnsi="Arial" w:cs="Arial"/>
          <w:sz w:val="20"/>
          <w:szCs w:val="20"/>
        </w:rPr>
        <w:t>e) El acetil-CoA se sintetiza en la mitocondria y se transporta al glioxisoma</w:t>
      </w:r>
    </w:p>
    <w:p w14:paraId="21BCC971" w14:textId="4EACA808" w:rsidR="00EA58BB" w:rsidRDefault="00EA58BB" w:rsidP="00F234E7">
      <w:pPr>
        <w:spacing w:after="0"/>
        <w:jc w:val="both"/>
      </w:pPr>
      <w:r>
        <w:br w:type="page"/>
      </w:r>
    </w:p>
    <w:p w14:paraId="50B724C7" w14:textId="712E35EC" w:rsidR="00F234E7" w:rsidRPr="00EA58BB" w:rsidRDefault="00EA58BB" w:rsidP="00F234E7">
      <w:pPr>
        <w:spacing w:after="0"/>
        <w:jc w:val="both"/>
        <w:rPr>
          <w:rFonts w:ascii="Arial" w:hAnsi="Arial" w:cs="Arial"/>
          <w:b/>
          <w:bCs/>
          <w:sz w:val="24"/>
          <w:szCs w:val="24"/>
        </w:rPr>
      </w:pPr>
      <w:r w:rsidRPr="00EA58BB">
        <w:rPr>
          <w:rFonts w:ascii="Arial" w:hAnsi="Arial" w:cs="Arial"/>
          <w:b/>
          <w:bCs/>
          <w:sz w:val="24"/>
          <w:szCs w:val="24"/>
        </w:rPr>
        <w:lastRenderedPageBreak/>
        <w:t>Preguntas de respuesta corta. Tema 4</w:t>
      </w:r>
    </w:p>
    <w:p w14:paraId="47CA26D3" w14:textId="77777777" w:rsidR="00EA58BB" w:rsidRDefault="00EA58BB" w:rsidP="00F234E7">
      <w:pPr>
        <w:spacing w:after="0"/>
        <w:jc w:val="both"/>
        <w:rPr>
          <w:b/>
          <w:bCs/>
        </w:rPr>
      </w:pPr>
    </w:p>
    <w:p w14:paraId="6B201492"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 Concepto clave: complejo piruvato deshidrogenasa (CPD)</w:t>
      </w:r>
    </w:p>
    <w:p w14:paraId="48C2047F" w14:textId="77777777" w:rsidR="00EA58BB" w:rsidRPr="00EA58BB" w:rsidRDefault="00EA58BB" w:rsidP="00EA58BB">
      <w:pPr>
        <w:spacing w:after="0"/>
        <w:jc w:val="both"/>
        <w:rPr>
          <w:rFonts w:ascii="Arial" w:hAnsi="Arial" w:cs="Arial"/>
        </w:rPr>
      </w:pPr>
      <w:r w:rsidRPr="00EA58BB">
        <w:rPr>
          <w:rFonts w:ascii="Arial" w:hAnsi="Arial" w:cs="Arial"/>
        </w:rPr>
        <w:t>PC4.1. (B1). ¿Cuál es la función del complejo piruvato deshidrogenasa (CPD) y cuál es el producto principal que genera?</w:t>
      </w:r>
    </w:p>
    <w:p w14:paraId="563365DC"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La función es catalizar la descarboxilación oxidativa del piruvato. El producto principal que genera es el acetil-CoA.</w:t>
      </w:r>
    </w:p>
    <w:p w14:paraId="0CD78E14"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 la función enzimática y el producto de esta vía de transición.</w:t>
      </w:r>
    </w:p>
    <w:p w14:paraId="447250FC" w14:textId="77777777" w:rsidR="00EA58BB" w:rsidRPr="00EA58BB" w:rsidRDefault="00EA58BB" w:rsidP="00EA58BB">
      <w:pPr>
        <w:spacing w:after="0"/>
        <w:jc w:val="both"/>
        <w:rPr>
          <w:rFonts w:ascii="Arial" w:hAnsi="Arial" w:cs="Arial"/>
        </w:rPr>
      </w:pPr>
    </w:p>
    <w:p w14:paraId="7099A477" w14:textId="77777777" w:rsidR="00EA58BB" w:rsidRPr="00EA58BB" w:rsidRDefault="00EA58BB" w:rsidP="00EA58BB">
      <w:pPr>
        <w:spacing w:after="0"/>
        <w:jc w:val="both"/>
        <w:rPr>
          <w:rFonts w:ascii="Arial" w:hAnsi="Arial" w:cs="Arial"/>
        </w:rPr>
      </w:pPr>
      <w:r w:rsidRPr="00EA58BB">
        <w:rPr>
          <w:rFonts w:ascii="Arial" w:hAnsi="Arial" w:cs="Arial"/>
        </w:rPr>
        <w:t>PC4.2. (B3). Explique cómo las condiciones de suficiencia energética (alta ATP) regulan el CPD.</w:t>
      </w:r>
    </w:p>
    <w:p w14:paraId="51477007"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En condiciones de suficiencia energética, el ATP (y NADH) activan la enzima piruvato deshidrogenasa quinasa. Esta quinasa fosforila (inactiva) al CPD, deteniendo la producción de acetil-CoA a partir de piruvato y promoviendo el almacenamiento (p. ej., gluconeogénesis).</w:t>
      </w:r>
    </w:p>
    <w:p w14:paraId="3CA18DB1" w14:textId="77777777" w:rsidR="00EA58BB" w:rsidRPr="00EA58BB" w:rsidRDefault="00EA58BB" w:rsidP="00EA58BB">
      <w:pPr>
        <w:spacing w:after="0"/>
        <w:ind w:left="284"/>
        <w:jc w:val="both"/>
        <w:rPr>
          <w:rFonts w:ascii="Arial" w:hAnsi="Arial" w:cs="Arial"/>
        </w:rPr>
      </w:pPr>
      <w:r w:rsidRPr="00EA58BB">
        <w:rPr>
          <w:rFonts w:ascii="Arial" w:hAnsi="Arial" w:cs="Arial"/>
        </w:rPr>
        <w:t>Bloom: B3, aplicar. Requiere usar el conocimiento de la ruta de regulación para explicar cómo una señal metabólica específica (suficiencia de energía) afecta la actividad del complejo.</w:t>
      </w:r>
    </w:p>
    <w:p w14:paraId="1CC58E47" w14:textId="77777777" w:rsidR="00EA58BB" w:rsidRPr="00EA58BB" w:rsidRDefault="00EA58BB" w:rsidP="00EA58BB">
      <w:pPr>
        <w:spacing w:after="0"/>
        <w:jc w:val="both"/>
        <w:rPr>
          <w:rFonts w:ascii="Arial" w:hAnsi="Arial" w:cs="Arial"/>
        </w:rPr>
      </w:pPr>
    </w:p>
    <w:p w14:paraId="61EFFE80" w14:textId="77777777" w:rsidR="00EA58BB" w:rsidRPr="00EA58BB" w:rsidRDefault="00EA58BB" w:rsidP="00EA58BB">
      <w:pPr>
        <w:spacing w:after="0"/>
        <w:jc w:val="both"/>
        <w:rPr>
          <w:rFonts w:ascii="Arial" w:hAnsi="Arial" w:cs="Arial"/>
        </w:rPr>
      </w:pPr>
      <w:r w:rsidRPr="00EA58BB">
        <w:rPr>
          <w:rFonts w:ascii="Arial" w:hAnsi="Arial" w:cs="Arial"/>
        </w:rPr>
        <w:t>PC4.3. (B4) ¿Qué consecuencia tendría un déficit de tiamina (vitamina B1) en el metabolismo energético del cerebro? Analice la ruta afectada.</w:t>
      </w:r>
    </w:p>
    <w:p w14:paraId="4F0363FE" w14:textId="77777777" w:rsidR="00EA58BB" w:rsidRPr="00EA58BB" w:rsidRDefault="00EA58BB" w:rsidP="00EA58BB">
      <w:pPr>
        <w:spacing w:after="0"/>
        <w:ind w:left="284"/>
        <w:jc w:val="both"/>
        <w:rPr>
          <w:rFonts w:ascii="Arial" w:hAnsi="Arial" w:cs="Arial"/>
        </w:rPr>
      </w:pPr>
      <w:r w:rsidRPr="00EA58BB">
        <w:rPr>
          <w:rFonts w:ascii="Arial" w:hAnsi="Arial" w:cs="Arial"/>
        </w:rPr>
        <w:t>Respuesta: Un déficit de tiamina (necesaria como tiamina pirofosfato (TPP)) afectaría gravemente la actividad del CPD y del complejo α-cetoglutarato deshidrogenasa. Esto reduciría drásticamente la capacidad de oxidar glucosa para obtener ATP en el cerebro (órgano altamente glucosa-dependiente), llevando a un déficit energético neuronal.</w:t>
      </w:r>
    </w:p>
    <w:p w14:paraId="501FEBE7" w14:textId="77777777" w:rsidR="00EA58BB" w:rsidRPr="00EA58BB" w:rsidRDefault="00EA58BB" w:rsidP="00EA58BB">
      <w:pPr>
        <w:spacing w:after="0"/>
        <w:ind w:left="284"/>
        <w:jc w:val="both"/>
        <w:rPr>
          <w:rFonts w:ascii="Arial" w:hAnsi="Arial" w:cs="Arial"/>
        </w:rPr>
      </w:pPr>
      <w:r w:rsidRPr="00EA58BB">
        <w:rPr>
          <w:rFonts w:ascii="Arial" w:hAnsi="Arial" w:cs="Arial"/>
        </w:rPr>
        <w:t>Bloom: B4, analizar. Exige desglosar el rol de un cofactor (vitamina B1) en la función de un complejo enzimático clave y predecir el impacto sistémico en un órgano dependiente.</w:t>
      </w:r>
    </w:p>
    <w:p w14:paraId="73A9D495" w14:textId="77777777" w:rsidR="00EA58BB" w:rsidRPr="00EA58BB" w:rsidRDefault="00EA58BB" w:rsidP="00EA58BB">
      <w:pPr>
        <w:spacing w:after="0"/>
        <w:jc w:val="both"/>
        <w:rPr>
          <w:rFonts w:ascii="Arial" w:hAnsi="Arial" w:cs="Arial"/>
        </w:rPr>
      </w:pPr>
    </w:p>
    <w:p w14:paraId="554D45E6"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II. Concepto clave: ciclo de Krebs (CK)</w:t>
      </w:r>
    </w:p>
    <w:p w14:paraId="107F6671" w14:textId="77777777" w:rsidR="00EA58BB" w:rsidRPr="00EA58BB" w:rsidRDefault="00EA58BB" w:rsidP="00EA58BB">
      <w:pPr>
        <w:spacing w:after="0"/>
        <w:jc w:val="both"/>
        <w:rPr>
          <w:rFonts w:ascii="Arial" w:hAnsi="Arial" w:cs="Arial"/>
        </w:rPr>
      </w:pPr>
      <w:r w:rsidRPr="00EA58BB">
        <w:rPr>
          <w:rFonts w:ascii="Arial" w:hAnsi="Arial" w:cs="Arial"/>
        </w:rPr>
        <w:t>PC4.4. (B1). ¿Qué genera la oxidación completa de una molécula de acetil-CoA en el CK en términos de poder reductor?</w:t>
      </w:r>
    </w:p>
    <w:p w14:paraId="0289C762" w14:textId="77777777" w:rsidR="00EA58BB" w:rsidRPr="00EA58BB" w:rsidRDefault="00EA58BB" w:rsidP="00EA58BB">
      <w:pPr>
        <w:spacing w:after="0"/>
        <w:ind w:left="284"/>
        <w:jc w:val="both"/>
        <w:rPr>
          <w:rFonts w:ascii="Arial" w:hAnsi="Arial" w:cs="Arial"/>
        </w:rPr>
      </w:pPr>
      <w:r>
        <w:rPr>
          <w:rFonts w:ascii="Arial" w:hAnsi="Arial" w:cs="Arial"/>
        </w:rPr>
        <w:t xml:space="preserve">Respuesta: </w:t>
      </w:r>
      <w:r>
        <w:rPr>
          <w:rFonts w:ascii="Arial" w:hAnsi="Arial" w:cs="Arial"/>
        </w:rPr>
        <w:t>Genera tres moléculas de NADH y una molécula de FADH</w:t>
      </w:r>
      <w:r>
        <w:rPr>
          <w:rFonts w:ascii="Arial" w:hAnsi="Arial" w:cs="Arial"/>
          <w:vertAlign w:val="subscript"/>
        </w:rPr>
        <w:t>2</w:t>
      </w:r>
      <w:r>
        <w:rPr>
          <w:rFonts w:ascii="Arial" w:hAnsi="Arial" w:cs="Arial"/>
        </w:rPr>
        <w:t xml:space="preserve"> (por vuelta de ciclo).</w:t>
      </w:r>
    </w:p>
    <w:p w14:paraId="7AB2B544"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 los productos principales del CK.</w:t>
      </w:r>
    </w:p>
    <w:p w14:paraId="34E0FA87" w14:textId="77777777" w:rsidR="00EA58BB" w:rsidRPr="00EA58BB" w:rsidRDefault="00EA58BB" w:rsidP="00EA58BB">
      <w:pPr>
        <w:spacing w:after="0"/>
        <w:jc w:val="both"/>
        <w:rPr>
          <w:rFonts w:ascii="Arial" w:hAnsi="Arial" w:cs="Arial"/>
        </w:rPr>
      </w:pPr>
    </w:p>
    <w:p w14:paraId="35F7CB29" w14:textId="77777777" w:rsidR="00EA58BB" w:rsidRPr="00EA58BB" w:rsidRDefault="00EA58BB" w:rsidP="00EA58BB">
      <w:pPr>
        <w:spacing w:after="0"/>
        <w:jc w:val="both"/>
        <w:rPr>
          <w:rFonts w:ascii="Arial" w:hAnsi="Arial" w:cs="Arial"/>
        </w:rPr>
      </w:pPr>
      <w:r w:rsidRPr="00EA58BB">
        <w:rPr>
          <w:rFonts w:ascii="Arial" w:hAnsi="Arial" w:cs="Arial"/>
        </w:rPr>
        <w:t>PC4.5. (B2). ¿Por qué se considera al ciclo de Krebs (CK) la vía final de oxidación de esqueletos de carbono?</w:t>
      </w:r>
    </w:p>
    <w:p w14:paraId="7E39AD9F" w14:textId="77777777" w:rsidR="00EA58BB" w:rsidRPr="00EA58BB" w:rsidRDefault="00EA58BB" w:rsidP="00EA58BB">
      <w:pPr>
        <w:spacing w:after="0"/>
        <w:ind w:left="284"/>
        <w:jc w:val="both"/>
        <w:rPr>
          <w:rFonts w:ascii="Arial" w:hAnsi="Arial" w:cs="Arial"/>
        </w:rPr>
      </w:pPr>
      <w:r w:rsidRPr="00EA58BB">
        <w:rPr>
          <w:rFonts w:ascii="Arial" w:hAnsi="Arial" w:cs="Arial"/>
        </w:rPr>
        <w:t>Respuesta: Se considera la vía final porque el CK acepta acetil-CoA proveniente del metabolismo de los glúcidos, lípidos y aminoácidos, y cataliza su oxidación completa a las formas más estables y energéticamente pobres (CO</w:t>
      </w:r>
      <w:r w:rsidRPr="00EA58BB">
        <w:rPr>
          <w:rFonts w:ascii="Arial" w:hAnsi="Arial" w:cs="Arial"/>
          <w:vertAlign w:val="subscript"/>
        </w:rPr>
        <w:t>2</w:t>
      </w:r>
      <w:r w:rsidRPr="00EA58BB">
        <w:rPr>
          <w:rFonts w:ascii="Arial" w:hAnsi="Arial" w:cs="Arial"/>
        </w:rPr>
        <w:t>).</w:t>
      </w:r>
    </w:p>
    <w:p w14:paraId="05C6A2C7" w14:textId="77777777" w:rsidR="00EA58BB" w:rsidRPr="00EA58BB" w:rsidRDefault="00EA58BB" w:rsidP="00EA58BB">
      <w:pPr>
        <w:spacing w:after="0"/>
        <w:ind w:left="284"/>
        <w:jc w:val="both"/>
        <w:rPr>
          <w:rFonts w:ascii="Arial" w:hAnsi="Arial" w:cs="Arial"/>
        </w:rPr>
      </w:pPr>
      <w:r w:rsidRPr="00EA58BB">
        <w:rPr>
          <w:rFonts w:ascii="Arial" w:hAnsi="Arial" w:cs="Arial"/>
        </w:rPr>
        <w:t>Bloom: B2, comprender. Requiere explicar el rol central del CK como un punto de convergencia y el destino final de los esqueletos carbonados.</w:t>
      </w:r>
    </w:p>
    <w:p w14:paraId="305F6311" w14:textId="77777777" w:rsidR="00EA58BB" w:rsidRPr="00EA58BB" w:rsidRDefault="00EA58BB" w:rsidP="00EA58BB">
      <w:pPr>
        <w:spacing w:after="0"/>
        <w:jc w:val="both"/>
        <w:rPr>
          <w:rFonts w:ascii="Arial" w:hAnsi="Arial" w:cs="Arial"/>
        </w:rPr>
      </w:pPr>
    </w:p>
    <w:p w14:paraId="5668548C" w14:textId="77777777" w:rsidR="00EA58BB" w:rsidRPr="00EA58BB" w:rsidRDefault="00EA58BB" w:rsidP="00EA58BB">
      <w:pPr>
        <w:spacing w:after="0"/>
        <w:jc w:val="both"/>
        <w:rPr>
          <w:rFonts w:ascii="Arial" w:hAnsi="Arial" w:cs="Arial"/>
        </w:rPr>
      </w:pPr>
      <w:r w:rsidRPr="00EA58BB">
        <w:rPr>
          <w:rFonts w:ascii="Arial" w:hAnsi="Arial" w:cs="Arial"/>
        </w:rPr>
        <w:t>PC4.6. (B6). Diseñe un mecanismo para detener la oxidación en el CK y desviar los intermediarios a la biosíntesis. Especifique qué enzima debería ser activada y cuál intermediario desviado.</w:t>
      </w:r>
    </w:p>
    <w:p w14:paraId="7B8062BC" w14:textId="77777777" w:rsidR="00EA58BB" w:rsidRPr="00EA58BB" w:rsidRDefault="00EA58BB" w:rsidP="00EA58BB">
      <w:pPr>
        <w:spacing w:after="0"/>
        <w:ind w:left="284"/>
        <w:jc w:val="both"/>
        <w:rPr>
          <w:rFonts w:ascii="Arial" w:hAnsi="Arial" w:cs="Arial"/>
        </w:rPr>
      </w:pPr>
      <w:r w:rsidRPr="00EA58BB">
        <w:rPr>
          <w:rFonts w:ascii="Arial" w:hAnsi="Arial" w:cs="Arial"/>
        </w:rPr>
        <w:lastRenderedPageBreak/>
        <w:t xml:space="preserve">Respuesta: </w:t>
      </w:r>
      <w:r w:rsidRPr="00EA58BB">
        <w:rPr>
          <w:rFonts w:ascii="Arial" w:hAnsi="Arial" w:cs="Arial"/>
          <w:i/>
          <w:iCs/>
        </w:rPr>
        <w:t>Se podría activar la ATP citrato liasa (ACL) en el citosol. Esta enzima escinde el citrato (un intermediario del CK que se acumula por inhibición de la isocitrato deshidrogenasa) para regenerar acetil-CoA y OAA en el citosol, desviando así el carbono para la biosíntesis de ácidos grasos.</w:t>
      </w:r>
    </w:p>
    <w:p w14:paraId="0758CB60" w14:textId="77777777" w:rsidR="00EA58BB" w:rsidRPr="00EA58BB" w:rsidRDefault="00EA58BB" w:rsidP="00EA58BB">
      <w:pPr>
        <w:spacing w:after="0"/>
        <w:ind w:left="284"/>
        <w:jc w:val="both"/>
        <w:rPr>
          <w:rFonts w:ascii="Arial" w:hAnsi="Arial" w:cs="Arial"/>
        </w:rPr>
      </w:pPr>
      <w:r w:rsidRPr="00EA58BB">
        <w:rPr>
          <w:rFonts w:ascii="Arial" w:hAnsi="Arial" w:cs="Arial"/>
        </w:rPr>
        <w:t>Bloom: B6, crear. Exige sintetizar cómo desviar el flujo de un ciclo central a un proceso biosintético, nombrando la enzima y el intermediario correcto.</w:t>
      </w:r>
    </w:p>
    <w:p w14:paraId="747EC5C3" w14:textId="77777777" w:rsidR="00EA58BB" w:rsidRPr="00EA58BB" w:rsidRDefault="00EA58BB" w:rsidP="00EA58BB">
      <w:pPr>
        <w:spacing w:after="0"/>
        <w:jc w:val="both"/>
        <w:rPr>
          <w:rFonts w:ascii="Arial" w:hAnsi="Arial" w:cs="Arial"/>
        </w:rPr>
      </w:pPr>
    </w:p>
    <w:p w14:paraId="3E75CA44"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III. Concepto clave: anaplerosis y anfibolismo</w:t>
      </w:r>
    </w:p>
    <w:p w14:paraId="47DD796E" w14:textId="77777777" w:rsidR="00EA58BB" w:rsidRPr="00EA58BB" w:rsidRDefault="00EA58BB" w:rsidP="00EA58BB">
      <w:pPr>
        <w:spacing w:after="0"/>
        <w:jc w:val="both"/>
        <w:rPr>
          <w:rFonts w:ascii="Arial" w:hAnsi="Arial" w:cs="Arial"/>
        </w:rPr>
      </w:pPr>
      <w:r w:rsidRPr="00EA58BB">
        <w:rPr>
          <w:rFonts w:ascii="Arial" w:hAnsi="Arial" w:cs="Arial"/>
        </w:rPr>
        <w:t>PC4.7. (B1) Recordar: ¿Qué son las reacciones anapleróticas y cuál es la enzima que cataliza la reacción anaplerótica más importante en el hígado?</w:t>
      </w:r>
    </w:p>
    <w:p w14:paraId="16884BED"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Son reacciones que rellenan o reponen los intermediarios del ciclo de Krebs cuando estos han sido desviados para la biosíntesis. La enzima más importante en el hígado es la piruvato carboxilasa.</w:t>
      </w:r>
    </w:p>
    <w:p w14:paraId="05D58A35"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del concepto y la enzima clave.</w:t>
      </w:r>
    </w:p>
    <w:p w14:paraId="6C23D530" w14:textId="77777777" w:rsidR="00EA58BB" w:rsidRPr="00EA58BB" w:rsidRDefault="00EA58BB" w:rsidP="00EA58BB">
      <w:pPr>
        <w:spacing w:after="0"/>
        <w:jc w:val="both"/>
        <w:rPr>
          <w:rFonts w:ascii="Arial" w:hAnsi="Arial" w:cs="Arial"/>
        </w:rPr>
      </w:pPr>
    </w:p>
    <w:p w14:paraId="35B68CA6" w14:textId="77777777" w:rsidR="00EA58BB" w:rsidRPr="00EA58BB" w:rsidRDefault="00EA58BB" w:rsidP="00EA58BB">
      <w:pPr>
        <w:spacing w:after="0"/>
        <w:jc w:val="both"/>
        <w:rPr>
          <w:rFonts w:ascii="Arial" w:hAnsi="Arial" w:cs="Arial"/>
        </w:rPr>
      </w:pPr>
      <w:r w:rsidRPr="00EA58BB">
        <w:rPr>
          <w:rFonts w:ascii="Arial" w:hAnsi="Arial" w:cs="Arial"/>
        </w:rPr>
        <w:t>PC4.8. (B2). Describe la doble función reguladora del citrato cuando se acumula en el citosol (función anabólica y función catabólica).</w:t>
      </w:r>
    </w:p>
    <w:p w14:paraId="373E79AC" w14:textId="77777777" w:rsidR="00EA58BB" w:rsidRPr="00EA58BB" w:rsidRDefault="00EA58BB" w:rsidP="00EA58BB">
      <w:pPr>
        <w:spacing w:after="0"/>
        <w:ind w:left="284"/>
        <w:jc w:val="both"/>
        <w:rPr>
          <w:rFonts w:ascii="Arial" w:hAnsi="Arial" w:cs="Arial"/>
        </w:rPr>
      </w:pPr>
      <w:r w:rsidRPr="00EA58BB">
        <w:rPr>
          <w:rFonts w:ascii="Arial" w:hAnsi="Arial" w:cs="Arial"/>
        </w:rPr>
        <w:t>Respuesta:</w:t>
      </w:r>
    </w:p>
    <w:p w14:paraId="72CE8C41" w14:textId="77777777" w:rsidR="00EA58BB" w:rsidRPr="00EA58BB" w:rsidRDefault="00EA58BB" w:rsidP="00EA58BB">
      <w:pPr>
        <w:spacing w:after="0"/>
        <w:ind w:left="284" w:firstLine="283"/>
        <w:jc w:val="both"/>
        <w:rPr>
          <w:rFonts w:ascii="Arial" w:hAnsi="Arial" w:cs="Arial"/>
          <w:i/>
          <w:iCs/>
        </w:rPr>
      </w:pPr>
      <w:r w:rsidRPr="00EA58BB">
        <w:rPr>
          <w:rFonts w:ascii="Arial" w:hAnsi="Arial" w:cs="Arial"/>
          <w:i/>
          <w:iCs/>
        </w:rPr>
        <w:t>- Función anabólica (biosíntesis): actúa como la fuente de acetil-CoA para la síntesis de ácidos grasos (citrato→acetil-CoA).</w:t>
      </w:r>
    </w:p>
    <w:p w14:paraId="78E79278" w14:textId="77777777" w:rsidR="00EA58BB" w:rsidRPr="00EA58BB" w:rsidRDefault="00EA58BB" w:rsidP="00EA58BB">
      <w:pPr>
        <w:spacing w:after="0"/>
        <w:ind w:left="284" w:firstLine="283"/>
        <w:jc w:val="both"/>
        <w:rPr>
          <w:rFonts w:ascii="Arial" w:hAnsi="Arial" w:cs="Arial"/>
          <w:i/>
          <w:iCs/>
        </w:rPr>
      </w:pPr>
      <w:r w:rsidRPr="00EA58BB">
        <w:rPr>
          <w:rFonts w:ascii="Arial" w:hAnsi="Arial" w:cs="Arial"/>
          <w:i/>
          <w:iCs/>
        </w:rPr>
        <w:t>- Función catabólica (inhibición): actúa como un regulador alostérico que inhibe la fosfofructoquinasa-1 (PFK-1), frenando la glucólisis.</w:t>
      </w:r>
    </w:p>
    <w:p w14:paraId="66EB0558" w14:textId="77777777" w:rsidR="00EA58BB" w:rsidRPr="00EA58BB" w:rsidRDefault="00EA58BB" w:rsidP="00EA58BB">
      <w:pPr>
        <w:spacing w:after="0"/>
        <w:ind w:left="284"/>
        <w:jc w:val="both"/>
        <w:rPr>
          <w:rFonts w:ascii="Arial" w:hAnsi="Arial" w:cs="Arial"/>
        </w:rPr>
      </w:pPr>
      <w:r w:rsidRPr="00EA58BB">
        <w:rPr>
          <w:rFonts w:ascii="Arial" w:hAnsi="Arial" w:cs="Arial"/>
        </w:rPr>
        <w:t>Bloom: B2, comprender. Requiere explicar el papel anfibólico y regulador del citrato en el citosol (convergencia de rutas).</w:t>
      </w:r>
    </w:p>
    <w:p w14:paraId="6138F5A1" w14:textId="77777777" w:rsidR="00EA58BB" w:rsidRPr="00EA58BB" w:rsidRDefault="00EA58BB" w:rsidP="00EA58BB">
      <w:pPr>
        <w:spacing w:after="0"/>
        <w:jc w:val="both"/>
        <w:rPr>
          <w:rFonts w:ascii="Arial" w:hAnsi="Arial" w:cs="Arial"/>
        </w:rPr>
      </w:pPr>
    </w:p>
    <w:p w14:paraId="61341A92" w14:textId="77777777" w:rsidR="00EA58BB" w:rsidRPr="00EA58BB" w:rsidRDefault="00EA58BB" w:rsidP="00EA58BB">
      <w:pPr>
        <w:spacing w:after="0"/>
        <w:jc w:val="both"/>
        <w:rPr>
          <w:rFonts w:ascii="Arial" w:hAnsi="Arial" w:cs="Arial"/>
        </w:rPr>
      </w:pPr>
      <w:r w:rsidRPr="00EA58BB">
        <w:rPr>
          <w:rFonts w:ascii="Arial" w:hAnsi="Arial" w:cs="Arial"/>
        </w:rPr>
        <w:t>PC4.9. (B5). Un hepatocito desvía continuamente OAA para la gluconeogénesis en ayuno. Evalúe qué tipo de reacción (anaplerótica o catabólica) debe aumentar el hepatocito para que el CK pueda seguir funcionando y suministrando energía al hígado.</w:t>
      </w:r>
    </w:p>
    <w:p w14:paraId="26EC4143" w14:textId="77777777" w:rsidR="00EA58BB" w:rsidRPr="00EA58BB" w:rsidRDefault="00EA58BB" w:rsidP="00EA58BB">
      <w:pPr>
        <w:spacing w:after="0"/>
        <w:ind w:left="284"/>
        <w:jc w:val="both"/>
        <w:rPr>
          <w:rFonts w:ascii="Arial" w:hAnsi="Arial" w:cs="Arial"/>
        </w:rPr>
      </w:pPr>
      <w:r>
        <w:rPr>
          <w:rFonts w:ascii="Arial" w:hAnsi="Arial" w:cs="Arial"/>
        </w:rPr>
        <w:t xml:space="preserve">Respuesta: </w:t>
      </w:r>
      <w:r>
        <w:rPr>
          <w:rFonts w:ascii="Arial" w:hAnsi="Arial" w:cs="Arial"/>
        </w:rPr>
        <w:t>El hepatocito debe aumentar las reacciones anapleróticas, específicamente la catalizada por la piruvato carboxilasa (piruvato→ OAA). Esto es necesario para reponer el OAA consumido por la GNG y asegurar que el CK pueda continuar su función catabólica (oxidación) para generar la energía (ATP) necesaria para la GNG y otras funciones hepáticas.</w:t>
      </w:r>
    </w:p>
    <w:p w14:paraId="5090623C" w14:textId="77777777" w:rsidR="00EA58BB" w:rsidRPr="00EA58BB" w:rsidRDefault="00EA58BB" w:rsidP="00EA58BB">
      <w:pPr>
        <w:spacing w:after="0"/>
        <w:ind w:left="284"/>
        <w:jc w:val="both"/>
        <w:rPr>
          <w:rFonts w:ascii="Arial" w:hAnsi="Arial" w:cs="Arial"/>
        </w:rPr>
      </w:pPr>
      <w:r w:rsidRPr="00EA58BB">
        <w:rPr>
          <w:rFonts w:ascii="Arial" w:hAnsi="Arial" w:cs="Arial"/>
        </w:rPr>
        <w:t>Bloom: B5, evaluar. Requiere juzgar el impacto de un proceso (consumo de OAA por GNG) y determinar el mecanismo compensatorio esencial para mantener el funcionamiento del CK.</w:t>
      </w:r>
    </w:p>
    <w:p w14:paraId="4E1568CB" w14:textId="77777777" w:rsidR="00EA58BB" w:rsidRPr="00EA58BB" w:rsidRDefault="00EA58BB" w:rsidP="00EA58BB">
      <w:pPr>
        <w:spacing w:after="0"/>
        <w:jc w:val="both"/>
        <w:rPr>
          <w:rFonts w:ascii="Arial" w:hAnsi="Arial" w:cs="Arial"/>
        </w:rPr>
      </w:pPr>
    </w:p>
    <w:p w14:paraId="26621B26"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IV. Concepto clave: ciclo del glioxilato (CG)</w:t>
      </w:r>
    </w:p>
    <w:p w14:paraId="1CB84DC2" w14:textId="77777777" w:rsidR="00EA58BB" w:rsidRPr="00EA58BB" w:rsidRDefault="00EA58BB" w:rsidP="00EA58BB">
      <w:pPr>
        <w:spacing w:after="0"/>
        <w:jc w:val="both"/>
        <w:rPr>
          <w:rFonts w:ascii="Arial" w:hAnsi="Arial" w:cs="Arial"/>
        </w:rPr>
      </w:pPr>
      <w:r w:rsidRPr="00EA58BB">
        <w:rPr>
          <w:rFonts w:ascii="Arial" w:hAnsi="Arial" w:cs="Arial"/>
        </w:rPr>
        <w:t>PC4.10. (B1). ¿Cuál es la diferencia fundamental entre el ciclo del glioxilato (CG) y el CK en términos de destino del carbono?</w:t>
      </w:r>
    </w:p>
    <w:p w14:paraId="658BD3DB" w14:textId="77777777" w:rsidR="00EA58BB" w:rsidRPr="00EA58BB" w:rsidRDefault="00EA58BB" w:rsidP="00EA58BB">
      <w:pPr>
        <w:spacing w:after="0"/>
        <w:ind w:left="284"/>
        <w:jc w:val="both"/>
        <w:rPr>
          <w:rFonts w:ascii="Arial" w:hAnsi="Arial" w:cs="Arial"/>
        </w:rPr>
      </w:pPr>
      <w:r>
        <w:rPr>
          <w:rFonts w:ascii="Arial" w:hAnsi="Arial" w:cs="Arial"/>
        </w:rPr>
        <w:t xml:space="preserve">Respuesta: </w:t>
      </w:r>
      <w:r>
        <w:rPr>
          <w:rFonts w:ascii="Arial" w:hAnsi="Arial" w:cs="Arial"/>
        </w:rPr>
        <w:t>La diferencia fundamental es que el CG evita los dos pasos de descarboxilación (CO</w:t>
      </w:r>
      <w:r>
        <w:rPr>
          <w:rFonts w:ascii="Arial" w:hAnsi="Arial" w:cs="Arial"/>
          <w:vertAlign w:val="subscript"/>
        </w:rPr>
        <w:t>2</w:t>
      </w:r>
      <w:r>
        <w:rPr>
          <w:rFonts w:ascii="Arial" w:hAnsi="Arial" w:cs="Arial"/>
        </w:rPr>
        <w:t>) del CK, permitiendo la preservación del carbono para la biosíntesis de glúcidos.</w:t>
      </w:r>
    </w:p>
    <w:p w14:paraId="404B643B"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 la diferencia estructural y funcional de los ciclos.</w:t>
      </w:r>
    </w:p>
    <w:p w14:paraId="275105F3" w14:textId="77777777" w:rsidR="00EA58BB" w:rsidRPr="00EA58BB" w:rsidRDefault="00EA58BB" w:rsidP="00EA58BB">
      <w:pPr>
        <w:spacing w:after="0"/>
        <w:jc w:val="both"/>
        <w:rPr>
          <w:rFonts w:ascii="Arial" w:hAnsi="Arial" w:cs="Arial"/>
        </w:rPr>
      </w:pPr>
    </w:p>
    <w:p w14:paraId="6A5DFEEF" w14:textId="77777777" w:rsidR="00EA58BB" w:rsidRPr="00EA58BB" w:rsidRDefault="00EA58BB" w:rsidP="00EA58BB">
      <w:pPr>
        <w:spacing w:after="0"/>
        <w:jc w:val="both"/>
        <w:rPr>
          <w:rFonts w:ascii="Arial" w:hAnsi="Arial" w:cs="Arial"/>
        </w:rPr>
      </w:pPr>
      <w:r w:rsidRPr="00EA58BB">
        <w:rPr>
          <w:rFonts w:ascii="Arial" w:hAnsi="Arial" w:cs="Arial"/>
        </w:rPr>
        <w:t>PC4.11. (B2). ¿Qué enzima única del CG permite la preservación del carbono del isocitrato?</w:t>
      </w:r>
    </w:p>
    <w:p w14:paraId="330A17DA" w14:textId="77777777" w:rsidR="00EA58BB" w:rsidRPr="00EA58BB" w:rsidRDefault="00EA58BB" w:rsidP="00EA58BB">
      <w:pPr>
        <w:spacing w:after="0"/>
        <w:ind w:left="284"/>
        <w:jc w:val="both"/>
        <w:rPr>
          <w:rFonts w:ascii="Arial" w:hAnsi="Arial" w:cs="Arial"/>
        </w:rPr>
      </w:pPr>
      <w:r>
        <w:rPr>
          <w:rFonts w:ascii="Arial" w:hAnsi="Arial" w:cs="Arial"/>
        </w:rPr>
        <w:t xml:space="preserve">Respuesta: </w:t>
      </w:r>
      <w:r>
        <w:rPr>
          <w:rFonts w:ascii="Arial" w:hAnsi="Arial" w:cs="Arial"/>
        </w:rPr>
        <w:t>La enzima única es la isocitrato liasa. Esta enzima rompe el isocitrato en dos moléculas: glioxilato y succinato, desviando el Isocitrato antes de la primera descarboxilación.</w:t>
      </w:r>
    </w:p>
    <w:p w14:paraId="2541D7CB" w14:textId="77777777" w:rsidR="00EA58BB" w:rsidRPr="00EA58BB" w:rsidRDefault="00EA58BB" w:rsidP="00EA58BB">
      <w:pPr>
        <w:spacing w:after="0"/>
        <w:ind w:left="284"/>
        <w:jc w:val="both"/>
        <w:rPr>
          <w:rFonts w:ascii="Arial" w:hAnsi="Arial" w:cs="Arial"/>
        </w:rPr>
      </w:pPr>
      <w:r w:rsidRPr="00EA58BB">
        <w:rPr>
          <w:rFonts w:ascii="Arial" w:hAnsi="Arial" w:cs="Arial"/>
        </w:rPr>
        <w:lastRenderedPageBreak/>
        <w:t>Bloom: B2, comprender. Requiere entender la enzima clave y describir su acción en el contexto de la preservación del carbono.</w:t>
      </w:r>
    </w:p>
    <w:p w14:paraId="6A00592A" w14:textId="77777777" w:rsidR="00EA58BB" w:rsidRPr="00EA58BB" w:rsidRDefault="00EA58BB" w:rsidP="00EA58BB">
      <w:pPr>
        <w:spacing w:after="0"/>
        <w:jc w:val="both"/>
        <w:rPr>
          <w:rFonts w:ascii="Arial" w:hAnsi="Arial" w:cs="Arial"/>
        </w:rPr>
      </w:pPr>
    </w:p>
    <w:p w14:paraId="2A6998F8" w14:textId="77777777" w:rsidR="00EA58BB" w:rsidRPr="00EA58BB" w:rsidRDefault="00EA58BB" w:rsidP="00EA58BB">
      <w:pPr>
        <w:spacing w:after="0"/>
        <w:jc w:val="both"/>
        <w:rPr>
          <w:rFonts w:ascii="Arial" w:hAnsi="Arial" w:cs="Arial"/>
        </w:rPr>
      </w:pPr>
      <w:r w:rsidRPr="00EA58BB">
        <w:rPr>
          <w:rFonts w:ascii="Arial" w:hAnsi="Arial" w:cs="Arial"/>
        </w:rPr>
        <w:t>PC4.12. (B4). ¿Por qué los ácidos grasos (y acetil-CoA) no son glucogénicos en mamíferos y cómo se relaciona esto con el CG?</w:t>
      </w:r>
    </w:p>
    <w:p w14:paraId="301E2D79"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Los ácidos grasos no son glucogénicos en mamíferos porque el acetil-CoA que generan solo puede entrar al CK para ser oxidado a CO</w:t>
      </w:r>
      <w:r w:rsidRPr="00EA58BB">
        <w:rPr>
          <w:rFonts w:ascii="Arial" w:hAnsi="Arial" w:cs="Arial"/>
          <w:i/>
          <w:iCs/>
          <w:vertAlign w:val="subscript"/>
        </w:rPr>
        <w:t>2</w:t>
      </w:r>
      <w:r w:rsidRPr="00EA58BB">
        <w:rPr>
          <w:rFonts w:ascii="Arial" w:hAnsi="Arial" w:cs="Arial"/>
          <w:i/>
          <w:iCs/>
        </w:rPr>
        <w:t>​ o desviado a cetogénesis. El acetil-CoA no puede usarse para la síntesis neta de OAA (precursor de glucosa) porque los mamíferos carecen de las enzimas clave del CG (isocitrato liasa y malato sintasa).</w:t>
      </w:r>
    </w:p>
    <w:p w14:paraId="10C34A76" w14:textId="77777777" w:rsidR="00EA58BB" w:rsidRPr="00EA58BB" w:rsidRDefault="00EA58BB" w:rsidP="00EA58BB">
      <w:pPr>
        <w:spacing w:after="0"/>
        <w:ind w:left="284"/>
        <w:jc w:val="both"/>
        <w:rPr>
          <w:rFonts w:ascii="Arial" w:hAnsi="Arial" w:cs="Arial"/>
        </w:rPr>
      </w:pPr>
      <w:r w:rsidRPr="00EA58BB">
        <w:rPr>
          <w:rFonts w:ascii="Arial" w:hAnsi="Arial" w:cs="Arial"/>
        </w:rPr>
        <w:t>Bloom: B4, analizar. Requiere desglosar la limitación metabólica del acetil-CoA en mamíferos y correlacionarla con la ausencia de una ruta biosintética específica (CG).</w:t>
      </w:r>
    </w:p>
    <w:p w14:paraId="0CBFE036" w14:textId="77777777" w:rsidR="00EA58BB" w:rsidRDefault="00EA58BB" w:rsidP="00F234E7">
      <w:pPr>
        <w:spacing w:after="0"/>
        <w:jc w:val="both"/>
      </w:pPr>
    </w:p>
    <w:p w14:paraId="69E4B3A7" w14:textId="26E4B253" w:rsidR="00EA58BB" w:rsidRDefault="00EA58BB" w:rsidP="00F234E7">
      <w:pPr>
        <w:spacing w:after="0"/>
        <w:jc w:val="both"/>
      </w:pPr>
      <w:r>
        <w:br w:type="page"/>
      </w:r>
    </w:p>
    <w:p w14:paraId="2E99D51F" w14:textId="5AE8407D" w:rsidR="00EA58BB" w:rsidRPr="00EA58BB" w:rsidRDefault="00EA58BB" w:rsidP="00F234E7">
      <w:pPr>
        <w:spacing w:after="0"/>
        <w:jc w:val="both"/>
        <w:rPr>
          <w:rFonts w:ascii="Arial" w:hAnsi="Arial" w:cs="Arial"/>
          <w:b/>
          <w:bCs/>
          <w:sz w:val="24"/>
          <w:szCs w:val="24"/>
        </w:rPr>
      </w:pPr>
      <w:r w:rsidRPr="00EA58BB">
        <w:rPr>
          <w:rFonts w:ascii="Arial" w:hAnsi="Arial" w:cs="Arial"/>
          <w:b/>
          <w:bCs/>
          <w:sz w:val="24"/>
          <w:szCs w:val="24"/>
        </w:rPr>
        <w:lastRenderedPageBreak/>
        <w:t>Respuestas a las preguntas de tipo test. Tema 4</w:t>
      </w:r>
    </w:p>
    <w:p w14:paraId="612DA588" w14:textId="77777777" w:rsidR="00EA58BB" w:rsidRDefault="00EA58BB" w:rsidP="00F234E7">
      <w:pPr>
        <w:spacing w:after="0"/>
        <w:jc w:val="both"/>
        <w:rPr>
          <w:b/>
          <w:bCs/>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2"/>
        <w:gridCol w:w="993"/>
        <w:gridCol w:w="709"/>
        <w:gridCol w:w="5958"/>
      </w:tblGrid>
      <w:tr w:rsidR="00EA58BB" w:rsidRPr="003F180F" w14:paraId="62F10463" w14:textId="77777777" w:rsidTr="00EA58BB">
        <w:trPr>
          <w:trHeight w:val="300"/>
        </w:trPr>
        <w:tc>
          <w:tcPr>
            <w:tcW w:w="982" w:type="dxa"/>
            <w:noWrap/>
            <w:vAlign w:val="center"/>
            <w:hideMark/>
          </w:tcPr>
          <w:p w14:paraId="1EDECDF0"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Pregunta</w:t>
            </w:r>
          </w:p>
        </w:tc>
        <w:tc>
          <w:tcPr>
            <w:tcW w:w="993" w:type="dxa"/>
            <w:noWrap/>
            <w:vAlign w:val="center"/>
            <w:hideMark/>
          </w:tcPr>
          <w:p w14:paraId="648F2024"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61D0E882"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26749E7E"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753371D6" w14:textId="77777777" w:rsidTr="00EA58BB">
        <w:trPr>
          <w:trHeight w:val="300"/>
        </w:trPr>
        <w:tc>
          <w:tcPr>
            <w:tcW w:w="982" w:type="dxa"/>
            <w:noWrap/>
            <w:vAlign w:val="center"/>
            <w:hideMark/>
          </w:tcPr>
          <w:p w14:paraId="5342482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4.1.1.</w:t>
            </w:r>
          </w:p>
        </w:tc>
        <w:tc>
          <w:tcPr>
            <w:tcW w:w="993" w:type="dxa"/>
            <w:noWrap/>
            <w:vAlign w:val="center"/>
            <w:hideMark/>
          </w:tcPr>
          <w:p w14:paraId="30D688C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w:t>
            </w:r>
          </w:p>
        </w:tc>
        <w:tc>
          <w:tcPr>
            <w:tcW w:w="709" w:type="dxa"/>
            <w:noWrap/>
            <w:vAlign w:val="center"/>
            <w:hideMark/>
          </w:tcPr>
          <w:p w14:paraId="314A5C9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0CCED0F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la función coenzimática de la tiamina (TPP) en la piruvato deshidrogenasa (PDH) para predecir las consecuencias metabólicas directas de su deficiencia (inhibición de PDH y desvío de piruvato a lactato).</w:t>
            </w:r>
          </w:p>
        </w:tc>
      </w:tr>
      <w:tr w:rsidR="00EA58BB" w:rsidRPr="003F180F" w14:paraId="4FC292C7" w14:textId="77777777" w:rsidTr="00EA58BB">
        <w:trPr>
          <w:trHeight w:val="300"/>
        </w:trPr>
        <w:tc>
          <w:tcPr>
            <w:tcW w:w="982" w:type="dxa"/>
            <w:noWrap/>
            <w:vAlign w:val="center"/>
            <w:hideMark/>
          </w:tcPr>
          <w:p w14:paraId="51A3245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4.1.2.</w:t>
            </w:r>
          </w:p>
        </w:tc>
        <w:tc>
          <w:tcPr>
            <w:tcW w:w="993" w:type="dxa"/>
            <w:noWrap/>
            <w:vAlign w:val="center"/>
            <w:hideMark/>
          </w:tcPr>
          <w:p w14:paraId="7AB5F25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noWrap/>
            <w:vAlign w:val="center"/>
            <w:hideMark/>
          </w:tcPr>
          <w:p w14:paraId="311F2AE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13BCDEF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del bloqueo de la PDH para identificar los metabolitos que se acumularán inmediatamente aguas arriba del punto de bloqueo o a través de rutas de desvío (piruvato, lactato, alanina).</w:t>
            </w:r>
          </w:p>
        </w:tc>
      </w:tr>
      <w:tr w:rsidR="00EA58BB" w:rsidRPr="003F180F" w14:paraId="7562092C" w14:textId="77777777" w:rsidTr="00EA58BB">
        <w:trPr>
          <w:trHeight w:val="300"/>
        </w:trPr>
        <w:tc>
          <w:tcPr>
            <w:tcW w:w="982" w:type="dxa"/>
            <w:noWrap/>
            <w:vAlign w:val="center"/>
            <w:hideMark/>
          </w:tcPr>
          <w:p w14:paraId="7685CF7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4.1.3.</w:t>
            </w:r>
          </w:p>
        </w:tc>
        <w:tc>
          <w:tcPr>
            <w:tcW w:w="993" w:type="dxa"/>
            <w:noWrap/>
            <w:vAlign w:val="center"/>
            <w:hideMark/>
          </w:tcPr>
          <w:p w14:paraId="06749C5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w:t>
            </w:r>
          </w:p>
        </w:tc>
        <w:tc>
          <w:tcPr>
            <w:tcW w:w="709" w:type="dxa"/>
            <w:noWrap/>
            <w:vAlign w:val="center"/>
            <w:hideMark/>
          </w:tcPr>
          <w:p w14:paraId="429D769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2DDC3EC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 información clínica y analítica de un déficit de PDH para seleccionar las pruebas de laboratorio más confirmatorias (elevación de sustrato/producto y consecuencia clínica), descartando indicadores menos específicos.</w:t>
            </w:r>
          </w:p>
        </w:tc>
      </w:tr>
      <w:tr w:rsidR="00EA58BB" w:rsidRPr="003F180F" w14:paraId="48B66C0A" w14:textId="77777777" w:rsidTr="00EA58BB">
        <w:trPr>
          <w:trHeight w:val="300"/>
        </w:trPr>
        <w:tc>
          <w:tcPr>
            <w:tcW w:w="982" w:type="dxa"/>
            <w:noWrap/>
            <w:vAlign w:val="center"/>
            <w:hideMark/>
          </w:tcPr>
          <w:p w14:paraId="4D06E0D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w:t>
            </w:r>
          </w:p>
        </w:tc>
        <w:tc>
          <w:tcPr>
            <w:tcW w:w="993" w:type="dxa"/>
            <w:noWrap/>
            <w:vAlign w:val="center"/>
            <w:hideMark/>
          </w:tcPr>
          <w:p w14:paraId="1BED25C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noWrap/>
            <w:vAlign w:val="center"/>
            <w:hideMark/>
          </w:tcPr>
          <w:p w14:paraId="73CEEC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64486779"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enzima específica (alanina aminotransferasa y serina dehidratasa) responsable de la generación de piruvato a partir de aminoácidos glucogénicos.</w:t>
            </w:r>
          </w:p>
        </w:tc>
      </w:tr>
      <w:tr w:rsidR="00EA58BB" w:rsidRPr="003F180F" w14:paraId="185AFB22" w14:textId="77777777" w:rsidTr="00EA58BB">
        <w:trPr>
          <w:trHeight w:val="300"/>
        </w:trPr>
        <w:tc>
          <w:tcPr>
            <w:tcW w:w="982" w:type="dxa"/>
            <w:noWrap/>
            <w:vAlign w:val="center"/>
            <w:hideMark/>
          </w:tcPr>
          <w:p w14:paraId="195BA8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4.2.2.</w:t>
            </w:r>
          </w:p>
        </w:tc>
        <w:tc>
          <w:tcPr>
            <w:tcW w:w="993" w:type="dxa"/>
            <w:noWrap/>
            <w:vAlign w:val="center"/>
            <w:hideMark/>
          </w:tcPr>
          <w:p w14:paraId="6C64D36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noWrap/>
            <w:vAlign w:val="center"/>
            <w:hideMark/>
          </w:tcPr>
          <w:p w14:paraId="730E8BC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015333A"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Relacionar las funciones específicas (descarboxilación, transporte de acilo) con la coenzima correspondiente (TPP y lipoato), demostrando entendimiento del mecanismo secuencial del complejo PDH.</w:t>
            </w:r>
          </w:p>
        </w:tc>
      </w:tr>
      <w:tr w:rsidR="00EA58BB" w:rsidRPr="003F180F" w14:paraId="15079C0C" w14:textId="77777777" w:rsidTr="00EA58BB">
        <w:trPr>
          <w:trHeight w:val="300"/>
        </w:trPr>
        <w:tc>
          <w:tcPr>
            <w:tcW w:w="982" w:type="dxa"/>
            <w:noWrap/>
            <w:vAlign w:val="center"/>
            <w:hideMark/>
          </w:tcPr>
          <w:p w14:paraId="756110A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4.2.3.</w:t>
            </w:r>
          </w:p>
        </w:tc>
        <w:tc>
          <w:tcPr>
            <w:tcW w:w="993" w:type="dxa"/>
            <w:noWrap/>
            <w:vAlign w:val="center"/>
            <w:hideMark/>
          </w:tcPr>
          <w:p w14:paraId="27C7E30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noWrap/>
            <w:vAlign w:val="center"/>
            <w:hideMark/>
          </w:tcPr>
          <w:p w14:paraId="3A5E5F9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5185CC9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subunidad enzimática específica del complejo PDH (piruvato deshidrogenasa, E1) que cataliza la reacción de descarboxilación.</w:t>
            </w:r>
          </w:p>
        </w:tc>
      </w:tr>
      <w:tr w:rsidR="00EA58BB" w:rsidRPr="003F180F" w14:paraId="3B6BC976" w14:textId="77777777" w:rsidTr="00EA58BB">
        <w:trPr>
          <w:trHeight w:val="300"/>
        </w:trPr>
        <w:tc>
          <w:tcPr>
            <w:tcW w:w="982" w:type="dxa"/>
            <w:noWrap/>
            <w:vAlign w:val="center"/>
            <w:hideMark/>
          </w:tcPr>
          <w:p w14:paraId="5FFA393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4.2.4.</w:t>
            </w:r>
          </w:p>
        </w:tc>
        <w:tc>
          <w:tcPr>
            <w:tcW w:w="993" w:type="dxa"/>
            <w:noWrap/>
            <w:vAlign w:val="center"/>
            <w:hideMark/>
          </w:tcPr>
          <w:p w14:paraId="1D730B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noWrap/>
            <w:vAlign w:val="center"/>
            <w:hideMark/>
          </w:tcPr>
          <w:p w14:paraId="618400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200D5B1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coenzima específica (TPP) que facilita la descarboxilación dentro del complejo PDH.</w:t>
            </w:r>
          </w:p>
        </w:tc>
      </w:tr>
      <w:tr w:rsidR="00EA58BB" w:rsidRPr="003F180F" w14:paraId="10AEC545" w14:textId="77777777" w:rsidTr="00EA58BB">
        <w:trPr>
          <w:trHeight w:val="300"/>
        </w:trPr>
        <w:tc>
          <w:tcPr>
            <w:tcW w:w="982" w:type="dxa"/>
            <w:noWrap/>
            <w:vAlign w:val="center"/>
            <w:hideMark/>
          </w:tcPr>
          <w:p w14:paraId="311C7A6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4.2.5.</w:t>
            </w:r>
          </w:p>
        </w:tc>
        <w:tc>
          <w:tcPr>
            <w:tcW w:w="993" w:type="dxa"/>
            <w:noWrap/>
            <w:vAlign w:val="center"/>
            <w:hideMark/>
          </w:tcPr>
          <w:p w14:paraId="2C8F8BC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noWrap/>
            <w:vAlign w:val="center"/>
            <w:hideMark/>
          </w:tcPr>
          <w:p w14:paraId="19F2B9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FB793D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Explicar el mecanismo de regulación del PDH: interpretar cómo un alto nivel de NADH (señal energética) conduce a la activación de la PDH quinasa y, por ende, a la inhibición covalente del complejo.</w:t>
            </w:r>
          </w:p>
        </w:tc>
      </w:tr>
      <w:tr w:rsidR="00EA58BB" w:rsidRPr="003F180F" w14:paraId="253BAB24" w14:textId="77777777" w:rsidTr="00EA58BB">
        <w:trPr>
          <w:trHeight w:val="300"/>
        </w:trPr>
        <w:tc>
          <w:tcPr>
            <w:tcW w:w="982" w:type="dxa"/>
            <w:noWrap/>
            <w:vAlign w:val="center"/>
            <w:hideMark/>
          </w:tcPr>
          <w:p w14:paraId="1BD2A3B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4.2.6.</w:t>
            </w:r>
          </w:p>
        </w:tc>
        <w:tc>
          <w:tcPr>
            <w:tcW w:w="993" w:type="dxa"/>
            <w:noWrap/>
            <w:vAlign w:val="center"/>
            <w:hideMark/>
          </w:tcPr>
          <w:p w14:paraId="7ADF471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noWrap/>
            <w:vAlign w:val="center"/>
            <w:hideMark/>
          </w:tcPr>
          <w:p w14:paraId="62B6621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9DE039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Relacionar la deficiencia de la vitamina (tiamina) con la función de su coenzima (TPP) para identificar la enzima dependiente más afectada, en un contexto fisiológico/clínico (alcoholismo).</w:t>
            </w:r>
          </w:p>
        </w:tc>
      </w:tr>
      <w:tr w:rsidR="00EA58BB" w:rsidRPr="003F180F" w14:paraId="55475FAD" w14:textId="77777777" w:rsidTr="00EA58BB">
        <w:trPr>
          <w:trHeight w:val="300"/>
        </w:trPr>
        <w:tc>
          <w:tcPr>
            <w:tcW w:w="982" w:type="dxa"/>
            <w:noWrap/>
            <w:vAlign w:val="center"/>
            <w:hideMark/>
          </w:tcPr>
          <w:p w14:paraId="7D21594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4.2.7.</w:t>
            </w:r>
          </w:p>
        </w:tc>
        <w:tc>
          <w:tcPr>
            <w:tcW w:w="993" w:type="dxa"/>
            <w:noWrap/>
            <w:vAlign w:val="center"/>
            <w:hideMark/>
          </w:tcPr>
          <w:p w14:paraId="036A9A1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noWrap/>
            <w:vAlign w:val="center"/>
            <w:hideMark/>
          </w:tcPr>
          <w:p w14:paraId="2BA5242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79693C9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Interpretar las características fundamentales de la reacción de la PDH, incluyendo su regulación por la quinasa/NADH y la participación esencial del ácido lipoico.</w:t>
            </w:r>
          </w:p>
        </w:tc>
      </w:tr>
      <w:tr w:rsidR="00EA58BB" w:rsidRPr="003F180F" w14:paraId="663B95AB" w14:textId="77777777" w:rsidTr="00EA58BB">
        <w:trPr>
          <w:trHeight w:val="300"/>
        </w:trPr>
        <w:tc>
          <w:tcPr>
            <w:tcW w:w="982" w:type="dxa"/>
            <w:noWrap/>
            <w:vAlign w:val="center"/>
            <w:hideMark/>
          </w:tcPr>
          <w:p w14:paraId="2E2E477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4.2.8.</w:t>
            </w:r>
          </w:p>
        </w:tc>
        <w:tc>
          <w:tcPr>
            <w:tcW w:w="993" w:type="dxa"/>
            <w:noWrap/>
            <w:vAlign w:val="center"/>
            <w:hideMark/>
          </w:tcPr>
          <w:p w14:paraId="40777A7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w:t>
            </w:r>
          </w:p>
        </w:tc>
        <w:tc>
          <w:tcPr>
            <w:tcW w:w="709" w:type="dxa"/>
            <w:noWrap/>
            <w:vAlign w:val="center"/>
            <w:hideMark/>
          </w:tcPr>
          <w:p w14:paraId="42A2EF5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7FC4C5F3"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3AEB0A51"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Describir el papel de la PDH quinasa en un estado de suficiencia energética, identificando las acciones específicas de fosforilación e inactivación del complejo.</w:t>
            </w:r>
          </w:p>
          <w:p w14:paraId="65F795D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49FDF592" w14:textId="77777777" w:rsidTr="00EA58BB">
        <w:trPr>
          <w:trHeight w:val="300"/>
        </w:trPr>
        <w:tc>
          <w:tcPr>
            <w:tcW w:w="982" w:type="dxa"/>
            <w:noWrap/>
            <w:vAlign w:val="center"/>
            <w:hideMark/>
          </w:tcPr>
          <w:p w14:paraId="35AF1DC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4.2.9.</w:t>
            </w:r>
          </w:p>
        </w:tc>
        <w:tc>
          <w:tcPr>
            <w:tcW w:w="993" w:type="dxa"/>
            <w:noWrap/>
            <w:vAlign w:val="center"/>
            <w:hideMark/>
          </w:tcPr>
          <w:p w14:paraId="1A15138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noWrap/>
            <w:vAlign w:val="center"/>
            <w:hideMark/>
          </w:tcPr>
          <w:p w14:paraId="359B3E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FC7AB29"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Describir el papel de la PDH quinasa en un estado de deficiencia energética, identificando que la quinasa está inactiva, permitiendo la actividad del complejo.</w:t>
            </w:r>
          </w:p>
        </w:tc>
      </w:tr>
      <w:tr w:rsidR="00EA58BB" w:rsidRPr="003F180F" w14:paraId="571F8D34" w14:textId="77777777" w:rsidTr="00EA58BB">
        <w:trPr>
          <w:trHeight w:val="300"/>
        </w:trPr>
        <w:tc>
          <w:tcPr>
            <w:tcW w:w="982" w:type="dxa"/>
            <w:noWrap/>
            <w:vAlign w:val="center"/>
            <w:hideMark/>
          </w:tcPr>
          <w:p w14:paraId="2EC2CC4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4.2.10.</w:t>
            </w:r>
          </w:p>
        </w:tc>
        <w:tc>
          <w:tcPr>
            <w:tcW w:w="993" w:type="dxa"/>
            <w:noWrap/>
            <w:vAlign w:val="center"/>
            <w:hideMark/>
          </w:tcPr>
          <w:p w14:paraId="0223FC1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noWrap/>
            <w:vAlign w:val="center"/>
            <w:hideMark/>
          </w:tcPr>
          <w:p w14:paraId="398AC39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1B7E4B6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consecuencia de la PDH bloqueada para predecir las manifestaciones metabólicas inmediatas derivadas de la acumulación de piruvato (acumulación de lactato y, consecuentemente, acidosis metabólica).</w:t>
            </w:r>
          </w:p>
        </w:tc>
      </w:tr>
      <w:tr w:rsidR="00EA58BB" w:rsidRPr="003F180F" w14:paraId="251D3BF9" w14:textId="77777777" w:rsidTr="00EA58BB">
        <w:trPr>
          <w:trHeight w:val="300"/>
        </w:trPr>
        <w:tc>
          <w:tcPr>
            <w:tcW w:w="982" w:type="dxa"/>
            <w:noWrap/>
            <w:vAlign w:val="center"/>
            <w:hideMark/>
          </w:tcPr>
          <w:p w14:paraId="7078D51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4.2.11.</w:t>
            </w:r>
          </w:p>
        </w:tc>
        <w:tc>
          <w:tcPr>
            <w:tcW w:w="993" w:type="dxa"/>
            <w:noWrap/>
            <w:vAlign w:val="center"/>
            <w:hideMark/>
          </w:tcPr>
          <w:p w14:paraId="66948F7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noWrap/>
            <w:vAlign w:val="center"/>
            <w:hideMark/>
          </w:tcPr>
          <w:p w14:paraId="6C51225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7F9F80C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terapia compleja para un déficit enzimático grave (PDH), integrando conceptos de rutas alternativas (cetogénesis como fuente de energía cerebral), regulación alostérica (DCA inhibe PDK, activando la PDH) y corrección coenzimática.</w:t>
            </w:r>
          </w:p>
        </w:tc>
      </w:tr>
      <w:tr w:rsidR="00EA58BB" w:rsidRPr="003F180F" w14:paraId="765FA432" w14:textId="77777777" w:rsidTr="00EA58BB">
        <w:trPr>
          <w:trHeight w:val="300"/>
        </w:trPr>
        <w:tc>
          <w:tcPr>
            <w:tcW w:w="982" w:type="dxa"/>
            <w:noWrap/>
            <w:vAlign w:val="center"/>
            <w:hideMark/>
          </w:tcPr>
          <w:p w14:paraId="6D9290E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4.2.12.</w:t>
            </w:r>
          </w:p>
        </w:tc>
        <w:tc>
          <w:tcPr>
            <w:tcW w:w="993" w:type="dxa"/>
            <w:noWrap/>
            <w:vAlign w:val="center"/>
            <w:hideMark/>
          </w:tcPr>
          <w:p w14:paraId="2ACDD8C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noWrap/>
            <w:vAlign w:val="center"/>
            <w:hideMark/>
          </w:tcPr>
          <w:p w14:paraId="3601B1F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A14431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impacto de la inhibición de un cofactor esencial (lipoato en As</w:t>
            </w:r>
            <w:r w:rsidRPr="003F180F">
              <w:rPr>
                <w:rFonts w:ascii="Arial" w:eastAsia="Times New Roman" w:hAnsi="Arial" w:cs="Arial"/>
                <w:color w:val="000000"/>
                <w:kern w:val="0"/>
                <w:sz w:val="16"/>
                <w:szCs w:val="16"/>
                <w:vertAlign w:val="superscript"/>
                <w:lang w:eastAsia="es-ES"/>
              </w:rPr>
              <w:t>3+</w:t>
            </w:r>
            <w:r w:rsidRPr="003F180F">
              <w:rPr>
                <w:rFonts w:ascii="Arial" w:eastAsia="Times New Roman" w:hAnsi="Arial" w:cs="Arial"/>
                <w:color w:val="000000"/>
                <w:kern w:val="0"/>
                <w:sz w:val="16"/>
                <w:szCs w:val="16"/>
                <w:lang w:eastAsia="es-ES"/>
              </w:rPr>
              <w:t>) que afecta a dos complejos clave (PDH y α-cetoglutarato DH) para deducir una cadena causal de acumulación de sustratos y las consecuencias clínicas (acidosis láctica).</w:t>
            </w:r>
          </w:p>
        </w:tc>
      </w:tr>
      <w:tr w:rsidR="00EA58BB" w:rsidRPr="003F180F" w14:paraId="24DF5AF6" w14:textId="77777777" w:rsidTr="00EA58BB">
        <w:trPr>
          <w:trHeight w:val="300"/>
        </w:trPr>
        <w:tc>
          <w:tcPr>
            <w:tcW w:w="982" w:type="dxa"/>
            <w:noWrap/>
            <w:vAlign w:val="center"/>
            <w:hideMark/>
          </w:tcPr>
          <w:p w14:paraId="4E2B0B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4.2.13.</w:t>
            </w:r>
          </w:p>
        </w:tc>
        <w:tc>
          <w:tcPr>
            <w:tcW w:w="993" w:type="dxa"/>
            <w:noWrap/>
            <w:vAlign w:val="center"/>
            <w:hideMark/>
          </w:tcPr>
          <w:p w14:paraId="645E3E0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noWrap/>
            <w:vAlign w:val="center"/>
            <w:hideMark/>
          </w:tcPr>
          <w:p w14:paraId="0E7F5CD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4718FE4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cómo múltiples señales de alto estado energético (ATP, NADH, acetil-CoA) convergen para regular un paso irreversible, distinguiendo entre mecanismos alostéricos directos (NADH, acetil-CoA) y el mecanismo de modificación covalente (activación de PDK por acetil-CoA).</w:t>
            </w:r>
          </w:p>
        </w:tc>
      </w:tr>
      <w:tr w:rsidR="00EA58BB" w:rsidRPr="003F180F" w14:paraId="583FEDAF" w14:textId="77777777" w:rsidTr="00EA58BB">
        <w:trPr>
          <w:trHeight w:val="300"/>
        </w:trPr>
        <w:tc>
          <w:tcPr>
            <w:tcW w:w="982" w:type="dxa"/>
            <w:vAlign w:val="center"/>
            <w:hideMark/>
          </w:tcPr>
          <w:p w14:paraId="27B1443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w:t>
            </w:r>
          </w:p>
        </w:tc>
        <w:tc>
          <w:tcPr>
            <w:tcW w:w="993" w:type="dxa"/>
            <w:vAlign w:val="center"/>
            <w:hideMark/>
          </w:tcPr>
          <w:p w14:paraId="5691E7D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3676F28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C41ED79"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enzima específica del ciclo de Krebs que reduce FAD a FADH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(succinato deshidrogenasa).</w:t>
            </w:r>
          </w:p>
        </w:tc>
      </w:tr>
      <w:tr w:rsidR="00EA58BB" w:rsidRPr="003F180F" w14:paraId="6E1898B3" w14:textId="77777777" w:rsidTr="00EA58BB">
        <w:trPr>
          <w:trHeight w:val="300"/>
        </w:trPr>
        <w:tc>
          <w:tcPr>
            <w:tcW w:w="982" w:type="dxa"/>
            <w:vAlign w:val="center"/>
            <w:hideMark/>
          </w:tcPr>
          <w:p w14:paraId="278E2B4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w:t>
            </w:r>
          </w:p>
        </w:tc>
        <w:tc>
          <w:tcPr>
            <w:tcW w:w="993" w:type="dxa"/>
            <w:vAlign w:val="center"/>
            <w:hideMark/>
          </w:tcPr>
          <w:p w14:paraId="141F92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 e</w:t>
            </w:r>
          </w:p>
        </w:tc>
        <w:tc>
          <w:tcPr>
            <w:tcW w:w="709" w:type="dxa"/>
            <w:vAlign w:val="center"/>
            <w:hideMark/>
          </w:tcPr>
          <w:p w14:paraId="1A3579B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08C36A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características, cinética y papel funcional de los tres sistemas energéticos humanos (ATP-PCr para explosividad, glucolítico para lactato, y oxidativo para ejercicio prolongado).</w:t>
            </w:r>
          </w:p>
        </w:tc>
      </w:tr>
      <w:tr w:rsidR="00EA58BB" w:rsidRPr="003F180F" w14:paraId="24624982" w14:textId="77777777" w:rsidTr="00EA58BB">
        <w:trPr>
          <w:trHeight w:val="300"/>
        </w:trPr>
        <w:tc>
          <w:tcPr>
            <w:tcW w:w="982" w:type="dxa"/>
            <w:vAlign w:val="center"/>
            <w:hideMark/>
          </w:tcPr>
          <w:p w14:paraId="40A6FF8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w:t>
            </w:r>
          </w:p>
        </w:tc>
        <w:tc>
          <w:tcPr>
            <w:tcW w:w="993" w:type="dxa"/>
            <w:vAlign w:val="center"/>
            <w:hideMark/>
          </w:tcPr>
          <w:p w14:paraId="61A63C5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4166462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B9D160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secuencia del ciclo de Krebs e identificar las enzimas que catalizan la formación de los intermediarios α-cetoglutarato (isocitrato deshidrogenasa) y succinato (succinil-CoA sintasa).</w:t>
            </w:r>
          </w:p>
        </w:tc>
      </w:tr>
      <w:tr w:rsidR="00EA58BB" w:rsidRPr="003F180F" w14:paraId="378F241F" w14:textId="77777777" w:rsidTr="00EA58BB">
        <w:trPr>
          <w:trHeight w:val="300"/>
        </w:trPr>
        <w:tc>
          <w:tcPr>
            <w:tcW w:w="982" w:type="dxa"/>
            <w:vAlign w:val="center"/>
            <w:hideMark/>
          </w:tcPr>
          <w:p w14:paraId="69AAC09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w:t>
            </w:r>
          </w:p>
        </w:tc>
        <w:tc>
          <w:tcPr>
            <w:tcW w:w="993" w:type="dxa"/>
            <w:vAlign w:val="center"/>
            <w:hideMark/>
          </w:tcPr>
          <w:p w14:paraId="56AB3BD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0222AE6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78940F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secuencia del ciclo de Krebs e identificar las enzimas que catalizan la formación de succinato (succinil-CoA sintasa) y fumarato (succinato deshidrogenasa).</w:t>
            </w:r>
          </w:p>
        </w:tc>
      </w:tr>
      <w:tr w:rsidR="00EA58BB" w:rsidRPr="003F180F" w14:paraId="6D65E2C5" w14:textId="77777777" w:rsidTr="00EA58BB">
        <w:trPr>
          <w:trHeight w:val="300"/>
        </w:trPr>
        <w:tc>
          <w:tcPr>
            <w:tcW w:w="982" w:type="dxa"/>
            <w:vAlign w:val="center"/>
            <w:hideMark/>
          </w:tcPr>
          <w:p w14:paraId="09698D8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4.3.5.</w:t>
            </w:r>
          </w:p>
        </w:tc>
        <w:tc>
          <w:tcPr>
            <w:tcW w:w="993" w:type="dxa"/>
            <w:vAlign w:val="center"/>
            <w:hideMark/>
          </w:tcPr>
          <w:p w14:paraId="31680BA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7F94C13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8C44A5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secuencia del ciclo de Krebs e identificar las enzimas que catalizan la formación de isocitrato (aconitasa) y succinil-CoA (complejo α-cetoglutarato deshidrogenasa).</w:t>
            </w:r>
          </w:p>
        </w:tc>
      </w:tr>
      <w:tr w:rsidR="00EA58BB" w:rsidRPr="003F180F" w14:paraId="3024C908" w14:textId="77777777" w:rsidTr="00EA58BB">
        <w:trPr>
          <w:trHeight w:val="300"/>
        </w:trPr>
        <w:tc>
          <w:tcPr>
            <w:tcW w:w="982" w:type="dxa"/>
            <w:vAlign w:val="center"/>
            <w:hideMark/>
          </w:tcPr>
          <w:p w14:paraId="78B98B9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4.3.6.</w:t>
            </w:r>
          </w:p>
        </w:tc>
        <w:tc>
          <w:tcPr>
            <w:tcW w:w="993" w:type="dxa"/>
            <w:vAlign w:val="center"/>
            <w:hideMark/>
          </w:tcPr>
          <w:p w14:paraId="012DDD2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709" w:type="dxa"/>
            <w:vAlign w:val="center"/>
            <w:hideMark/>
          </w:tcPr>
          <w:p w14:paraId="578AEAC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75DAF9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propiedades cinéticas y estructurales de la succinato deshidrogenasa: su capacidad para distinguir y actuar sobre un único estereoisómero (a) y su acoplamiento con la cadena de transporte electrónico como complejo II (c).</w:t>
            </w:r>
          </w:p>
        </w:tc>
      </w:tr>
      <w:tr w:rsidR="00EA58BB" w:rsidRPr="003F180F" w14:paraId="077FB95B" w14:textId="77777777" w:rsidTr="00EA58BB">
        <w:trPr>
          <w:trHeight w:val="300"/>
        </w:trPr>
        <w:tc>
          <w:tcPr>
            <w:tcW w:w="982" w:type="dxa"/>
            <w:vAlign w:val="center"/>
            <w:hideMark/>
          </w:tcPr>
          <w:p w14:paraId="70330B4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4.3.7.</w:t>
            </w:r>
          </w:p>
        </w:tc>
        <w:tc>
          <w:tcPr>
            <w:tcW w:w="993" w:type="dxa"/>
            <w:vAlign w:val="center"/>
            <w:hideMark/>
          </w:tcPr>
          <w:p w14:paraId="7143AF7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709" w:type="dxa"/>
            <w:vAlign w:val="center"/>
            <w:hideMark/>
          </w:tcPr>
          <w:p w14:paraId="4CAFC6B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E66596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propiedades cinéticas y estructurales de la fumarasa: su capacidad para distinguir y actuar sobre un único estereoisómero (b) y la reversibilidad de la reacción de hidratación del fumarato (e).</w:t>
            </w:r>
          </w:p>
        </w:tc>
      </w:tr>
      <w:tr w:rsidR="00EA58BB" w:rsidRPr="003F180F" w14:paraId="1A2A80EF" w14:textId="77777777" w:rsidTr="00EA58BB">
        <w:trPr>
          <w:trHeight w:val="300"/>
        </w:trPr>
        <w:tc>
          <w:tcPr>
            <w:tcW w:w="982" w:type="dxa"/>
            <w:vAlign w:val="center"/>
            <w:hideMark/>
          </w:tcPr>
          <w:p w14:paraId="49F686B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4.3.8.</w:t>
            </w:r>
          </w:p>
        </w:tc>
        <w:tc>
          <w:tcPr>
            <w:tcW w:w="993" w:type="dxa"/>
            <w:vAlign w:val="center"/>
            <w:hideMark/>
          </w:tcPr>
          <w:p w14:paraId="119BE0B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2408C77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FD7F04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estequiometría de una vuelta del ciclo de Krebs (3 NADH, 1 FADH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1 GTP) para calcular los productos netos a partir de 5 moléculas de acetil-CoA.</w:t>
            </w:r>
          </w:p>
        </w:tc>
      </w:tr>
      <w:tr w:rsidR="00EA58BB" w:rsidRPr="003F180F" w14:paraId="6A96A1B5" w14:textId="77777777" w:rsidTr="00F146C6">
        <w:trPr>
          <w:trHeight w:val="300"/>
        </w:trPr>
        <w:tc>
          <w:tcPr>
            <w:tcW w:w="982" w:type="dxa"/>
            <w:noWrap/>
            <w:vAlign w:val="center"/>
            <w:hideMark/>
          </w:tcPr>
          <w:p w14:paraId="256A3DE4"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77D50DE5"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438301A1"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13E245A6"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41375B4B" w14:textId="77777777" w:rsidTr="00EA58BB">
        <w:trPr>
          <w:trHeight w:val="300"/>
        </w:trPr>
        <w:tc>
          <w:tcPr>
            <w:tcW w:w="982" w:type="dxa"/>
            <w:vAlign w:val="center"/>
            <w:hideMark/>
          </w:tcPr>
          <w:p w14:paraId="6BA104E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4.3.9.</w:t>
            </w:r>
          </w:p>
        </w:tc>
        <w:tc>
          <w:tcPr>
            <w:tcW w:w="993" w:type="dxa"/>
            <w:vAlign w:val="center"/>
            <w:hideMark/>
          </w:tcPr>
          <w:p w14:paraId="1B45CE9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vAlign w:val="center"/>
            <w:hideMark/>
          </w:tcPr>
          <w:p w14:paraId="6014159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D8DBA7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estequiometría de una vuelta del ciclo de Krebs (3 NADH, 1 FADH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1 GTP) para calcular los productos netos a partir de 3 moléculas de acetil-CoA.</w:t>
            </w:r>
          </w:p>
        </w:tc>
      </w:tr>
      <w:tr w:rsidR="00EA58BB" w:rsidRPr="003F180F" w14:paraId="1FFB9B2A" w14:textId="77777777" w:rsidTr="00EA58BB">
        <w:trPr>
          <w:trHeight w:val="300"/>
        </w:trPr>
        <w:tc>
          <w:tcPr>
            <w:tcW w:w="982" w:type="dxa"/>
            <w:vAlign w:val="center"/>
            <w:hideMark/>
          </w:tcPr>
          <w:p w14:paraId="03B6340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4.3.10.</w:t>
            </w:r>
          </w:p>
        </w:tc>
        <w:tc>
          <w:tcPr>
            <w:tcW w:w="993" w:type="dxa"/>
            <w:vAlign w:val="center"/>
            <w:hideMark/>
          </w:tcPr>
          <w:p w14:paraId="7FF6939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3189A1D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8116FD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única enzima del ciclo de Krebs que se encuentra anclada a la membrana mitocondrial interna (succinato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complejo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II).</w:t>
            </w:r>
          </w:p>
        </w:tc>
      </w:tr>
      <w:tr w:rsidR="00EA58BB" w:rsidRPr="003F180F" w14:paraId="46E54E26" w14:textId="77777777" w:rsidTr="00EA58BB">
        <w:trPr>
          <w:trHeight w:val="300"/>
        </w:trPr>
        <w:tc>
          <w:tcPr>
            <w:tcW w:w="982" w:type="dxa"/>
            <w:vAlign w:val="center"/>
            <w:hideMark/>
          </w:tcPr>
          <w:p w14:paraId="127C65D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4.3.11.</w:t>
            </w:r>
          </w:p>
        </w:tc>
        <w:tc>
          <w:tcPr>
            <w:tcW w:w="993" w:type="dxa"/>
            <w:vAlign w:val="center"/>
            <w:hideMark/>
          </w:tcPr>
          <w:p w14:paraId="495C8D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7EA6924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5746819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las coenzimas esenciales para el complejo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α-cetoglutarato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(un complejo α-cetoácido DH dependiente de TPP, lipoato y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xml:space="preserve"> entre otros).</w:t>
            </w:r>
          </w:p>
        </w:tc>
      </w:tr>
      <w:tr w:rsidR="00EA58BB" w:rsidRPr="003F180F" w14:paraId="2E4FA05F" w14:textId="77777777" w:rsidTr="00EA58BB">
        <w:trPr>
          <w:trHeight w:val="300"/>
        </w:trPr>
        <w:tc>
          <w:tcPr>
            <w:tcW w:w="982" w:type="dxa"/>
            <w:vAlign w:val="center"/>
            <w:hideMark/>
          </w:tcPr>
          <w:p w14:paraId="65F3E3A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4.3.12.</w:t>
            </w:r>
          </w:p>
        </w:tc>
        <w:tc>
          <w:tcPr>
            <w:tcW w:w="993" w:type="dxa"/>
            <w:vAlign w:val="center"/>
            <w:hideMark/>
          </w:tcPr>
          <w:p w14:paraId="5871E5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246FB37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6C45014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el rol del acetil-CoA como metabolito central de la oxidación de carbohidratos, lípidos y aminoácidos que alimenta el ciclo de Krebs.</w:t>
            </w:r>
          </w:p>
        </w:tc>
      </w:tr>
      <w:tr w:rsidR="00EA58BB" w:rsidRPr="003F180F" w14:paraId="447799B0" w14:textId="77777777" w:rsidTr="00EA58BB">
        <w:trPr>
          <w:trHeight w:val="300"/>
        </w:trPr>
        <w:tc>
          <w:tcPr>
            <w:tcW w:w="982" w:type="dxa"/>
            <w:vAlign w:val="center"/>
            <w:hideMark/>
          </w:tcPr>
          <w:p w14:paraId="3FC8156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4.3.13.</w:t>
            </w:r>
          </w:p>
        </w:tc>
        <w:tc>
          <w:tcPr>
            <w:tcW w:w="993" w:type="dxa"/>
            <w:vAlign w:val="center"/>
            <w:hideMark/>
          </w:tcPr>
          <w:p w14:paraId="79E925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0047ABA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5890C23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principal localización subcelular del ciclo de Krebs en eucariotas (matriz mitocondrial).</w:t>
            </w:r>
          </w:p>
        </w:tc>
      </w:tr>
      <w:tr w:rsidR="00EA58BB" w:rsidRPr="003F180F" w14:paraId="28732FF2" w14:textId="77777777" w:rsidTr="00EA58BB">
        <w:trPr>
          <w:trHeight w:val="300"/>
        </w:trPr>
        <w:tc>
          <w:tcPr>
            <w:tcW w:w="982" w:type="dxa"/>
            <w:vAlign w:val="center"/>
            <w:hideMark/>
          </w:tcPr>
          <w:p w14:paraId="3B4FD7C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4.3.14.</w:t>
            </w:r>
          </w:p>
        </w:tc>
        <w:tc>
          <w:tcPr>
            <w:tcW w:w="993" w:type="dxa"/>
            <w:vAlign w:val="center"/>
            <w:hideMark/>
          </w:tcPr>
          <w:p w14:paraId="01156A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2DA1750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261255D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inhibición por malonato a la succinato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para predecir la ↑succinato y el impacto directo en la CTE (↓flujo →↓ATP).</w:t>
            </w:r>
          </w:p>
        </w:tc>
      </w:tr>
      <w:tr w:rsidR="00EA58BB" w:rsidRPr="003F180F" w14:paraId="3D259FFA" w14:textId="77777777" w:rsidTr="00EA58BB">
        <w:trPr>
          <w:trHeight w:val="300"/>
        </w:trPr>
        <w:tc>
          <w:tcPr>
            <w:tcW w:w="982" w:type="dxa"/>
            <w:vAlign w:val="center"/>
            <w:hideMark/>
          </w:tcPr>
          <w:p w14:paraId="6603202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4.3.15.</w:t>
            </w:r>
          </w:p>
        </w:tc>
        <w:tc>
          <w:tcPr>
            <w:tcW w:w="993" w:type="dxa"/>
            <w:vAlign w:val="center"/>
            <w:hideMark/>
          </w:tcPr>
          <w:p w14:paraId="20F57A6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0466B2A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2E1026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la fumarasa para predecir la acumulación de su sustrato inmediato (fumarato) ante una inhibición.</w:t>
            </w:r>
          </w:p>
        </w:tc>
      </w:tr>
      <w:tr w:rsidR="00EA58BB" w:rsidRPr="003F180F" w14:paraId="30C6D4D0" w14:textId="77777777" w:rsidTr="00EA58BB">
        <w:trPr>
          <w:trHeight w:val="300"/>
        </w:trPr>
        <w:tc>
          <w:tcPr>
            <w:tcW w:w="982" w:type="dxa"/>
            <w:vAlign w:val="center"/>
            <w:hideMark/>
          </w:tcPr>
          <w:p w14:paraId="6777182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4.3.16.</w:t>
            </w:r>
          </w:p>
        </w:tc>
        <w:tc>
          <w:tcPr>
            <w:tcW w:w="993" w:type="dxa"/>
            <w:vAlign w:val="center"/>
            <w:hideMark/>
          </w:tcPr>
          <w:p w14:paraId="5EE6844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4C6E930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490A721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bloqueo de la CTE por cianuro (complejo IV) para deducir ↑NADH/FADH</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detención del ciclo y desvío a fermentación láctica (↑lactato).</w:t>
            </w:r>
          </w:p>
        </w:tc>
      </w:tr>
      <w:tr w:rsidR="00EA58BB" w:rsidRPr="003F180F" w14:paraId="067632B9" w14:textId="77777777" w:rsidTr="00EA58BB">
        <w:trPr>
          <w:trHeight w:val="300"/>
        </w:trPr>
        <w:tc>
          <w:tcPr>
            <w:tcW w:w="982" w:type="dxa"/>
            <w:vAlign w:val="center"/>
            <w:hideMark/>
          </w:tcPr>
          <w:p w14:paraId="56DEF2D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4.3.17.</w:t>
            </w:r>
          </w:p>
        </w:tc>
        <w:tc>
          <w:tcPr>
            <w:tcW w:w="993" w:type="dxa"/>
            <w:vAlign w:val="center"/>
            <w:hideMark/>
          </w:tcPr>
          <w:p w14:paraId="42174D0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12F278A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B0B959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la α-cetoglutarato DH para predecir la acumulación de su sustrato inmediato (α-cetoglutarato) ante una inhibición.</w:t>
            </w:r>
          </w:p>
        </w:tc>
      </w:tr>
      <w:tr w:rsidR="00EA58BB" w:rsidRPr="003F180F" w14:paraId="2AA72B64" w14:textId="77777777" w:rsidTr="00EA58BB">
        <w:trPr>
          <w:trHeight w:val="300"/>
        </w:trPr>
        <w:tc>
          <w:tcPr>
            <w:tcW w:w="982" w:type="dxa"/>
            <w:vAlign w:val="center"/>
            <w:hideMark/>
          </w:tcPr>
          <w:p w14:paraId="7F84A2A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4.3.18.</w:t>
            </w:r>
          </w:p>
        </w:tc>
        <w:tc>
          <w:tcPr>
            <w:tcW w:w="993" w:type="dxa"/>
            <w:vAlign w:val="center"/>
            <w:hideMark/>
          </w:tcPr>
          <w:p w14:paraId="1E61748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1BC13D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F71C53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las causas de ↑succinato: inhibición directa (succinato deshidrogenasa) o bloqueo indirecto por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xml:space="preserve"> (que frena toda la respiración y, por ende, el ciclo).</w:t>
            </w:r>
          </w:p>
        </w:tc>
      </w:tr>
      <w:tr w:rsidR="00EA58BB" w:rsidRPr="003F180F" w14:paraId="1E97F60A" w14:textId="77777777" w:rsidTr="00EA58BB">
        <w:trPr>
          <w:trHeight w:val="300"/>
        </w:trPr>
        <w:tc>
          <w:tcPr>
            <w:tcW w:w="982" w:type="dxa"/>
            <w:vAlign w:val="center"/>
            <w:hideMark/>
          </w:tcPr>
          <w:p w14:paraId="6A386A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4.3.19.</w:t>
            </w:r>
          </w:p>
        </w:tc>
        <w:tc>
          <w:tcPr>
            <w:tcW w:w="993" w:type="dxa"/>
            <w:vAlign w:val="center"/>
            <w:hideMark/>
          </w:tcPr>
          <w:p w14:paraId="1158B6C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1369244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43A1507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efecto de la deficiencia de fumarasa: ↑fumarato y ↓NADH (por la malato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DH subsiguiente), resultando en una ↓ en el flujo de electrones y ATP.</w:t>
            </w:r>
          </w:p>
        </w:tc>
      </w:tr>
      <w:tr w:rsidR="00EA58BB" w:rsidRPr="003F180F" w14:paraId="52F7BB3F" w14:textId="77777777" w:rsidTr="00EA58BB">
        <w:trPr>
          <w:trHeight w:val="300"/>
        </w:trPr>
        <w:tc>
          <w:tcPr>
            <w:tcW w:w="982" w:type="dxa"/>
            <w:vAlign w:val="center"/>
            <w:hideMark/>
          </w:tcPr>
          <w:p w14:paraId="46C6A23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4.3.20.</w:t>
            </w:r>
          </w:p>
        </w:tc>
        <w:tc>
          <w:tcPr>
            <w:tcW w:w="993" w:type="dxa"/>
            <w:vAlign w:val="center"/>
            <w:hideMark/>
          </w:tcPr>
          <w:p w14:paraId="4D49135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077876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3775F61"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0592DAB1"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las consecuencias de un déficit en PDH (↑piruvato) para deducir la activación de la glucólisis y la fermentación láctica como vías compensatorias para generar ATP y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w:t>
            </w:r>
          </w:p>
          <w:p w14:paraId="6DDC7298"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3D25173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2339EAA6" w14:textId="77777777" w:rsidTr="00EA58BB">
        <w:trPr>
          <w:trHeight w:val="300"/>
        </w:trPr>
        <w:tc>
          <w:tcPr>
            <w:tcW w:w="982" w:type="dxa"/>
            <w:vAlign w:val="center"/>
            <w:hideMark/>
          </w:tcPr>
          <w:p w14:paraId="35E6C43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4.3.21.</w:t>
            </w:r>
          </w:p>
        </w:tc>
        <w:tc>
          <w:tcPr>
            <w:tcW w:w="993" w:type="dxa"/>
            <w:vAlign w:val="center"/>
            <w:hideMark/>
          </w:tcPr>
          <w:p w14:paraId="7101E2E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vAlign w:val="center"/>
            <w:hideMark/>
          </w:tcPr>
          <w:p w14:paraId="706B3E0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D3707FA"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glutaminólisis como vía anaplerótica clave, identificando al α-cetoglutarato como el principal metabolito que ingresa al ciclo a partir de la glutamina.</w:t>
            </w:r>
          </w:p>
        </w:tc>
      </w:tr>
      <w:tr w:rsidR="00EA58BB" w:rsidRPr="003F180F" w14:paraId="2B451BA4" w14:textId="77777777" w:rsidTr="00EA58BB">
        <w:trPr>
          <w:trHeight w:val="300"/>
        </w:trPr>
        <w:tc>
          <w:tcPr>
            <w:tcW w:w="982" w:type="dxa"/>
            <w:vAlign w:val="center"/>
            <w:hideMark/>
          </w:tcPr>
          <w:p w14:paraId="7FEB9A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4.3.22.</w:t>
            </w:r>
          </w:p>
        </w:tc>
        <w:tc>
          <w:tcPr>
            <w:tcW w:w="993" w:type="dxa"/>
            <w:vAlign w:val="center"/>
            <w:hideMark/>
          </w:tcPr>
          <w:p w14:paraId="0C8783B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d</w:t>
            </w:r>
          </w:p>
        </w:tc>
        <w:tc>
          <w:tcPr>
            <w:tcW w:w="709" w:type="dxa"/>
            <w:vAlign w:val="center"/>
            <w:hideMark/>
          </w:tcPr>
          <w:p w14:paraId="45D4368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793CC456"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impacto de la hipoxia: bloqueo de la CTE (↑NADH/FADH</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↓ATP oxidativo y activación de la fermentación láctica para compensar la falta de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w:t>
            </w:r>
          </w:p>
        </w:tc>
      </w:tr>
      <w:tr w:rsidR="00EA58BB" w:rsidRPr="003F180F" w14:paraId="6805DBAC" w14:textId="77777777" w:rsidTr="00EA58BB">
        <w:trPr>
          <w:trHeight w:val="300"/>
        </w:trPr>
        <w:tc>
          <w:tcPr>
            <w:tcW w:w="982" w:type="dxa"/>
            <w:vAlign w:val="center"/>
            <w:hideMark/>
          </w:tcPr>
          <w:p w14:paraId="15423AE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4.3.23.</w:t>
            </w:r>
          </w:p>
        </w:tc>
        <w:tc>
          <w:tcPr>
            <w:tcW w:w="993" w:type="dxa"/>
            <w:vAlign w:val="center"/>
            <w:hideMark/>
          </w:tcPr>
          <w:p w14:paraId="28DB292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7AC5B61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0DE6BDA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conexión entre ejercicio intenso y ↑lactato: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→↑NADH (frena PDH y TCA) →↑piruvato→lactato (para regenerar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w:t>
            </w:r>
          </w:p>
        </w:tc>
      </w:tr>
      <w:tr w:rsidR="00EA58BB" w:rsidRPr="003F180F" w14:paraId="5202636A" w14:textId="77777777" w:rsidTr="00EA58BB">
        <w:trPr>
          <w:trHeight w:val="300"/>
        </w:trPr>
        <w:tc>
          <w:tcPr>
            <w:tcW w:w="982" w:type="dxa"/>
            <w:vAlign w:val="center"/>
            <w:hideMark/>
          </w:tcPr>
          <w:p w14:paraId="43C93D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4.3.24.</w:t>
            </w:r>
          </w:p>
        </w:tc>
        <w:tc>
          <w:tcPr>
            <w:tcW w:w="993" w:type="dxa"/>
            <w:vAlign w:val="center"/>
            <w:hideMark/>
          </w:tcPr>
          <w:p w14:paraId="1A59DB9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709" w:type="dxa"/>
            <w:vAlign w:val="center"/>
            <w:hideMark/>
          </w:tcPr>
          <w:p w14:paraId="044AA4B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E9E17C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bloqueo de la α-cetoglutarato DH: ↑α-cetoglutarato, ↓succinato (a), ↓ producción de NADH y ↓GTP (por falta de succinil-CoA).</w:t>
            </w:r>
          </w:p>
        </w:tc>
      </w:tr>
      <w:tr w:rsidR="00EA58BB" w:rsidRPr="003F180F" w14:paraId="0DB178E9" w14:textId="77777777" w:rsidTr="00EA58BB">
        <w:trPr>
          <w:trHeight w:val="300"/>
        </w:trPr>
        <w:tc>
          <w:tcPr>
            <w:tcW w:w="982" w:type="dxa"/>
            <w:vAlign w:val="center"/>
            <w:hideMark/>
          </w:tcPr>
          <w:p w14:paraId="40ACAF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4.3.25.</w:t>
            </w:r>
          </w:p>
        </w:tc>
        <w:tc>
          <w:tcPr>
            <w:tcW w:w="993" w:type="dxa"/>
            <w:vAlign w:val="center"/>
            <w:hideMark/>
          </w:tcPr>
          <w:p w14:paraId="3BD9757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207C643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F1D9A3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significado de ↑citrato (alto estado energético/ ↑acetil-CoA) y su doble función como inhibidor alostérico de PFK-1 y precursor para la lipogénesis.</w:t>
            </w:r>
          </w:p>
        </w:tc>
      </w:tr>
      <w:tr w:rsidR="00EA58BB" w:rsidRPr="003F180F" w14:paraId="42DA3941" w14:textId="77777777" w:rsidTr="00EA58BB">
        <w:trPr>
          <w:trHeight w:val="300"/>
        </w:trPr>
        <w:tc>
          <w:tcPr>
            <w:tcW w:w="982" w:type="dxa"/>
            <w:vAlign w:val="center"/>
            <w:hideMark/>
          </w:tcPr>
          <w:p w14:paraId="6C78491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4.3.26.</w:t>
            </w:r>
          </w:p>
        </w:tc>
        <w:tc>
          <w:tcPr>
            <w:tcW w:w="993" w:type="dxa"/>
            <w:vAlign w:val="center"/>
            <w:hideMark/>
          </w:tcPr>
          <w:p w14:paraId="5D98543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37E394A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0C9A56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rol prioritario del ciclo de Krebs en células proliferativas: su carácter anfibólico, aportando intermediarios (citrato) para la biosíntesis de lípidos.</w:t>
            </w:r>
          </w:p>
        </w:tc>
      </w:tr>
      <w:tr w:rsidR="00EA58BB" w:rsidRPr="003F180F" w14:paraId="11D6AAC2" w14:textId="77777777" w:rsidTr="00EA58BB">
        <w:trPr>
          <w:trHeight w:val="300"/>
        </w:trPr>
        <w:tc>
          <w:tcPr>
            <w:tcW w:w="982" w:type="dxa"/>
            <w:vAlign w:val="center"/>
            <w:hideMark/>
          </w:tcPr>
          <w:p w14:paraId="48D3433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4.3.27.</w:t>
            </w:r>
          </w:p>
        </w:tc>
        <w:tc>
          <w:tcPr>
            <w:tcW w:w="993" w:type="dxa"/>
            <w:vAlign w:val="center"/>
            <w:hideMark/>
          </w:tcPr>
          <w:p w14:paraId="6BC73FB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c</w:t>
            </w:r>
          </w:p>
        </w:tc>
        <w:tc>
          <w:tcPr>
            <w:tcW w:w="709" w:type="dxa"/>
            <w:vAlign w:val="center"/>
            <w:hideMark/>
          </w:tcPr>
          <w:p w14:paraId="55E4576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3F9D11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inhibición de malato deshidrogenasa: ↑malato (sustrato), ↓OAA (producto/sustrato limitante) y ↓NADH (cofactor producido en la reacción).</w:t>
            </w:r>
          </w:p>
        </w:tc>
      </w:tr>
      <w:tr w:rsidR="00EA58BB" w:rsidRPr="003F180F" w14:paraId="6239E227" w14:textId="77777777" w:rsidTr="00EA58BB">
        <w:trPr>
          <w:trHeight w:val="300"/>
        </w:trPr>
        <w:tc>
          <w:tcPr>
            <w:tcW w:w="982" w:type="dxa"/>
            <w:vAlign w:val="center"/>
            <w:hideMark/>
          </w:tcPr>
          <w:p w14:paraId="73619AA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4.3.28.</w:t>
            </w:r>
          </w:p>
        </w:tc>
        <w:tc>
          <w:tcPr>
            <w:tcW w:w="993" w:type="dxa"/>
            <w:vAlign w:val="center"/>
            <w:hideMark/>
          </w:tcPr>
          <w:p w14:paraId="02780CF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5296D81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7FEDD60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inhibición de citrato sintasa: ↓ entrada de acetil-CoA, ↓ flujo general y ↓ producción de NADH, con la consecuente ↓lipogénesis (vía citrato).</w:t>
            </w:r>
          </w:p>
        </w:tc>
      </w:tr>
      <w:tr w:rsidR="00EA58BB" w:rsidRPr="003F180F" w14:paraId="673A81F2" w14:textId="77777777" w:rsidTr="00EA58BB">
        <w:trPr>
          <w:trHeight w:val="300"/>
        </w:trPr>
        <w:tc>
          <w:tcPr>
            <w:tcW w:w="982" w:type="dxa"/>
            <w:vAlign w:val="center"/>
            <w:hideMark/>
          </w:tcPr>
          <w:p w14:paraId="61A5D0C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4.3.29.</w:t>
            </w:r>
          </w:p>
        </w:tc>
        <w:tc>
          <w:tcPr>
            <w:tcW w:w="993" w:type="dxa"/>
            <w:vAlign w:val="center"/>
            <w:hideMark/>
          </w:tcPr>
          <w:p w14:paraId="314832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39B7AD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685D49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localización y función dual de succinato deshidrogenasa como enzima del ciclo de Krebs y componente integral de la CTE (complejo II).</w:t>
            </w:r>
          </w:p>
        </w:tc>
      </w:tr>
      <w:tr w:rsidR="00EA58BB" w:rsidRPr="003F180F" w14:paraId="7BBD4013" w14:textId="77777777" w:rsidTr="00EA58BB">
        <w:trPr>
          <w:trHeight w:val="300"/>
        </w:trPr>
        <w:tc>
          <w:tcPr>
            <w:tcW w:w="982" w:type="dxa"/>
            <w:vAlign w:val="center"/>
            <w:hideMark/>
          </w:tcPr>
          <w:p w14:paraId="4A9804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4.3.30.</w:t>
            </w:r>
          </w:p>
        </w:tc>
        <w:tc>
          <w:tcPr>
            <w:tcW w:w="993" w:type="dxa"/>
            <w:vAlign w:val="center"/>
            <w:hideMark/>
          </w:tcPr>
          <w:p w14:paraId="44FF9E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1D69C2A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D5D34B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rol del TCA en cáncer, enfocándose en la dependencia de intermediarios (glutaminólisis) y la justificación para inhibidores como estrategia para limitar la proliferación (bloqueo anabólico).</w:t>
            </w:r>
          </w:p>
        </w:tc>
      </w:tr>
      <w:tr w:rsidR="00EA58BB" w:rsidRPr="003F180F" w14:paraId="20B8300A" w14:textId="77777777" w:rsidTr="00EA58BB">
        <w:trPr>
          <w:trHeight w:val="300"/>
        </w:trPr>
        <w:tc>
          <w:tcPr>
            <w:tcW w:w="982" w:type="dxa"/>
            <w:vAlign w:val="center"/>
            <w:hideMark/>
          </w:tcPr>
          <w:p w14:paraId="26501E3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4.3.31.</w:t>
            </w:r>
          </w:p>
        </w:tc>
        <w:tc>
          <w:tcPr>
            <w:tcW w:w="993" w:type="dxa"/>
            <w:vAlign w:val="center"/>
            <w:hideMark/>
          </w:tcPr>
          <w:p w14:paraId="6AA369C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1A1D328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6D2788C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las consecuencias clínicas de la deficiencia de fumarasa: acumulación de fumarato (con toxicidad neurológica) y deficiencia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energética (↓NADH/ATP) por el bloqueo metabólico.</w:t>
            </w:r>
          </w:p>
        </w:tc>
      </w:tr>
      <w:tr w:rsidR="00EA58BB" w:rsidRPr="003F180F" w14:paraId="7C4AD4FC" w14:textId="77777777" w:rsidTr="00EA58BB">
        <w:trPr>
          <w:trHeight w:val="300"/>
        </w:trPr>
        <w:tc>
          <w:tcPr>
            <w:tcW w:w="982" w:type="dxa"/>
            <w:vAlign w:val="center"/>
            <w:hideMark/>
          </w:tcPr>
          <w:p w14:paraId="5517A40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4.3.32.</w:t>
            </w:r>
          </w:p>
        </w:tc>
        <w:tc>
          <w:tcPr>
            <w:tcW w:w="993" w:type="dxa"/>
            <w:vAlign w:val="center"/>
            <w:hideMark/>
          </w:tcPr>
          <w:p w14:paraId="06FBB94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0200408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5EB90D9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las mejores estrategias para medir la actividad del ciclo: medidas directas de respiración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/CO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redox (NADH/NAD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y flujo de carbono (trazadores isotópicos).</w:t>
            </w:r>
          </w:p>
        </w:tc>
      </w:tr>
      <w:tr w:rsidR="00EA58BB" w:rsidRPr="003F180F" w14:paraId="7B31C59C" w14:textId="77777777" w:rsidTr="00EA58BB">
        <w:trPr>
          <w:trHeight w:val="300"/>
        </w:trPr>
        <w:tc>
          <w:tcPr>
            <w:tcW w:w="982" w:type="dxa"/>
            <w:vAlign w:val="center"/>
            <w:hideMark/>
          </w:tcPr>
          <w:p w14:paraId="5DD9BFC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4.3.33.</w:t>
            </w:r>
          </w:p>
        </w:tc>
        <w:tc>
          <w:tcPr>
            <w:tcW w:w="993" w:type="dxa"/>
            <w:vAlign w:val="center"/>
            <w:hideMark/>
          </w:tcPr>
          <w:p w14:paraId="05A0303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6D662A1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036956C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 afirmación de GNG a partir de acetil-CoA, concluyendo que es falsa por la ausencia del ciclo del glioxilato en humanos y el balance de carbono nulo en el TCA (acetil-CoA→2CO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w:t>
            </w:r>
          </w:p>
        </w:tc>
      </w:tr>
      <w:tr w:rsidR="00EA58BB" w:rsidRPr="003F180F" w14:paraId="6CA00C66" w14:textId="77777777" w:rsidTr="00EA58BB">
        <w:trPr>
          <w:trHeight w:val="300"/>
        </w:trPr>
        <w:tc>
          <w:tcPr>
            <w:tcW w:w="982" w:type="dxa"/>
            <w:vAlign w:val="center"/>
            <w:hideMark/>
          </w:tcPr>
          <w:p w14:paraId="5E80D94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4.3.34.</w:t>
            </w:r>
          </w:p>
        </w:tc>
        <w:tc>
          <w:tcPr>
            <w:tcW w:w="993" w:type="dxa"/>
            <w:vAlign w:val="center"/>
            <w:hideMark/>
          </w:tcPr>
          <w:p w14:paraId="101D523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4FE7C96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0A25F12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impacto de inhibir la α-cetoglutarato DH: ↑α-cetoglutarato, ↓ energía (NADH/ATP) y la posible utilidad como fármaco antitumoral al limitar la disponibilidad de intermediarios.</w:t>
            </w:r>
          </w:p>
        </w:tc>
      </w:tr>
      <w:tr w:rsidR="00EA58BB" w:rsidRPr="003F180F" w14:paraId="7247ED1A" w14:textId="77777777" w:rsidTr="00EA58BB">
        <w:trPr>
          <w:trHeight w:val="300"/>
        </w:trPr>
        <w:tc>
          <w:tcPr>
            <w:tcW w:w="982" w:type="dxa"/>
            <w:vAlign w:val="center"/>
            <w:hideMark/>
          </w:tcPr>
          <w:p w14:paraId="5308929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4.3.35.</w:t>
            </w:r>
          </w:p>
        </w:tc>
        <w:tc>
          <w:tcPr>
            <w:tcW w:w="993" w:type="dxa"/>
            <w:vAlign w:val="center"/>
            <w:hideMark/>
          </w:tcPr>
          <w:p w14:paraId="0AECE70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3D66C8A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2B2CD72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Diseñar una estrategia antilipogénica enfocándose en las dianas clave: el precursor (inhibir citrato sintasa), el transporte (bloquear exportación citrato) y el paso limitante de la síntesis de AG (inhibir acetil-CoA carboxilasa).</w:t>
            </w:r>
          </w:p>
        </w:tc>
      </w:tr>
      <w:tr w:rsidR="00EA58BB" w:rsidRPr="003F180F" w14:paraId="6C086F65" w14:textId="77777777" w:rsidTr="00EA58BB">
        <w:trPr>
          <w:trHeight w:val="300"/>
        </w:trPr>
        <w:tc>
          <w:tcPr>
            <w:tcW w:w="982" w:type="dxa"/>
            <w:vAlign w:val="center"/>
            <w:hideMark/>
          </w:tcPr>
          <w:p w14:paraId="4C60062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4.3.36.</w:t>
            </w:r>
          </w:p>
        </w:tc>
        <w:tc>
          <w:tcPr>
            <w:tcW w:w="993" w:type="dxa"/>
            <w:vAlign w:val="center"/>
            <w:hideMark/>
          </w:tcPr>
          <w:p w14:paraId="1AD86B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7B92482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6176CF80"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modificación para ↑energía en músculo, enfocándose en aumentar la velocidad de los pasos limitantes: citrato sintasa (entrada), OAA (co-sustrato) y malato deshidrogenasa (generación de NADH).</w:t>
            </w:r>
          </w:p>
          <w:p w14:paraId="672A71B4"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35E6A30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68C7D71F" w14:textId="77777777" w:rsidTr="00F146C6">
        <w:trPr>
          <w:trHeight w:val="300"/>
        </w:trPr>
        <w:tc>
          <w:tcPr>
            <w:tcW w:w="982" w:type="dxa"/>
            <w:noWrap/>
            <w:vAlign w:val="center"/>
            <w:hideMark/>
          </w:tcPr>
          <w:p w14:paraId="56F9B23D"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4437C0F3"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29F20E9C"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46273277"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3E7703CB" w14:textId="77777777" w:rsidTr="00EA58BB">
        <w:trPr>
          <w:trHeight w:val="300"/>
        </w:trPr>
        <w:tc>
          <w:tcPr>
            <w:tcW w:w="982" w:type="dxa"/>
            <w:vAlign w:val="center"/>
            <w:hideMark/>
          </w:tcPr>
          <w:p w14:paraId="1AA6769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4.3.37.</w:t>
            </w:r>
          </w:p>
        </w:tc>
        <w:tc>
          <w:tcPr>
            <w:tcW w:w="993" w:type="dxa"/>
            <w:vAlign w:val="center"/>
            <w:hideMark/>
          </w:tcPr>
          <w:p w14:paraId="7F1F82B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76E5E7B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6CF6430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modificación para bloquear la entrada de glucosa al TCA y la oxidación, eliminando la PDH, el transporte de piruvato o la isocitrato deshidrogenasa (que detiene el ciclo).</w:t>
            </w:r>
          </w:p>
        </w:tc>
      </w:tr>
      <w:tr w:rsidR="00EA58BB" w:rsidRPr="003F180F" w14:paraId="65747C22" w14:textId="77777777" w:rsidTr="00EA58BB">
        <w:trPr>
          <w:trHeight w:val="300"/>
        </w:trPr>
        <w:tc>
          <w:tcPr>
            <w:tcW w:w="982" w:type="dxa"/>
            <w:vAlign w:val="center"/>
            <w:hideMark/>
          </w:tcPr>
          <w:p w14:paraId="76D953E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4.3.38.</w:t>
            </w:r>
          </w:p>
        </w:tc>
        <w:tc>
          <w:tcPr>
            <w:tcW w:w="993" w:type="dxa"/>
            <w:vAlign w:val="center"/>
            <w:hideMark/>
          </w:tcPr>
          <w:p w14:paraId="0A74472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d</w:t>
            </w:r>
          </w:p>
        </w:tc>
        <w:tc>
          <w:tcPr>
            <w:tcW w:w="709" w:type="dxa"/>
            <w:vAlign w:val="center"/>
            <w:hideMark/>
          </w:tcPr>
          <w:p w14:paraId="29DB017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1D4A2C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la regulación del flujo metabólico en el ciclo de Krebs se ejerce principalmente en sus pasos irreversibles, que son las reacciones de condensación (citrato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sintasa) y las deshidrogenaciones clave (isocitrato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y α-cetoglutarato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w:t>
            </w:r>
          </w:p>
        </w:tc>
      </w:tr>
      <w:tr w:rsidR="00EA58BB" w:rsidRPr="003F180F" w14:paraId="6CB24C9D" w14:textId="77777777" w:rsidTr="00EA58BB">
        <w:trPr>
          <w:trHeight w:val="300"/>
        </w:trPr>
        <w:tc>
          <w:tcPr>
            <w:tcW w:w="982" w:type="dxa"/>
            <w:vAlign w:val="center"/>
            <w:hideMark/>
          </w:tcPr>
          <w:p w14:paraId="40CB232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4.3.39.</w:t>
            </w:r>
          </w:p>
        </w:tc>
        <w:tc>
          <w:tcPr>
            <w:tcW w:w="993" w:type="dxa"/>
            <w:vAlign w:val="center"/>
            <w:hideMark/>
          </w:tcPr>
          <w:p w14:paraId="4C0F8FB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vAlign w:val="center"/>
            <w:hideMark/>
          </w:tcPr>
          <w:p w14:paraId="0C093A7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913EE85"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y comprender que las tres enzimas alostéricamente reguladas y que controlan el flujo son 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sintasa, isocitrato deshidrogenasa y α-cetoglutarato deshidrogenasa.</w:t>
            </w:r>
          </w:p>
        </w:tc>
      </w:tr>
      <w:tr w:rsidR="00EA58BB" w:rsidRPr="003F180F" w14:paraId="6399A12E" w14:textId="77777777" w:rsidTr="00EA58BB">
        <w:trPr>
          <w:trHeight w:val="300"/>
        </w:trPr>
        <w:tc>
          <w:tcPr>
            <w:tcW w:w="982" w:type="dxa"/>
            <w:vAlign w:val="center"/>
            <w:hideMark/>
          </w:tcPr>
          <w:p w14:paraId="0F321D3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4.3.40.</w:t>
            </w:r>
          </w:p>
        </w:tc>
        <w:tc>
          <w:tcPr>
            <w:tcW w:w="993" w:type="dxa"/>
            <w:vAlign w:val="center"/>
            <w:hideMark/>
          </w:tcPr>
          <w:p w14:paraId="1098B74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4DBB096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B63ED7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 regulación alostérica de la isocitrato deshidrogenasa, identificando los efectores que señalan un bajo estado energético o una alta demanda (ADP y Ca</w:t>
            </w:r>
            <w:r w:rsidRPr="003F180F">
              <w:rPr>
                <w:rFonts w:ascii="Arial" w:eastAsia="Times New Roman" w:hAnsi="Arial" w:cs="Arial"/>
                <w:color w:val="000000"/>
                <w:kern w:val="0"/>
                <w:sz w:val="16"/>
                <w:szCs w:val="16"/>
                <w:vertAlign w:val="superscript"/>
                <w:lang w:eastAsia="es-ES"/>
              </w:rPr>
              <w:t>2+</w:t>
            </w:r>
            <w:r w:rsidRPr="003F180F">
              <w:rPr>
                <w:rFonts w:ascii="Arial" w:eastAsia="Times New Roman" w:hAnsi="Arial" w:cs="Arial"/>
                <w:color w:val="000000"/>
                <w:kern w:val="0"/>
                <w:sz w:val="16"/>
                <w:szCs w:val="16"/>
                <w:lang w:eastAsia="es-ES"/>
              </w:rPr>
              <w:t>) como sus activadores.</w:t>
            </w:r>
          </w:p>
        </w:tc>
      </w:tr>
      <w:tr w:rsidR="00EA58BB" w:rsidRPr="003F180F" w14:paraId="4891C13A" w14:textId="77777777" w:rsidTr="00EA58BB">
        <w:trPr>
          <w:trHeight w:val="300"/>
        </w:trPr>
        <w:tc>
          <w:tcPr>
            <w:tcW w:w="982" w:type="dxa"/>
            <w:vAlign w:val="center"/>
            <w:hideMark/>
          </w:tcPr>
          <w:p w14:paraId="17C94F5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4.3.41.</w:t>
            </w:r>
          </w:p>
        </w:tc>
        <w:tc>
          <w:tcPr>
            <w:tcW w:w="993" w:type="dxa"/>
            <w:vAlign w:val="center"/>
            <w:hideMark/>
          </w:tcPr>
          <w:p w14:paraId="20F53FC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7B9B9AB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B8B42E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impacto de un ↑ATP: inhibe la isocitrato deshidrogenasa, provocando la acumulación y exportación de citrato al citosol. Este citrato citosólico es el precursor metabólico para la lipogénesis.</w:t>
            </w:r>
          </w:p>
        </w:tc>
      </w:tr>
      <w:tr w:rsidR="00EA58BB" w:rsidRPr="003F180F" w14:paraId="5F35FE08" w14:textId="77777777" w:rsidTr="00EA58BB">
        <w:trPr>
          <w:trHeight w:val="300"/>
        </w:trPr>
        <w:tc>
          <w:tcPr>
            <w:tcW w:w="982" w:type="dxa"/>
            <w:vAlign w:val="center"/>
            <w:hideMark/>
          </w:tcPr>
          <w:p w14:paraId="1AAEA1D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4.3.42.</w:t>
            </w:r>
          </w:p>
        </w:tc>
        <w:tc>
          <w:tcPr>
            <w:tcW w:w="993" w:type="dxa"/>
            <w:vAlign w:val="center"/>
            <w:hideMark/>
          </w:tcPr>
          <w:p w14:paraId="388391C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2A7CE6A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4AA2AB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función dual del citrato exportado al citosol: actúa como precursor (↑síntesis de AG vía activación de acetil-CoA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carboxilasa) y como señal energética de saciedad (↓glucólisis vía inhibición de PFK-1).</w:t>
            </w:r>
          </w:p>
        </w:tc>
      </w:tr>
      <w:tr w:rsidR="00EA58BB" w:rsidRPr="003F180F" w14:paraId="77278BFA" w14:textId="77777777" w:rsidTr="00EA58BB">
        <w:trPr>
          <w:trHeight w:val="300"/>
        </w:trPr>
        <w:tc>
          <w:tcPr>
            <w:tcW w:w="982" w:type="dxa"/>
            <w:vAlign w:val="center"/>
            <w:hideMark/>
          </w:tcPr>
          <w:p w14:paraId="355F584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4.3.43.</w:t>
            </w:r>
          </w:p>
        </w:tc>
        <w:tc>
          <w:tcPr>
            <w:tcW w:w="993" w:type="dxa"/>
            <w:vAlign w:val="center"/>
            <w:hideMark/>
          </w:tcPr>
          <w:p w14:paraId="25CAF17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759F23B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752B4055"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174FF717"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estrategia para forzar un flujo oxidativo máximo (ATP) y reducir el anabolismo (α-cetoglutarato extraído), lo que exige eliminar la inhibición de las deshidrogenasas clave (IDH y α-cetoglutarato DH) por productos de alto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estado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energético.</w:t>
            </w:r>
          </w:p>
          <w:p w14:paraId="71C6EAB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4100BD17" w14:textId="77777777" w:rsidTr="00EA58BB">
        <w:trPr>
          <w:trHeight w:val="300"/>
        </w:trPr>
        <w:tc>
          <w:tcPr>
            <w:tcW w:w="982" w:type="dxa"/>
            <w:vAlign w:val="center"/>
            <w:hideMark/>
          </w:tcPr>
          <w:p w14:paraId="3E31B4D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4.3.44.</w:t>
            </w:r>
          </w:p>
        </w:tc>
        <w:tc>
          <w:tcPr>
            <w:tcW w:w="993" w:type="dxa"/>
            <w:vAlign w:val="center"/>
            <w:hideMark/>
          </w:tcPr>
          <w:p w14:paraId="13F3832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vAlign w:val="center"/>
            <w:hideMark/>
          </w:tcPr>
          <w:p w14:paraId="7FFA7FD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48069EA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que un ↑NADH/NAD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xml:space="preserve"> indica que la CTE está saturada (alto estado reducido). El NADH es un inhibidor por producto de las principales deshidrogenasas del ciclo (IDH y α-cetoglutarato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DH), ralentizando el flujo total para equilibrar la producción de reductores.</w:t>
            </w:r>
          </w:p>
        </w:tc>
      </w:tr>
      <w:tr w:rsidR="00EA58BB" w:rsidRPr="003F180F" w14:paraId="3D1820B0" w14:textId="77777777" w:rsidTr="00EA58BB">
        <w:trPr>
          <w:trHeight w:val="300"/>
        </w:trPr>
        <w:tc>
          <w:tcPr>
            <w:tcW w:w="982" w:type="dxa"/>
            <w:vAlign w:val="center"/>
            <w:hideMark/>
          </w:tcPr>
          <w:p w14:paraId="5462E81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4.3.45.</w:t>
            </w:r>
          </w:p>
        </w:tc>
        <w:tc>
          <w:tcPr>
            <w:tcW w:w="993" w:type="dxa"/>
            <w:vAlign w:val="center"/>
            <w:hideMark/>
          </w:tcPr>
          <w:p w14:paraId="716E477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vAlign w:val="center"/>
            <w:hideMark/>
          </w:tcPr>
          <w:p w14:paraId="2EB898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AB6423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Ca</w:t>
            </w:r>
            <w:r w:rsidRPr="003F180F">
              <w:rPr>
                <w:rFonts w:ascii="Arial" w:eastAsia="Times New Roman" w:hAnsi="Arial" w:cs="Arial"/>
                <w:color w:val="000000"/>
                <w:kern w:val="0"/>
                <w:sz w:val="16"/>
                <w:szCs w:val="16"/>
                <w:vertAlign w:val="superscript"/>
                <w:lang w:eastAsia="es-ES"/>
              </w:rPr>
              <w:t>2+</w:t>
            </w:r>
            <w:r w:rsidRPr="003F180F">
              <w:rPr>
                <w:rFonts w:ascii="Arial" w:eastAsia="Times New Roman" w:hAnsi="Arial" w:cs="Arial"/>
                <w:color w:val="000000"/>
                <w:kern w:val="0"/>
                <w:sz w:val="16"/>
                <w:szCs w:val="16"/>
                <w:lang w:eastAsia="es-ES"/>
              </w:rPr>
              <w:t xml:space="preserve"> como el principal mecanismo para acoplar la demanda energética (contracción muscular) con la producción de energía: activa la PDH y las dos deshidrogenasas del ciclo ( IDH y α-cetoglutarato DH), aumentando el flujo de acetil-CoA y el rendimiento del ciclo.</w:t>
            </w:r>
          </w:p>
        </w:tc>
      </w:tr>
      <w:tr w:rsidR="00EA58BB" w:rsidRPr="003F180F" w14:paraId="34D905D0" w14:textId="77777777" w:rsidTr="00EA58BB">
        <w:trPr>
          <w:trHeight w:val="300"/>
        </w:trPr>
        <w:tc>
          <w:tcPr>
            <w:tcW w:w="982" w:type="dxa"/>
            <w:vAlign w:val="center"/>
            <w:hideMark/>
          </w:tcPr>
          <w:p w14:paraId="61AAC39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4.3.46.</w:t>
            </w:r>
          </w:p>
        </w:tc>
        <w:tc>
          <w:tcPr>
            <w:tcW w:w="993" w:type="dxa"/>
            <w:vAlign w:val="center"/>
            <w:hideMark/>
          </w:tcPr>
          <w:p w14:paraId="6F1E9F3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04D0057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3B6F388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inactivación de la PDH es un control a largo plazo mediado por la fosforilación de la enzima, catalizada por la PDH quinasa.</w:t>
            </w:r>
          </w:p>
        </w:tc>
      </w:tr>
      <w:tr w:rsidR="00EA58BB" w:rsidRPr="003F180F" w14:paraId="54990625" w14:textId="77777777" w:rsidTr="00EA58BB">
        <w:trPr>
          <w:trHeight w:val="300"/>
        </w:trPr>
        <w:tc>
          <w:tcPr>
            <w:tcW w:w="982" w:type="dxa"/>
            <w:vAlign w:val="center"/>
            <w:hideMark/>
          </w:tcPr>
          <w:p w14:paraId="04C0C3D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4.3.47.</w:t>
            </w:r>
          </w:p>
        </w:tc>
        <w:tc>
          <w:tcPr>
            <w:tcW w:w="993" w:type="dxa"/>
            <w:vAlign w:val="center"/>
            <w:hideMark/>
          </w:tcPr>
          <w:p w14:paraId="72251F2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152959D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E693166"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al ATP y al NADH como los efectores alostéricos que indican un alto nivel de energía y poder reductor, respectivamente, e inhiben las enzimas clave para ralentizar el ciclo.</w:t>
            </w:r>
          </w:p>
        </w:tc>
      </w:tr>
      <w:tr w:rsidR="00EA58BB" w:rsidRPr="003F180F" w14:paraId="3067D739" w14:textId="77777777" w:rsidTr="00EA58BB">
        <w:trPr>
          <w:trHeight w:val="300"/>
        </w:trPr>
        <w:tc>
          <w:tcPr>
            <w:tcW w:w="982" w:type="dxa"/>
            <w:vAlign w:val="center"/>
            <w:hideMark/>
          </w:tcPr>
          <w:p w14:paraId="0D8DAF7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4.3.48.</w:t>
            </w:r>
          </w:p>
        </w:tc>
        <w:tc>
          <w:tcPr>
            <w:tcW w:w="993" w:type="dxa"/>
            <w:vAlign w:val="center"/>
            <w:hideMark/>
          </w:tcPr>
          <w:p w14:paraId="0F90D23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41DCDF4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16F283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concepto de control recíproco: el exceso de acetil-CoA (por β-oxidación) activa la PDH quinasa (d), lo que resulta en la fosforilación e inactivación de la PDH (b), desviando piruvato a gluconeogénesis.</w:t>
            </w:r>
          </w:p>
        </w:tc>
      </w:tr>
      <w:tr w:rsidR="00EA58BB" w:rsidRPr="003F180F" w14:paraId="589E5196" w14:textId="77777777" w:rsidTr="00EA58BB">
        <w:trPr>
          <w:trHeight w:val="300"/>
        </w:trPr>
        <w:tc>
          <w:tcPr>
            <w:tcW w:w="982" w:type="dxa"/>
            <w:vAlign w:val="center"/>
            <w:hideMark/>
          </w:tcPr>
          <w:p w14:paraId="1AB8737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4.3.49.</w:t>
            </w:r>
          </w:p>
        </w:tc>
        <w:tc>
          <w:tcPr>
            <w:tcW w:w="993" w:type="dxa"/>
            <w:vAlign w:val="center"/>
            <w:hideMark/>
          </w:tcPr>
          <w:p w14:paraId="3133245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1206756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CD2A8B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secuencia del ciclo e identificar el sustrato de la aconitasa: citrato. Al inhibirse esta enzima, se acumula el sustrato en ese punto del ciclo.</w:t>
            </w:r>
          </w:p>
        </w:tc>
      </w:tr>
      <w:tr w:rsidR="00EA58BB" w:rsidRPr="003F180F" w14:paraId="08B823A6" w14:textId="77777777" w:rsidTr="00EA58BB">
        <w:trPr>
          <w:trHeight w:val="300"/>
        </w:trPr>
        <w:tc>
          <w:tcPr>
            <w:tcW w:w="982" w:type="dxa"/>
            <w:vAlign w:val="center"/>
            <w:hideMark/>
          </w:tcPr>
          <w:p w14:paraId="4CACC5A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w:t>
            </w:r>
          </w:p>
        </w:tc>
        <w:tc>
          <w:tcPr>
            <w:tcW w:w="993" w:type="dxa"/>
            <w:vAlign w:val="center"/>
            <w:hideMark/>
          </w:tcPr>
          <w:p w14:paraId="1B28640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e</w:t>
            </w:r>
          </w:p>
        </w:tc>
        <w:tc>
          <w:tcPr>
            <w:tcW w:w="709" w:type="dxa"/>
            <w:vAlign w:val="center"/>
            <w:hideMark/>
          </w:tcPr>
          <w:p w14:paraId="779317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0F09605"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el carácter anfibólico del ciclo de Krebs se debe a su participación tanto en rutas catabólicas (oxidación de acetil-CoA) como en rutas anabólicas (provisión de intermediarios para biosíntesis de lípidos, nucleótidos y aminoácidos).</w:t>
            </w:r>
          </w:p>
        </w:tc>
      </w:tr>
      <w:tr w:rsidR="00EA58BB" w:rsidRPr="003F180F" w14:paraId="1D430C92" w14:textId="77777777" w:rsidTr="00EA58BB">
        <w:trPr>
          <w:trHeight w:val="300"/>
        </w:trPr>
        <w:tc>
          <w:tcPr>
            <w:tcW w:w="982" w:type="dxa"/>
            <w:vAlign w:val="center"/>
            <w:hideMark/>
          </w:tcPr>
          <w:p w14:paraId="1B3C450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4.4.2.</w:t>
            </w:r>
          </w:p>
        </w:tc>
        <w:tc>
          <w:tcPr>
            <w:tcW w:w="993" w:type="dxa"/>
            <w:vAlign w:val="center"/>
            <w:hideMark/>
          </w:tcPr>
          <w:p w14:paraId="7230564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436B12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7DAAD1E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la ausencia de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xml:space="preserve"> (anaeróbica) impide la reoxidación de NADH, lo que provoca su acumulación y la inhibición de las deshidrogenasas del ciclo, ralentizándolo. El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xml:space="preserve"> necesario se regenera por fermentación.</w:t>
            </w:r>
          </w:p>
        </w:tc>
      </w:tr>
      <w:tr w:rsidR="00EA58BB" w:rsidRPr="003F180F" w14:paraId="5FB2C676" w14:textId="77777777" w:rsidTr="00EA58BB">
        <w:trPr>
          <w:trHeight w:val="300"/>
        </w:trPr>
        <w:tc>
          <w:tcPr>
            <w:tcW w:w="982" w:type="dxa"/>
            <w:vAlign w:val="center"/>
            <w:hideMark/>
          </w:tcPr>
          <w:p w14:paraId="3045F08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4.4.3.</w:t>
            </w:r>
          </w:p>
        </w:tc>
        <w:tc>
          <w:tcPr>
            <w:tcW w:w="993" w:type="dxa"/>
            <w:vAlign w:val="center"/>
            <w:hideMark/>
          </w:tcPr>
          <w:p w14:paraId="0628C9A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65CBD88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83E0E2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el acetil-CoA es un activador alostérico de la piruvato carboxilasa (PC), garantizando la producción de OAA (anaplerosis) para que pueda condensar con el exceso de acetil-CoA y permitir la entrada al ciclo.</w:t>
            </w:r>
          </w:p>
        </w:tc>
      </w:tr>
      <w:tr w:rsidR="00EA58BB" w:rsidRPr="003F180F" w14:paraId="14A5A71C" w14:textId="77777777" w:rsidTr="00EA58BB">
        <w:trPr>
          <w:trHeight w:val="300"/>
        </w:trPr>
        <w:tc>
          <w:tcPr>
            <w:tcW w:w="982" w:type="dxa"/>
            <w:vAlign w:val="center"/>
            <w:hideMark/>
          </w:tcPr>
          <w:p w14:paraId="68748F3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4.4.4.</w:t>
            </w:r>
          </w:p>
        </w:tc>
        <w:tc>
          <w:tcPr>
            <w:tcW w:w="993" w:type="dxa"/>
            <w:vAlign w:val="center"/>
            <w:hideMark/>
          </w:tcPr>
          <w:p w14:paraId="5AA6C52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4AE5A43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37003CFA" w14:textId="1F9799D6"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escenario de ayuno: el OAA se desvía a la gluconeogénesis (GNG), lo que disminuye su concentración mitocondrial y limita el paso de 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sintasa, frenando el ciclo.</w:t>
            </w:r>
          </w:p>
          <w:p w14:paraId="1F30226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43EBA835" w14:textId="77777777" w:rsidTr="00EA58BB">
        <w:trPr>
          <w:trHeight w:val="300"/>
        </w:trPr>
        <w:tc>
          <w:tcPr>
            <w:tcW w:w="982" w:type="dxa"/>
            <w:vAlign w:val="center"/>
            <w:hideMark/>
          </w:tcPr>
          <w:p w14:paraId="3AF1B15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4.4.5.</w:t>
            </w:r>
          </w:p>
        </w:tc>
        <w:tc>
          <w:tcPr>
            <w:tcW w:w="993" w:type="dxa"/>
            <w:vAlign w:val="center"/>
            <w:hideMark/>
          </w:tcPr>
          <w:p w14:paraId="652D812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e</w:t>
            </w:r>
          </w:p>
        </w:tc>
        <w:tc>
          <w:tcPr>
            <w:tcW w:w="709" w:type="dxa"/>
            <w:vAlign w:val="center"/>
            <w:hideMark/>
          </w:tcPr>
          <w:p w14:paraId="1DC02BC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05D3CA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metabolismo de rumiantes: ↑acetil-CoA (de AG) necesita OAA para oxidarse, pero el OAA se desvía masivamente a la GNG (ya que su principal fuente de carbono es el propionato).</w:t>
            </w:r>
          </w:p>
        </w:tc>
      </w:tr>
      <w:tr w:rsidR="00EA58BB" w:rsidRPr="003F180F" w14:paraId="5B6C07C0" w14:textId="77777777" w:rsidTr="00EA58BB">
        <w:trPr>
          <w:trHeight w:val="300"/>
        </w:trPr>
        <w:tc>
          <w:tcPr>
            <w:tcW w:w="982" w:type="dxa"/>
            <w:vAlign w:val="center"/>
            <w:hideMark/>
          </w:tcPr>
          <w:p w14:paraId="42A0CA4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4.4.6.</w:t>
            </w:r>
          </w:p>
        </w:tc>
        <w:tc>
          <w:tcPr>
            <w:tcW w:w="993" w:type="dxa"/>
            <w:vAlign w:val="center"/>
            <w:hideMark/>
          </w:tcPr>
          <w:p w14:paraId="2D7BE0A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046633A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FD7232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escenario cetogénico: ↓OAA (por GNG) → el acetil-CoA no puede entrar al ciclo y se desvía hacia la síntesis de cuerpos cetónicos.</w:t>
            </w:r>
          </w:p>
        </w:tc>
      </w:tr>
      <w:tr w:rsidR="00EA58BB" w:rsidRPr="003F180F" w14:paraId="68B3674B" w14:textId="77777777" w:rsidTr="00EA58BB">
        <w:trPr>
          <w:trHeight w:val="300"/>
        </w:trPr>
        <w:tc>
          <w:tcPr>
            <w:tcW w:w="982" w:type="dxa"/>
            <w:vAlign w:val="center"/>
            <w:hideMark/>
          </w:tcPr>
          <w:p w14:paraId="5A722B4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4.4.7.</w:t>
            </w:r>
          </w:p>
        </w:tc>
        <w:tc>
          <w:tcPr>
            <w:tcW w:w="993" w:type="dxa"/>
            <w:vAlign w:val="center"/>
            <w:hideMark/>
          </w:tcPr>
          <w:p w14:paraId="68F2935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3D0C31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17D1DA6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bloqueo de piruvato carboxilasa: se impide la formación de OAA a partir de piruvato, lo que bloquea el reabastecimiento del ciclo y detiene la gluconeogénesis (paso anaplerótico clave).</w:t>
            </w:r>
          </w:p>
        </w:tc>
      </w:tr>
      <w:tr w:rsidR="00EA58BB" w:rsidRPr="003F180F" w14:paraId="489DF8AF" w14:textId="77777777" w:rsidTr="00EA58BB">
        <w:trPr>
          <w:trHeight w:val="300"/>
        </w:trPr>
        <w:tc>
          <w:tcPr>
            <w:tcW w:w="982" w:type="dxa"/>
            <w:vAlign w:val="center"/>
            <w:hideMark/>
          </w:tcPr>
          <w:p w14:paraId="458EA0F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4.4.8.</w:t>
            </w:r>
          </w:p>
        </w:tc>
        <w:tc>
          <w:tcPr>
            <w:tcW w:w="993" w:type="dxa"/>
            <w:vAlign w:val="center"/>
            <w:hideMark/>
          </w:tcPr>
          <w:p w14:paraId="0BC1A26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vAlign w:val="center"/>
            <w:hideMark/>
          </w:tcPr>
          <w:p w14:paraId="1E7F591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68A099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conexión entre el ciclo y el hemo: el succinil-CoA (intermediario del ciclo) se condensa con glicina para iniciar la síntesis de porfirinas y, por tanto, el hemo.</w:t>
            </w:r>
          </w:p>
        </w:tc>
      </w:tr>
      <w:tr w:rsidR="00EA58BB" w:rsidRPr="003F180F" w14:paraId="7369470C" w14:textId="77777777" w:rsidTr="00EA58BB">
        <w:trPr>
          <w:trHeight w:val="300"/>
        </w:trPr>
        <w:tc>
          <w:tcPr>
            <w:tcW w:w="982" w:type="dxa"/>
            <w:vAlign w:val="center"/>
            <w:hideMark/>
          </w:tcPr>
          <w:p w14:paraId="6F5A38D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4.4.9.</w:t>
            </w:r>
          </w:p>
        </w:tc>
        <w:tc>
          <w:tcPr>
            <w:tcW w:w="993" w:type="dxa"/>
            <w:vAlign w:val="center"/>
            <w:hideMark/>
          </w:tcPr>
          <w:p w14:paraId="7342DC0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d</w:t>
            </w:r>
          </w:p>
        </w:tc>
        <w:tc>
          <w:tcPr>
            <w:tcW w:w="709" w:type="dxa"/>
            <w:vAlign w:val="center"/>
            <w:hideMark/>
          </w:tcPr>
          <w:p w14:paraId="66FFEF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0397D8EA"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centralidad del OAA en el hígado en ayuno: es un intermediario crítico en el ciclo de Krebs, precursor en la gluconeogénesis y precursor en la síntesis de aminoácidos (vía aspartato).</w:t>
            </w:r>
          </w:p>
        </w:tc>
      </w:tr>
      <w:tr w:rsidR="00EA58BB" w:rsidRPr="003F180F" w14:paraId="7A20ED8D" w14:textId="77777777" w:rsidTr="00EA58BB">
        <w:trPr>
          <w:trHeight w:val="300"/>
        </w:trPr>
        <w:tc>
          <w:tcPr>
            <w:tcW w:w="982" w:type="dxa"/>
            <w:vAlign w:val="center"/>
            <w:hideMark/>
          </w:tcPr>
          <w:p w14:paraId="28D7807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4.4.10.</w:t>
            </w:r>
          </w:p>
        </w:tc>
        <w:tc>
          <w:tcPr>
            <w:tcW w:w="993" w:type="dxa"/>
            <w:vAlign w:val="center"/>
            <w:hideMark/>
          </w:tcPr>
          <w:p w14:paraId="6E68E8E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49BB567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32F19D0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fallo hepático: el hígado es el centro energético, y la disfunción compromete su capacidad para generar energía (↓NADH/ATP) y su rol de provisión de intermediarios clave (GNG, urea, lípidos).</w:t>
            </w:r>
          </w:p>
        </w:tc>
      </w:tr>
      <w:tr w:rsidR="00EA58BB" w:rsidRPr="003F180F" w14:paraId="68F4644A" w14:textId="77777777" w:rsidTr="00F146C6">
        <w:trPr>
          <w:trHeight w:val="300"/>
        </w:trPr>
        <w:tc>
          <w:tcPr>
            <w:tcW w:w="982" w:type="dxa"/>
            <w:noWrap/>
            <w:vAlign w:val="center"/>
            <w:hideMark/>
          </w:tcPr>
          <w:p w14:paraId="40540D1E"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73881AA7"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477361F1"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30813C55"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4DF189DF" w14:textId="77777777" w:rsidTr="00EA58BB">
        <w:trPr>
          <w:trHeight w:val="300"/>
        </w:trPr>
        <w:tc>
          <w:tcPr>
            <w:tcW w:w="982" w:type="dxa"/>
            <w:vAlign w:val="center"/>
            <w:hideMark/>
          </w:tcPr>
          <w:p w14:paraId="5C46314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4.4.11.</w:t>
            </w:r>
          </w:p>
        </w:tc>
        <w:tc>
          <w:tcPr>
            <w:tcW w:w="993" w:type="dxa"/>
            <w:vAlign w:val="center"/>
            <w:hideMark/>
          </w:tcPr>
          <w:p w14:paraId="0BDD892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CE24EA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20F0B8E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el modelo de glutaminólisis tumoral, donde a) la glutamina alimenta el ciclo vía α-cetoglutarato para bifurcarse; c) a aspartato (nucleótidos) y d) a citrato (lípidos), manteniendo el anabolismo de la célula cancerosa.</w:t>
            </w:r>
          </w:p>
        </w:tc>
      </w:tr>
      <w:tr w:rsidR="00EA58BB" w:rsidRPr="003F180F" w14:paraId="0A2607DA" w14:textId="77777777" w:rsidTr="00EA58BB">
        <w:trPr>
          <w:trHeight w:val="300"/>
        </w:trPr>
        <w:tc>
          <w:tcPr>
            <w:tcW w:w="982" w:type="dxa"/>
            <w:vAlign w:val="center"/>
            <w:hideMark/>
          </w:tcPr>
          <w:p w14:paraId="46430CB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4.4.12.</w:t>
            </w:r>
          </w:p>
        </w:tc>
        <w:tc>
          <w:tcPr>
            <w:tcW w:w="993" w:type="dxa"/>
            <w:vAlign w:val="center"/>
            <w:hideMark/>
          </w:tcPr>
          <w:p w14:paraId="154AFCF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709" w:type="dxa"/>
            <w:vAlign w:val="center"/>
            <w:hideMark/>
          </w:tcPr>
          <w:p w14:paraId="78D6F2E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6930A49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bloqueo de PEPCK en ayuno: a) el OAA deja de convertirse en PEP y se acumula en la matriz; b) al haber más OAA disponible, aumenta su condensación con acetil-CoA por la citrato sintasa, de modo que el acetil-CoA entra en el ciclo de Krebs en lugar de desviarse a la cetogénesis.</w:t>
            </w:r>
          </w:p>
        </w:tc>
      </w:tr>
      <w:tr w:rsidR="00EA58BB" w:rsidRPr="003F180F" w14:paraId="7647BDC2" w14:textId="77777777" w:rsidTr="00EA58BB">
        <w:trPr>
          <w:trHeight w:val="300"/>
        </w:trPr>
        <w:tc>
          <w:tcPr>
            <w:tcW w:w="982" w:type="dxa"/>
            <w:vAlign w:val="center"/>
            <w:hideMark/>
          </w:tcPr>
          <w:p w14:paraId="7007DA0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4.4.13.</w:t>
            </w:r>
          </w:p>
        </w:tc>
        <w:tc>
          <w:tcPr>
            <w:tcW w:w="993" w:type="dxa"/>
            <w:vAlign w:val="center"/>
            <w:hideMark/>
          </w:tcPr>
          <w:p w14:paraId="7843782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F668DD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2C5C918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la anaplerosis: a) Administrar precursores que entren en la ruta (propionato). c) Sobreexpresar la enzima anaplerótica principal (PC). d) Administrar aminoácidos que se transaminen a intermediarios del ciclo (aspartato/glutamato).</w:t>
            </w:r>
          </w:p>
        </w:tc>
      </w:tr>
      <w:tr w:rsidR="00EA58BB" w:rsidRPr="003F180F" w14:paraId="2F1C5B95" w14:textId="77777777" w:rsidTr="00EA58BB">
        <w:trPr>
          <w:trHeight w:val="300"/>
        </w:trPr>
        <w:tc>
          <w:tcPr>
            <w:tcW w:w="982" w:type="dxa"/>
            <w:vAlign w:val="center"/>
            <w:hideMark/>
          </w:tcPr>
          <w:p w14:paraId="3947B3E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4.4.14.</w:t>
            </w:r>
          </w:p>
        </w:tc>
        <w:tc>
          <w:tcPr>
            <w:tcW w:w="993" w:type="dxa"/>
            <w:vAlign w:val="center"/>
            <w:hideMark/>
          </w:tcPr>
          <w:p w14:paraId="0ECCE16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 e</w:t>
            </w:r>
          </w:p>
        </w:tc>
        <w:tc>
          <w:tcPr>
            <w:tcW w:w="709" w:type="dxa"/>
            <w:vAlign w:val="center"/>
            <w:hideMark/>
          </w:tcPr>
          <w:p w14:paraId="64F039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6EE3AAC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 necesidad de anaplerosis: b) la extracción constante de intermediarios (anfibolismo) d) reduce la concentración de OAA, que es el sustrato limitante. e) Reabastecer el OAA es vital para mantener la oxidación de acetil-CoA.</w:t>
            </w:r>
          </w:p>
        </w:tc>
      </w:tr>
      <w:tr w:rsidR="00EA58BB" w:rsidRPr="003F180F" w14:paraId="322FD0A5" w14:textId="77777777" w:rsidTr="00EA58BB">
        <w:trPr>
          <w:trHeight w:val="300"/>
        </w:trPr>
        <w:tc>
          <w:tcPr>
            <w:tcW w:w="982" w:type="dxa"/>
            <w:vAlign w:val="center"/>
            <w:hideMark/>
          </w:tcPr>
          <w:p w14:paraId="6DF2263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4.4.15.</w:t>
            </w:r>
          </w:p>
        </w:tc>
        <w:tc>
          <w:tcPr>
            <w:tcW w:w="993" w:type="dxa"/>
            <w:vAlign w:val="center"/>
            <w:hideMark/>
          </w:tcPr>
          <w:p w14:paraId="7DAFEF1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6173C4F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3158AE9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y comprender que anaplerosis es reabastecimiento (suministro) y cataplerosis es extracción (consumo) de intermediarios para rutas externas.</w:t>
            </w:r>
          </w:p>
        </w:tc>
      </w:tr>
      <w:tr w:rsidR="00EA58BB" w:rsidRPr="003F180F" w14:paraId="56B48BA0" w14:textId="77777777" w:rsidTr="00EA58BB">
        <w:trPr>
          <w:trHeight w:val="300"/>
        </w:trPr>
        <w:tc>
          <w:tcPr>
            <w:tcW w:w="982" w:type="dxa"/>
            <w:vAlign w:val="center"/>
            <w:hideMark/>
          </w:tcPr>
          <w:p w14:paraId="3D33E51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4.4.16.</w:t>
            </w:r>
          </w:p>
        </w:tc>
        <w:tc>
          <w:tcPr>
            <w:tcW w:w="993" w:type="dxa"/>
            <w:vAlign w:val="center"/>
            <w:hideMark/>
          </w:tcPr>
          <w:p w14:paraId="0AE8D52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2146610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4045EC6"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los intermediarios clave de extracción: citrato (precursor de acetil-CoA para lípidos) y malato (precursor de OAA para GNG o transportador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lanzaderas).</w:t>
            </w:r>
          </w:p>
        </w:tc>
      </w:tr>
      <w:tr w:rsidR="00EA58BB" w:rsidRPr="003F180F" w14:paraId="424B930F" w14:textId="77777777" w:rsidTr="00EA58BB">
        <w:trPr>
          <w:trHeight w:val="300"/>
        </w:trPr>
        <w:tc>
          <w:tcPr>
            <w:tcW w:w="982" w:type="dxa"/>
            <w:vAlign w:val="center"/>
            <w:hideMark/>
          </w:tcPr>
          <w:p w14:paraId="675D4DB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4.4.17.</w:t>
            </w:r>
          </w:p>
        </w:tc>
        <w:tc>
          <w:tcPr>
            <w:tcW w:w="993" w:type="dxa"/>
            <w:vAlign w:val="center"/>
            <w:hideMark/>
          </w:tcPr>
          <w:p w14:paraId="017B687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7663177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287E43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metabolismo específico del corazón: el músculo cardiaco y esquelético obtienen su principal aporte anaplerótico mediante la transaminación de aminoácidos como aspartato o glutamato a OAA y α-cetoglutarato, respectivamente.</w:t>
            </w:r>
          </w:p>
        </w:tc>
      </w:tr>
      <w:tr w:rsidR="00EA58BB" w:rsidRPr="003F180F" w14:paraId="1839D599" w14:textId="77777777" w:rsidTr="00EA58BB">
        <w:trPr>
          <w:trHeight w:val="300"/>
        </w:trPr>
        <w:tc>
          <w:tcPr>
            <w:tcW w:w="982" w:type="dxa"/>
            <w:vAlign w:val="center"/>
            <w:hideMark/>
          </w:tcPr>
          <w:p w14:paraId="6855884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4.4.18.</w:t>
            </w:r>
          </w:p>
        </w:tc>
        <w:tc>
          <w:tcPr>
            <w:tcW w:w="993" w:type="dxa"/>
            <w:vAlign w:val="center"/>
            <w:hideMark/>
          </w:tcPr>
          <w:p w14:paraId="345AFAB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w:t>
            </w:r>
          </w:p>
        </w:tc>
        <w:tc>
          <w:tcPr>
            <w:tcW w:w="709" w:type="dxa"/>
            <w:vAlign w:val="center"/>
            <w:hideMark/>
          </w:tcPr>
          <w:p w14:paraId="21512B4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41F612B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regulación alostérica de la PC: es activada por un exceso de acetil-CoA para reabastecer el OAA, asegurando así el primer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paso del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Krebs.</w:t>
            </w:r>
          </w:p>
        </w:tc>
      </w:tr>
      <w:tr w:rsidR="00EA58BB" w:rsidRPr="003F180F" w14:paraId="15965FAE" w14:textId="77777777" w:rsidTr="00EA58BB">
        <w:trPr>
          <w:trHeight w:val="300"/>
        </w:trPr>
        <w:tc>
          <w:tcPr>
            <w:tcW w:w="982" w:type="dxa"/>
            <w:vAlign w:val="center"/>
            <w:hideMark/>
          </w:tcPr>
          <w:p w14:paraId="7DC4088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w:t>
            </w:r>
          </w:p>
        </w:tc>
        <w:tc>
          <w:tcPr>
            <w:tcW w:w="993" w:type="dxa"/>
            <w:vAlign w:val="center"/>
            <w:hideMark/>
          </w:tcPr>
          <w:p w14:paraId="6486FFF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2A17D04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E9CEF5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germinación de semillas (y el metabolismo de patógenos) dependen de la movilización de grasas (β-oxidación) como única fuente de carbono y energía, lo que requiere el ciclo del glioxilato para GNG.</w:t>
            </w:r>
          </w:p>
        </w:tc>
      </w:tr>
      <w:tr w:rsidR="00EA58BB" w:rsidRPr="003F180F" w14:paraId="0368C642" w14:textId="77777777" w:rsidTr="00EA58BB">
        <w:trPr>
          <w:trHeight w:val="300"/>
        </w:trPr>
        <w:tc>
          <w:tcPr>
            <w:tcW w:w="982" w:type="dxa"/>
            <w:vAlign w:val="center"/>
            <w:hideMark/>
          </w:tcPr>
          <w:p w14:paraId="44E15AE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4.5.2.</w:t>
            </w:r>
          </w:p>
        </w:tc>
        <w:tc>
          <w:tcPr>
            <w:tcW w:w="993" w:type="dxa"/>
            <w:vAlign w:val="center"/>
            <w:hideMark/>
          </w:tcPr>
          <w:p w14:paraId="1469D8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 e</w:t>
            </w:r>
          </w:p>
        </w:tc>
        <w:tc>
          <w:tcPr>
            <w:tcW w:w="709" w:type="dxa"/>
            <w:vAlign w:val="center"/>
            <w:hideMark/>
          </w:tcPr>
          <w:p w14:paraId="3BB17AE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2C53AA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características del ciclo del glioxilato: b) Síntesis neta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carbohidratos a partir de grasas; d) balance neto (2 acetil-CoA→succinato de 4C); e) Regulación clave a nivel de citrato sintasa (entre otras).</w:t>
            </w:r>
          </w:p>
        </w:tc>
      </w:tr>
      <w:tr w:rsidR="00EA58BB" w:rsidRPr="003F180F" w14:paraId="69E98508" w14:textId="77777777" w:rsidTr="00EA58BB">
        <w:trPr>
          <w:trHeight w:val="300"/>
        </w:trPr>
        <w:tc>
          <w:tcPr>
            <w:tcW w:w="982" w:type="dxa"/>
            <w:vAlign w:val="center"/>
            <w:hideMark/>
          </w:tcPr>
          <w:p w14:paraId="658A896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4.5.3.</w:t>
            </w:r>
          </w:p>
        </w:tc>
        <w:tc>
          <w:tcPr>
            <w:tcW w:w="993" w:type="dxa"/>
            <w:vAlign w:val="center"/>
            <w:hideMark/>
          </w:tcPr>
          <w:p w14:paraId="0EC6DDF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7E3DE52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78D119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la malato sintasa como una de las enzimas exclusivas del ciclo del glioxilato, y por tanto, su sobreexpresión es un marcador inequívoco de la ruta en comparación con el ciclo de Krebs.</w:t>
            </w:r>
          </w:p>
        </w:tc>
      </w:tr>
      <w:tr w:rsidR="00EA58BB" w:rsidRPr="003F180F" w14:paraId="5DE1F66B" w14:textId="77777777" w:rsidTr="00EA58BB">
        <w:trPr>
          <w:trHeight w:val="300"/>
        </w:trPr>
        <w:tc>
          <w:tcPr>
            <w:tcW w:w="982" w:type="dxa"/>
            <w:vAlign w:val="center"/>
            <w:hideMark/>
          </w:tcPr>
          <w:p w14:paraId="3EA16B4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4.5.4.</w:t>
            </w:r>
          </w:p>
        </w:tc>
        <w:tc>
          <w:tcPr>
            <w:tcW w:w="993" w:type="dxa"/>
            <w:vAlign w:val="center"/>
            <w:hideMark/>
          </w:tcPr>
          <w:p w14:paraId="519E82A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907090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DF2FD0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ventajas del ciclo del glioxilato: a) Permite la GNG neta desde acetil-CoA; c) Evita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las</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dos descarboxilaciones del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Krebs (conservación del C); d) Utiliza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acetato (acetil-CoA) como fuente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carbono.</w:t>
            </w:r>
          </w:p>
        </w:tc>
      </w:tr>
      <w:tr w:rsidR="00EA58BB" w:rsidRPr="003F180F" w14:paraId="4A6F14FD" w14:textId="77777777" w:rsidTr="00EA58BB">
        <w:trPr>
          <w:trHeight w:val="300"/>
        </w:trPr>
        <w:tc>
          <w:tcPr>
            <w:tcW w:w="982" w:type="dxa"/>
            <w:vAlign w:val="center"/>
            <w:hideMark/>
          </w:tcPr>
          <w:p w14:paraId="40B750E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4.5.5.</w:t>
            </w:r>
          </w:p>
        </w:tc>
        <w:tc>
          <w:tcPr>
            <w:tcW w:w="993" w:type="dxa"/>
            <w:vAlign w:val="center"/>
            <w:hideMark/>
          </w:tcPr>
          <w:p w14:paraId="53A73BD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51B0122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AB55AF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el rol del ciclo en patógenos: a) les permite sobrevivir usando grasas (acetil-CoA) en entornos pobres en glucosa; c) esto se logra a través de la gluconeogénesis a partir de acetato (vía acetil-CoA).</w:t>
            </w:r>
          </w:p>
        </w:tc>
      </w:tr>
      <w:tr w:rsidR="00EA58BB" w:rsidRPr="003F180F" w14:paraId="2DCB843C" w14:textId="77777777" w:rsidTr="00EA58BB">
        <w:trPr>
          <w:trHeight w:val="300"/>
        </w:trPr>
        <w:tc>
          <w:tcPr>
            <w:tcW w:w="982" w:type="dxa"/>
            <w:vAlign w:val="center"/>
            <w:hideMark/>
          </w:tcPr>
          <w:p w14:paraId="2284F94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4.5.6.</w:t>
            </w:r>
          </w:p>
        </w:tc>
        <w:tc>
          <w:tcPr>
            <w:tcW w:w="993" w:type="dxa"/>
            <w:vAlign w:val="center"/>
            <w:hideMark/>
          </w:tcPr>
          <w:p w14:paraId="625C5B6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0C2A8D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78BEB3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que la isocitrato liasa es una enzima exclusiva y esencial para 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del glioxilato, por lo que su pérdida bloquea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directamente esta ruta.</w:t>
            </w:r>
          </w:p>
        </w:tc>
      </w:tr>
      <w:tr w:rsidR="00EA58BB" w:rsidRPr="003F180F" w14:paraId="6237F5AB" w14:textId="77777777" w:rsidTr="00EA58BB">
        <w:trPr>
          <w:trHeight w:val="300"/>
        </w:trPr>
        <w:tc>
          <w:tcPr>
            <w:tcW w:w="982" w:type="dxa"/>
            <w:vAlign w:val="center"/>
            <w:hideMark/>
          </w:tcPr>
          <w:p w14:paraId="739CB0C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4.5.7.</w:t>
            </w:r>
          </w:p>
        </w:tc>
        <w:tc>
          <w:tcPr>
            <w:tcW w:w="993" w:type="dxa"/>
            <w:vAlign w:val="center"/>
            <w:hideMark/>
          </w:tcPr>
          <w:p w14:paraId="5D37EC2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456CB1F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5F5653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función de la malato sintasa: a) su eliminación impide la formación de malato y, por lo tanto, c) reduce la capacidad neta de generar carbohidratos (GNG).</w:t>
            </w:r>
          </w:p>
        </w:tc>
      </w:tr>
      <w:tr w:rsidR="00EA58BB" w:rsidRPr="003F180F" w14:paraId="611B504F" w14:textId="77777777" w:rsidTr="00EA58BB">
        <w:trPr>
          <w:trHeight w:val="300"/>
        </w:trPr>
        <w:tc>
          <w:tcPr>
            <w:tcW w:w="982" w:type="dxa"/>
            <w:vAlign w:val="center"/>
            <w:hideMark/>
          </w:tcPr>
          <w:p w14:paraId="17D89E7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4.5.8.</w:t>
            </w:r>
          </w:p>
        </w:tc>
        <w:tc>
          <w:tcPr>
            <w:tcW w:w="993" w:type="dxa"/>
            <w:vAlign w:val="center"/>
            <w:hideMark/>
          </w:tcPr>
          <w:p w14:paraId="6C4483B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1B7EC6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6986529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que la elección de ruta se basa en la función: b) acetato (fuente de C de grasas) activa el ciclo anabólico; d) Necesidad de GNG activa el ciclo anaplerótico para obtener OAA.</w:t>
            </w:r>
          </w:p>
        </w:tc>
      </w:tr>
      <w:tr w:rsidR="00EA58BB" w:rsidRPr="003F180F" w14:paraId="5F3D0CFD" w14:textId="77777777" w:rsidTr="00EA58BB">
        <w:trPr>
          <w:trHeight w:val="300"/>
        </w:trPr>
        <w:tc>
          <w:tcPr>
            <w:tcW w:w="982" w:type="dxa"/>
            <w:vAlign w:val="center"/>
            <w:hideMark/>
          </w:tcPr>
          <w:p w14:paraId="5D5D755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4.5.9.</w:t>
            </w:r>
          </w:p>
        </w:tc>
        <w:tc>
          <w:tcPr>
            <w:tcW w:w="993" w:type="dxa"/>
            <w:vAlign w:val="center"/>
            <w:hideMark/>
          </w:tcPr>
          <w:p w14:paraId="656A5B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d</w:t>
            </w:r>
          </w:p>
        </w:tc>
        <w:tc>
          <w:tcPr>
            <w:tcW w:w="709" w:type="dxa"/>
            <w:vAlign w:val="center"/>
            <w:hideMark/>
          </w:tcPr>
          <w:p w14:paraId="3C5335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F4117D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que las dos enzimas exclusivas (isocitrato liasa y malato sintasa) actúan como un bypass que evita las dos descarboxilaciones oxidativas (por IDH y α-cetoglutarato DH), logrando un balance positivo de carbono.</w:t>
            </w:r>
          </w:p>
        </w:tc>
      </w:tr>
      <w:tr w:rsidR="00EA58BB" w:rsidRPr="003F180F" w14:paraId="7C08C933" w14:textId="77777777" w:rsidTr="00EA58BB">
        <w:trPr>
          <w:trHeight w:val="300"/>
        </w:trPr>
        <w:tc>
          <w:tcPr>
            <w:tcW w:w="982" w:type="dxa"/>
            <w:vAlign w:val="center"/>
            <w:hideMark/>
          </w:tcPr>
          <w:p w14:paraId="44283D5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4.5.10.</w:t>
            </w:r>
          </w:p>
        </w:tc>
        <w:tc>
          <w:tcPr>
            <w:tcW w:w="993" w:type="dxa"/>
            <w:vAlign w:val="center"/>
            <w:hideMark/>
          </w:tcPr>
          <w:p w14:paraId="56C6475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0FAB9D7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45C39A7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bacteria acetótrofa requiere a) introducir el ciclo del glioxilato y d) sobreexpresar la isocitrato liasa (la enzima que inicia el bypass que conserva el carbono).</w:t>
            </w:r>
          </w:p>
        </w:tc>
      </w:tr>
      <w:tr w:rsidR="00EA58BB" w:rsidRPr="003F180F" w14:paraId="7B870F4E" w14:textId="77777777" w:rsidTr="00EA58BB">
        <w:trPr>
          <w:trHeight w:val="300"/>
        </w:trPr>
        <w:tc>
          <w:tcPr>
            <w:tcW w:w="982" w:type="dxa"/>
            <w:vAlign w:val="center"/>
            <w:hideMark/>
          </w:tcPr>
          <w:p w14:paraId="781B95C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4.5.11.</w:t>
            </w:r>
          </w:p>
        </w:tc>
        <w:tc>
          <w:tcPr>
            <w:tcW w:w="993" w:type="dxa"/>
            <w:vAlign w:val="center"/>
            <w:hideMark/>
          </w:tcPr>
          <w:p w14:paraId="554E9F1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439B8B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570981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beneficio evolutivo: a) Permite GNG neta a partir de acetil-CoA (lípidos); c) Evita la pérdida de carbono como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(las descarboxilaciones); d) Genera succinato/malato como precursores de OAA y azúcares.</w:t>
            </w:r>
          </w:p>
        </w:tc>
      </w:tr>
      <w:tr w:rsidR="00EA58BB" w:rsidRPr="003F180F" w14:paraId="25AD4090" w14:textId="77777777" w:rsidTr="00EA58BB">
        <w:trPr>
          <w:trHeight w:val="300"/>
        </w:trPr>
        <w:tc>
          <w:tcPr>
            <w:tcW w:w="982" w:type="dxa"/>
            <w:vAlign w:val="center"/>
            <w:hideMark/>
          </w:tcPr>
          <w:p w14:paraId="07630DA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4.5.12.</w:t>
            </w:r>
          </w:p>
        </w:tc>
        <w:tc>
          <w:tcPr>
            <w:tcW w:w="993" w:type="dxa"/>
            <w:vAlign w:val="center"/>
            <w:hideMark/>
          </w:tcPr>
          <w:p w14:paraId="7E0FDCA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1906E0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5CD9AC2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Diseñar el experimento: d) la clave es la ausencia de </w:t>
            </w:r>
            <w:r>
              <w:rPr>
                <w:rFonts w:ascii="Arial" w:eastAsia="Times New Roman" w:hAnsi="Arial" w:cs="Arial"/>
                <w:color w:val="000000"/>
                <w:kern w:val="0"/>
                <w:sz w:val="16"/>
                <w:szCs w:val="16"/>
                <w:vertAlign w:val="superscript"/>
                <w:lang w:eastAsia="es-ES"/>
              </w:rPr>
              <w:t>14</w:t>
            </w:r>
            <w:r>
              <w:rPr>
                <w:rFonts w:ascii="Arial" w:eastAsia="Times New Roman" w:hAnsi="Arial" w:cs="Arial"/>
                <w:color w:val="000000"/>
                <w:kern w:val="0"/>
                <w:sz w:val="16"/>
                <w:szCs w:val="16"/>
                <w:lang w:eastAsia="es-ES"/>
              </w:rPr>
              <w:t>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(no hay descarboxilaciones). a) La marca aparecería en succinato/malato y c) en la glucosa (producto final de GNG).</w:t>
            </w:r>
          </w:p>
        </w:tc>
      </w:tr>
      <w:tr w:rsidR="00EA58BB" w:rsidRPr="003F180F" w14:paraId="3A5242A5" w14:textId="77777777" w:rsidTr="00EA58BB">
        <w:trPr>
          <w:trHeight w:val="300"/>
        </w:trPr>
        <w:tc>
          <w:tcPr>
            <w:tcW w:w="982" w:type="dxa"/>
            <w:vAlign w:val="center"/>
            <w:hideMark/>
          </w:tcPr>
          <w:p w14:paraId="02928E3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4.5.13.</w:t>
            </w:r>
          </w:p>
        </w:tc>
        <w:tc>
          <w:tcPr>
            <w:tcW w:w="993" w:type="dxa"/>
            <w:vAlign w:val="center"/>
            <w:hideMark/>
          </w:tcPr>
          <w:p w14:paraId="4B6756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567EDF1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5C40BAF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balance de carbono en mamíferos: a) el acetil-CoA se oxida completamente a CO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xml:space="preserve"> en 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Krebs. c) balance nulo (2C entran, 2C se pierden). d) Carecen</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las</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enzimas</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exclusivas del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del glioxilato para evitar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pérdida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carbono.</w:t>
            </w:r>
          </w:p>
        </w:tc>
      </w:tr>
      <w:tr w:rsidR="00EA58BB" w:rsidRPr="003F180F" w14:paraId="3EE97ED3" w14:textId="77777777" w:rsidTr="00EA58BB">
        <w:trPr>
          <w:trHeight w:val="300"/>
        </w:trPr>
        <w:tc>
          <w:tcPr>
            <w:tcW w:w="982" w:type="dxa"/>
            <w:vAlign w:val="center"/>
            <w:hideMark/>
          </w:tcPr>
          <w:p w14:paraId="00D3796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4.5.14.</w:t>
            </w:r>
          </w:p>
        </w:tc>
        <w:tc>
          <w:tcPr>
            <w:tcW w:w="993" w:type="dxa"/>
            <w:vAlign w:val="center"/>
            <w:hideMark/>
          </w:tcPr>
          <w:p w14:paraId="4BE5268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w:t>
            </w:r>
          </w:p>
        </w:tc>
        <w:tc>
          <w:tcPr>
            <w:tcW w:w="709" w:type="dxa"/>
            <w:vAlign w:val="center"/>
            <w:hideMark/>
          </w:tcPr>
          <w:p w14:paraId="310304A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5BD614D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Diseñar el control recíproco por modificación covalente: b) acetil-CoA (grasas) activa una quinasa que fosforila e inactiva la IDH (ciclo de Krebs). c) El isocitrato acumulado se desvía hacia la isocitrato liasa (activando el ciclo del glioxilato).</w:t>
            </w:r>
          </w:p>
        </w:tc>
      </w:tr>
      <w:tr w:rsidR="00EA58BB" w:rsidRPr="003F180F" w14:paraId="1D0EE5A8" w14:textId="77777777" w:rsidTr="00EA58BB">
        <w:trPr>
          <w:trHeight w:val="300"/>
        </w:trPr>
        <w:tc>
          <w:tcPr>
            <w:tcW w:w="982" w:type="dxa"/>
            <w:vAlign w:val="center"/>
            <w:hideMark/>
          </w:tcPr>
          <w:p w14:paraId="1EB349E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4.5.15.</w:t>
            </w:r>
          </w:p>
        </w:tc>
        <w:tc>
          <w:tcPr>
            <w:tcW w:w="993" w:type="dxa"/>
            <w:vAlign w:val="center"/>
            <w:hideMark/>
          </w:tcPr>
          <w:p w14:paraId="5F2625C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5584832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7A982E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que, al evitar las descarboxilaciones, el ciclo genera succinato (4C) de manera neta, el cual se incorpora al ciclo de Krebs para GNG.</w:t>
            </w:r>
          </w:p>
        </w:tc>
      </w:tr>
      <w:tr w:rsidR="00EA58BB" w:rsidRPr="003F180F" w14:paraId="7F2A1075" w14:textId="77777777" w:rsidTr="00EA58BB">
        <w:trPr>
          <w:trHeight w:val="300"/>
        </w:trPr>
        <w:tc>
          <w:tcPr>
            <w:tcW w:w="982" w:type="dxa"/>
            <w:vAlign w:val="center"/>
            <w:hideMark/>
          </w:tcPr>
          <w:p w14:paraId="5F8D116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4.5.16.</w:t>
            </w:r>
          </w:p>
        </w:tc>
        <w:tc>
          <w:tcPr>
            <w:tcW w:w="993" w:type="dxa"/>
            <w:vAlign w:val="center"/>
            <w:hideMark/>
          </w:tcPr>
          <w:p w14:paraId="41E29A0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w:t>
            </w:r>
          </w:p>
        </w:tc>
        <w:tc>
          <w:tcPr>
            <w:tcW w:w="709" w:type="dxa"/>
            <w:vAlign w:val="center"/>
            <w:hideMark/>
          </w:tcPr>
          <w:p w14:paraId="2D3BDC0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6C75D2E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función de bypass de la isocitrato liasa: al evitar la descarboxilación se conserva el carbono y se permite la síntesis neta de carbohidratos (GNG) a partir de lípidos.</w:t>
            </w:r>
          </w:p>
        </w:tc>
      </w:tr>
      <w:tr w:rsidR="00EA58BB" w:rsidRPr="003F180F" w14:paraId="3D6573E5" w14:textId="77777777" w:rsidTr="00F146C6">
        <w:trPr>
          <w:trHeight w:val="300"/>
        </w:trPr>
        <w:tc>
          <w:tcPr>
            <w:tcW w:w="982" w:type="dxa"/>
            <w:noWrap/>
            <w:vAlign w:val="center"/>
            <w:hideMark/>
          </w:tcPr>
          <w:p w14:paraId="58ED2CDA"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1DDE8B01"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7D8756BD"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4C178566"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592D439E" w14:textId="77777777" w:rsidTr="00EA58BB">
        <w:trPr>
          <w:trHeight w:val="300"/>
        </w:trPr>
        <w:tc>
          <w:tcPr>
            <w:tcW w:w="982" w:type="dxa"/>
            <w:vAlign w:val="center"/>
            <w:hideMark/>
          </w:tcPr>
          <w:p w14:paraId="0BC65F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4.5.17.</w:t>
            </w:r>
          </w:p>
        </w:tc>
        <w:tc>
          <w:tcPr>
            <w:tcW w:w="993" w:type="dxa"/>
            <w:vAlign w:val="center"/>
            <w:hideMark/>
          </w:tcPr>
          <w:p w14:paraId="544E5D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d</w:t>
            </w:r>
          </w:p>
        </w:tc>
        <w:tc>
          <w:tcPr>
            <w:tcW w:w="709" w:type="dxa"/>
            <w:vAlign w:val="center"/>
            <w:hideMark/>
          </w:tcPr>
          <w:p w14:paraId="5D69C1C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D3C9BA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flujo interorganelar: c) el succinato (producto neto) sale del glioxisoma y entra en la mitocondria para formar OAA. d) el OAA resultante en la mitocondria se exporta al citosol (como malato/aspartato) para iniciar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gluconeogénesis.</w:t>
            </w:r>
          </w:p>
        </w:tc>
      </w:tr>
    </w:tbl>
    <w:p w14:paraId="0230006E" w14:textId="77777777" w:rsidR="00EA58BB" w:rsidRDefault="00EA58BB" w:rsidP="00F234E7">
      <w:pPr>
        <w:spacing w:after="0"/>
        <w:jc w:val="both"/>
      </w:pPr>
    </w:p>
    <w:sectPr w:rsidR="00EA58BB">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85F09" w14:textId="77777777" w:rsidR="00E65609" w:rsidRDefault="00E65609">
      <w:pPr>
        <w:spacing w:after="0" w:line="240" w:lineRule="auto"/>
      </w:pPr>
      <w:r>
        <w:separator/>
      </w:r>
    </w:p>
  </w:endnote>
  <w:endnote w:type="continuationSeparator" w:id="0">
    <w:p w14:paraId="745EBE59" w14:textId="77777777" w:rsidR="00E65609" w:rsidRDefault="00E65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B614" w14:textId="77777777" w:rsidR="00E65609" w:rsidRDefault="00E65609">
      <w:pPr>
        <w:spacing w:after="0" w:line="240" w:lineRule="auto"/>
      </w:pPr>
      <w:r>
        <w:rPr>
          <w:color w:val="000000"/>
        </w:rPr>
        <w:separator/>
      </w:r>
    </w:p>
  </w:footnote>
  <w:footnote w:type="continuationSeparator" w:id="0">
    <w:p w14:paraId="54BCB370" w14:textId="77777777" w:rsidR="00E65609" w:rsidRDefault="00E65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E2E73"/>
    <w:multiLevelType w:val="multilevel"/>
    <w:tmpl w:val="48B0FA9C"/>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E635120"/>
    <w:multiLevelType w:val="multilevel"/>
    <w:tmpl w:val="2018B5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355A7820"/>
    <w:multiLevelType w:val="multilevel"/>
    <w:tmpl w:val="4A3E86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3C22848"/>
    <w:multiLevelType w:val="multilevel"/>
    <w:tmpl w:val="F3D61F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4FC03AE8"/>
    <w:multiLevelType w:val="multilevel"/>
    <w:tmpl w:val="14020ED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75242FBC"/>
    <w:multiLevelType w:val="multilevel"/>
    <w:tmpl w:val="F260CFBE"/>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7E9A313E"/>
    <w:multiLevelType w:val="multilevel"/>
    <w:tmpl w:val="C98EE89C"/>
    <w:lvl w:ilvl="0">
      <w:start w:val="1"/>
      <w:numFmt w:val="decimal"/>
      <w:lvlText w:val="%1)"/>
      <w:lvlJc w:val="left"/>
      <w:pPr>
        <w:ind w:left="927" w:hanging="360"/>
      </w:pPr>
    </w:lvl>
    <w:lvl w:ilvl="1">
      <w:start w:val="1"/>
      <w:numFmt w:val="lowerLetter"/>
      <w:lvlText w:val="."/>
      <w:lvlJc w:val="left"/>
      <w:pPr>
        <w:ind w:left="1647" w:hanging="360"/>
      </w:pPr>
    </w:lvl>
    <w:lvl w:ilvl="2">
      <w:start w:val="1"/>
      <w:numFmt w:val="lowerRoman"/>
      <w:lvlText w:val="."/>
      <w:lvlJc w:val="right"/>
      <w:pPr>
        <w:ind w:left="2367" w:hanging="180"/>
      </w:pPr>
    </w:lvl>
    <w:lvl w:ilvl="3">
      <w:start w:val="1"/>
      <w:numFmt w:val="decimal"/>
      <w:lvlText w:val="."/>
      <w:lvlJc w:val="left"/>
      <w:pPr>
        <w:ind w:left="3087" w:hanging="360"/>
      </w:pPr>
    </w:lvl>
    <w:lvl w:ilvl="4">
      <w:start w:val="1"/>
      <w:numFmt w:val="lowerLetter"/>
      <w:lvlText w:val="."/>
      <w:lvlJc w:val="left"/>
      <w:pPr>
        <w:ind w:left="3807" w:hanging="360"/>
      </w:pPr>
    </w:lvl>
    <w:lvl w:ilvl="5">
      <w:start w:val="1"/>
      <w:numFmt w:val="lowerRoman"/>
      <w:lvlText w:val="."/>
      <w:lvlJc w:val="right"/>
      <w:pPr>
        <w:ind w:left="4527" w:hanging="180"/>
      </w:pPr>
    </w:lvl>
    <w:lvl w:ilvl="6">
      <w:start w:val="1"/>
      <w:numFmt w:val="decimal"/>
      <w:lvlText w:val="."/>
      <w:lvlJc w:val="left"/>
      <w:pPr>
        <w:ind w:left="5247" w:hanging="360"/>
      </w:pPr>
    </w:lvl>
    <w:lvl w:ilvl="7">
      <w:start w:val="1"/>
      <w:numFmt w:val="lowerLetter"/>
      <w:lvlText w:val="."/>
      <w:lvlJc w:val="left"/>
      <w:pPr>
        <w:ind w:left="5967" w:hanging="360"/>
      </w:pPr>
    </w:lvl>
    <w:lvl w:ilvl="8">
      <w:start w:val="1"/>
      <w:numFmt w:val="lowerRoman"/>
      <w:lvlText w:val="."/>
      <w:lvlJc w:val="right"/>
      <w:pPr>
        <w:ind w:left="6687" w:hanging="180"/>
      </w:pPr>
    </w:lvl>
  </w:abstractNum>
  <w:num w:numId="1" w16cid:durableId="1499271893">
    <w:abstractNumId w:val="4"/>
  </w:num>
  <w:num w:numId="2" w16cid:durableId="813066776">
    <w:abstractNumId w:val="5"/>
  </w:num>
  <w:num w:numId="3" w16cid:durableId="1920599713">
    <w:abstractNumId w:val="2"/>
  </w:num>
  <w:num w:numId="4" w16cid:durableId="576019593">
    <w:abstractNumId w:val="6"/>
  </w:num>
  <w:num w:numId="5" w16cid:durableId="1608273943">
    <w:abstractNumId w:val="0"/>
  </w:num>
  <w:num w:numId="6" w16cid:durableId="1206137393">
    <w:abstractNumId w:val="3"/>
  </w:num>
  <w:num w:numId="7" w16cid:durableId="11313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61BB"/>
    <w:rsid w:val="00777F3D"/>
    <w:rsid w:val="00851C96"/>
    <w:rsid w:val="00AB01BE"/>
    <w:rsid w:val="00B34EAE"/>
    <w:rsid w:val="00C661BB"/>
    <w:rsid w:val="00E64736"/>
    <w:rsid w:val="00E65609"/>
    <w:rsid w:val="00EA58BB"/>
    <w:rsid w:val="00F234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D2C4"/>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13724</Words>
  <Characters>75484</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6</cp:revision>
  <dcterms:created xsi:type="dcterms:W3CDTF">2026-09-02T07:57:00Z</dcterms:created>
  <dcterms:modified xsi:type="dcterms:W3CDTF">2026-09-02T08:31:00Z</dcterms:modified>
</cp:coreProperties>
</file>